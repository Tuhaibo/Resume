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widowControl/>
        <w:jc w:val="left"/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875030</wp:posOffset>
                </wp:positionV>
                <wp:extent cx="2511425" cy="345440"/>
                <wp:effectExtent l="0" t="0" r="0" b="0"/>
                <wp:wrapNone/>
                <wp:docPr id="18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425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  <w:rPr>
                                <w:rFonts w:ascii="微软雅黑" w:hAnsi="微软雅黑" w:eastAsia="微软雅黑" w:cs="阿里巴巴普惠体 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阿里巴巴普惠体 R"/>
                                <w:color w:val="586371"/>
                                <w:kern w:val="24"/>
                              </w:rPr>
                              <w:t>求职意向：视觉设计师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39.45pt;margin-top:68.9pt;height:27.2pt;width:197.75pt;z-index:251648000;mso-width-relative:page;mso-height-relative:page;" filled="f" stroked="f" coordsize="21600,21600" o:gfxdata="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ql3PetcAAAAKAQAADwAAAAAAAAABACAAAAA4AAAAZHJzL2Rvd25yZXYueG1sUEsBAhQAFAAA&#10;AAgAh07iQKuhAI+hAQAAEgMAAA4AAAAAAAAAAQAgAAAAPA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  <w:rPr>
                          <w:rFonts w:ascii="微软雅黑" w:hAnsi="微软雅黑" w:eastAsia="微软雅黑" w:cs="阿里巴巴普惠体 R"/>
                        </w:rPr>
                      </w:pPr>
                      <w:r>
                        <w:rPr>
                          <w:rFonts w:hint="eastAsia" w:ascii="微软雅黑" w:hAnsi="微软雅黑" w:eastAsia="微软雅黑" w:cs="阿里巴巴普惠体 R"/>
                          <w:color w:val="586371"/>
                          <w:kern w:val="24"/>
                        </w:rPr>
                        <w:t>求职意向：视觉设计师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2769235</wp:posOffset>
                </wp:positionV>
                <wp:extent cx="6568440" cy="991235"/>
                <wp:effectExtent l="0" t="0" r="0" b="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8440" cy="991552"/>
                          <a:chOff x="0" y="0"/>
                          <a:chExt cx="6568440" cy="991552"/>
                        </a:xfrm>
                      </wpg:grpSpPr>
                      <wps:wsp>
                        <wps:cNvPr id="164" name="文本框 34"/>
                        <wps:cNvSpPr txBox="1"/>
                        <wps:spPr>
                          <a:xfrm>
                            <a:off x="0" y="0"/>
                            <a:ext cx="1221740" cy="345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40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8"/>
                                  <w:szCs w:val="28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5" name="文本框 35"/>
                        <wps:cNvSpPr txBox="1"/>
                        <wps:spPr>
                          <a:xfrm>
                            <a:off x="0" y="442912"/>
                            <a:ext cx="6568440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西南石油大学  /  市场营销专业  /  本科学历  /  2013.09-2017.06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2"/>
                                  <w:szCs w:val="22"/>
                                </w:rPr>
                                <w:t>校内荣誉：</w:t>
                              </w: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全国大学生创业计划大赛省级金奖、二等国家励志奖学金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6" name="直接连接符 166"/>
                        <wps:cNvCnPr/>
                        <wps:spPr>
                          <a:xfrm>
                            <a:off x="85725" y="409575"/>
                            <a:ext cx="63722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7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6191250" y="119062"/>
                            <a:ext cx="220980" cy="1536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rgbClr val="586371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15pt;margin-top:218.05pt;height:78.05pt;width:517.2pt;z-index:251629568;mso-width-relative:page;mso-height-relative:page;" coordsize="6568440,991552" o:gfxdata="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">
                <o:lock v:ext="edit" aspectratio="f"/>
                <v:shape id="文本框 34" o:spid="_x0000_s1026" o:spt="202" type="#_x0000_t202" style="position:absolute;left:0;top:0;height:345440;width:1221740;" filled="f" stroked="f" coordsize="21600,21600" o:gfxdata="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+m5W17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40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8"/>
                            <w:szCs w:val="28"/>
                          </w:rPr>
                          <w:t>教育背景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0;top:442912;height:548640;width:6568440;" filled="f" stroked="f" coordsize="21600,21600" o:gfxdata="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lSLzTL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西南石油大学  /  市场营销专业  /  本科学历  /  2013.09-2017.06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2"/>
                            <w:szCs w:val="22"/>
                          </w:rPr>
                          <w:t>校内荣誉：</w:t>
                        </w: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全国大学生创业计划大赛省级金奖、二等国家励志奖学金</w:t>
                        </w:r>
                      </w:p>
                    </w:txbxContent>
                  </v:textbox>
                </v:shape>
                <v:line id="_x0000_s1026" o:spid="_x0000_s1026" o:spt="20" style="position:absolute;left:85725;top:409575;height:0;width:6372225;" filled="f" stroked="t" coordsize="21600,21600" o:gfxdata="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">
                  <v:fill on="f" focussize="0,0"/>
                  <v:stroke weight="1.5pt" color="#D9D9D9" miterlimit="8" joinstyle="miter"/>
                  <v:imagedata o:title=""/>
                  <o:lock v:ext="edit" aspectratio="f"/>
                </v:line>
                <v:shape id="Freeform 142" o:spid="_x0000_s1026" o:spt="100" style="position:absolute;left:6191250;top:119062;height:153670;width:220980;" fillcolor="#586371" filled="t" stroked="f" coordsize="263,184" o:gfxdata="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Ddi0ub0AAADcAAAADwAAAAAAAAABACAAAAA4AAAAZHJzL2Rvd25yZXYu&#10;eG1sUEsBAhQAFAAAAAgAh07iQDMvBZ47AAAAOQAAABAAAAAAAAAAAQAgAAAAIgEAAGRycy9zaGFw&#10;ZXhtbC54bWxQSwUGAAAAAAYABgBbAQAAzAM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5586730</wp:posOffset>
            </wp:positionH>
            <wp:positionV relativeFrom="paragraph">
              <wp:posOffset>1122045</wp:posOffset>
            </wp:positionV>
            <wp:extent cx="1369060" cy="1369060"/>
            <wp:effectExtent l="95250" t="95250" r="98425" b="98425"/>
            <wp:wrapNone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70395" cy="1370395"/>
                    </a:xfrm>
                    <a:prstGeom prst="ellipse">
                      <a:avLst/>
                    </a:prstGeom>
                    <a:ln w="76200" cmpd="dbl">
                      <a:solidFill>
                        <a:srgbClr val="F7F7F7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2868295</wp:posOffset>
                </wp:positionH>
                <wp:positionV relativeFrom="paragraph">
                  <wp:posOffset>1490345</wp:posOffset>
                </wp:positionV>
                <wp:extent cx="1680210" cy="320040"/>
                <wp:effectExtent l="0" t="0" r="0" b="0"/>
                <wp:wrapNone/>
                <wp:docPr id="190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2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手机：170 7070 7070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225.85pt;margin-top:117.35pt;height:25.2pt;width:132.3pt;z-index:251656192;mso-width-relative:page;mso-height-relative:page;" filled="f" stroked="f" coordsize="21600,21600" o:gfxdata="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PeivT3YAAAACwEAAA8AAAAAAAAAAQAgAAAAOAAAAGRycy9kb3ducmV2LnhtbFBLAQIUABQAAAAI&#10;AIdO4kDMfH/SngEAABIDAAAOAAAAAAAAAAEAIAAAAD0BAABkcnMvZTJvRG9jLnhtbFBLBQYAAAAA&#10;BgAGAFkBAABN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手机：170 7070 7070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1579880</wp:posOffset>
                </wp:positionV>
                <wp:extent cx="111125" cy="179070"/>
                <wp:effectExtent l="0" t="0" r="3175" b="0"/>
                <wp:wrapNone/>
                <wp:docPr id="191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1125" cy="179070"/>
                        </a:xfrm>
                        <a:custGeom>
                          <a:avLst/>
                          <a:gdLst>
                            <a:gd name="T0" fmla="*/ 2819 w 4025"/>
                            <a:gd name="T1" fmla="*/ 0 h 6467"/>
                            <a:gd name="T2" fmla="*/ 2819 w 4025"/>
                            <a:gd name="T3" fmla="*/ 129 h 6467"/>
                            <a:gd name="T4" fmla="*/ 0 w 4025"/>
                            <a:gd name="T5" fmla="*/ 129 h 6467"/>
                            <a:gd name="T6" fmla="*/ 0 w 4025"/>
                            <a:gd name="T7" fmla="*/ 6467 h 6467"/>
                            <a:gd name="T8" fmla="*/ 4025 w 4025"/>
                            <a:gd name="T9" fmla="*/ 6467 h 6467"/>
                            <a:gd name="T10" fmla="*/ 4025 w 4025"/>
                            <a:gd name="T11" fmla="*/ 129 h 6467"/>
                            <a:gd name="T12" fmla="*/ 3593 w 4025"/>
                            <a:gd name="T13" fmla="*/ 129 h 6467"/>
                            <a:gd name="T14" fmla="*/ 3593 w 4025"/>
                            <a:gd name="T15" fmla="*/ 0 h 6467"/>
                            <a:gd name="T16" fmla="*/ 2819 w 4025"/>
                            <a:gd name="T17" fmla="*/ 0 h 6467"/>
                            <a:gd name="T18" fmla="*/ 2819 w 4025"/>
                            <a:gd name="T19" fmla="*/ 0 h 6467"/>
                            <a:gd name="T20" fmla="*/ 1206 w 4025"/>
                            <a:gd name="T21" fmla="*/ 6043 h 6467"/>
                            <a:gd name="T22" fmla="*/ 431 w 4025"/>
                            <a:gd name="T23" fmla="*/ 6043 h 6467"/>
                            <a:gd name="T24" fmla="*/ 431 w 4025"/>
                            <a:gd name="T25" fmla="*/ 5527 h 6467"/>
                            <a:gd name="T26" fmla="*/ 1206 w 4025"/>
                            <a:gd name="T27" fmla="*/ 5527 h 6467"/>
                            <a:gd name="T28" fmla="*/ 1206 w 4025"/>
                            <a:gd name="T29" fmla="*/ 6043 h 6467"/>
                            <a:gd name="T30" fmla="*/ 1206 w 4025"/>
                            <a:gd name="T31" fmla="*/ 6043 h 6467"/>
                            <a:gd name="T32" fmla="*/ 1206 w 4025"/>
                            <a:gd name="T33" fmla="*/ 5156 h 6467"/>
                            <a:gd name="T34" fmla="*/ 431 w 4025"/>
                            <a:gd name="T35" fmla="*/ 5156 h 6467"/>
                            <a:gd name="T36" fmla="*/ 431 w 4025"/>
                            <a:gd name="T37" fmla="*/ 4640 h 6467"/>
                            <a:gd name="T38" fmla="*/ 1206 w 4025"/>
                            <a:gd name="T39" fmla="*/ 4640 h 6467"/>
                            <a:gd name="T40" fmla="*/ 1206 w 4025"/>
                            <a:gd name="T41" fmla="*/ 5156 h 6467"/>
                            <a:gd name="T42" fmla="*/ 1206 w 4025"/>
                            <a:gd name="T43" fmla="*/ 5156 h 6467"/>
                            <a:gd name="T44" fmla="*/ 2400 w 4025"/>
                            <a:gd name="T45" fmla="*/ 6043 h 6467"/>
                            <a:gd name="T46" fmla="*/ 1625 w 4025"/>
                            <a:gd name="T47" fmla="*/ 6043 h 6467"/>
                            <a:gd name="T48" fmla="*/ 1625 w 4025"/>
                            <a:gd name="T49" fmla="*/ 5527 h 6467"/>
                            <a:gd name="T50" fmla="*/ 2400 w 4025"/>
                            <a:gd name="T51" fmla="*/ 5527 h 6467"/>
                            <a:gd name="T52" fmla="*/ 2400 w 4025"/>
                            <a:gd name="T53" fmla="*/ 6043 h 6467"/>
                            <a:gd name="T54" fmla="*/ 2400 w 4025"/>
                            <a:gd name="T55" fmla="*/ 5156 h 6467"/>
                            <a:gd name="T56" fmla="*/ 1625 w 4025"/>
                            <a:gd name="T57" fmla="*/ 5156 h 6467"/>
                            <a:gd name="T58" fmla="*/ 1625 w 4025"/>
                            <a:gd name="T59" fmla="*/ 4640 h 6467"/>
                            <a:gd name="T60" fmla="*/ 2400 w 4025"/>
                            <a:gd name="T61" fmla="*/ 4640 h 6467"/>
                            <a:gd name="T62" fmla="*/ 2400 w 4025"/>
                            <a:gd name="T63" fmla="*/ 5156 h 6467"/>
                            <a:gd name="T64" fmla="*/ 3593 w 4025"/>
                            <a:gd name="T65" fmla="*/ 6043 h 6467"/>
                            <a:gd name="T66" fmla="*/ 2819 w 4025"/>
                            <a:gd name="T67" fmla="*/ 6043 h 6467"/>
                            <a:gd name="T68" fmla="*/ 2819 w 4025"/>
                            <a:gd name="T69" fmla="*/ 5527 h 6467"/>
                            <a:gd name="T70" fmla="*/ 3593 w 4025"/>
                            <a:gd name="T71" fmla="*/ 5527 h 6467"/>
                            <a:gd name="T72" fmla="*/ 3593 w 4025"/>
                            <a:gd name="T73" fmla="*/ 6043 h 6467"/>
                            <a:gd name="T74" fmla="*/ 3593 w 4025"/>
                            <a:gd name="T75" fmla="*/ 5156 h 6467"/>
                            <a:gd name="T76" fmla="*/ 2819 w 4025"/>
                            <a:gd name="T77" fmla="*/ 5156 h 6467"/>
                            <a:gd name="T78" fmla="*/ 2819 w 4025"/>
                            <a:gd name="T79" fmla="*/ 4640 h 6467"/>
                            <a:gd name="T80" fmla="*/ 3593 w 4025"/>
                            <a:gd name="T81" fmla="*/ 4640 h 6467"/>
                            <a:gd name="T82" fmla="*/ 3593 w 4025"/>
                            <a:gd name="T83" fmla="*/ 5156 h 6467"/>
                            <a:gd name="T84" fmla="*/ 3593 w 4025"/>
                            <a:gd name="T85" fmla="*/ 4184 h 6467"/>
                            <a:gd name="T86" fmla="*/ 431 w 4025"/>
                            <a:gd name="T87" fmla="*/ 4184 h 6467"/>
                            <a:gd name="T88" fmla="*/ 431 w 4025"/>
                            <a:gd name="T89" fmla="*/ 534 h 6467"/>
                            <a:gd name="T90" fmla="*/ 3593 w 4025"/>
                            <a:gd name="T91" fmla="*/ 534 h 6467"/>
                            <a:gd name="T92" fmla="*/ 3593 w 4025"/>
                            <a:gd name="T93" fmla="*/ 4184 h 64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4025" h="6467">
                              <a:moveTo>
                                <a:pt x="2819" y="0"/>
                              </a:moveTo>
                              <a:lnTo>
                                <a:pt x="2819" y="129"/>
                              </a:lnTo>
                              <a:lnTo>
                                <a:pt x="0" y="129"/>
                              </a:lnTo>
                              <a:lnTo>
                                <a:pt x="0" y="6467"/>
                              </a:lnTo>
                              <a:lnTo>
                                <a:pt x="4025" y="6467"/>
                              </a:lnTo>
                              <a:lnTo>
                                <a:pt x="4025" y="129"/>
                              </a:lnTo>
                              <a:lnTo>
                                <a:pt x="3593" y="129"/>
                              </a:lnTo>
                              <a:lnTo>
                                <a:pt x="3593" y="0"/>
                              </a:lnTo>
                              <a:lnTo>
                                <a:pt x="2819" y="0"/>
                              </a:lnTo>
                              <a:lnTo>
                                <a:pt x="2819" y="0"/>
                              </a:lnTo>
                              <a:close/>
                              <a:moveTo>
                                <a:pt x="1206" y="6043"/>
                              </a:moveTo>
                              <a:lnTo>
                                <a:pt x="431" y="6043"/>
                              </a:lnTo>
                              <a:lnTo>
                                <a:pt x="431" y="5527"/>
                              </a:lnTo>
                              <a:lnTo>
                                <a:pt x="1206" y="5527"/>
                              </a:lnTo>
                              <a:lnTo>
                                <a:pt x="1206" y="6043"/>
                              </a:lnTo>
                              <a:lnTo>
                                <a:pt x="1206" y="6043"/>
                              </a:lnTo>
                              <a:close/>
                              <a:moveTo>
                                <a:pt x="1206" y="5156"/>
                              </a:moveTo>
                              <a:lnTo>
                                <a:pt x="431" y="5156"/>
                              </a:lnTo>
                              <a:lnTo>
                                <a:pt x="431" y="4640"/>
                              </a:lnTo>
                              <a:lnTo>
                                <a:pt x="1206" y="4640"/>
                              </a:lnTo>
                              <a:lnTo>
                                <a:pt x="1206" y="5156"/>
                              </a:lnTo>
                              <a:lnTo>
                                <a:pt x="1206" y="5156"/>
                              </a:lnTo>
                              <a:close/>
                              <a:moveTo>
                                <a:pt x="2400" y="6043"/>
                              </a:moveTo>
                              <a:lnTo>
                                <a:pt x="1625" y="6043"/>
                              </a:lnTo>
                              <a:lnTo>
                                <a:pt x="1625" y="5527"/>
                              </a:lnTo>
                              <a:lnTo>
                                <a:pt x="2400" y="5527"/>
                              </a:lnTo>
                              <a:lnTo>
                                <a:pt x="2400" y="6043"/>
                              </a:lnTo>
                              <a:close/>
                              <a:moveTo>
                                <a:pt x="2400" y="5156"/>
                              </a:moveTo>
                              <a:lnTo>
                                <a:pt x="1625" y="5156"/>
                              </a:lnTo>
                              <a:lnTo>
                                <a:pt x="1625" y="4640"/>
                              </a:lnTo>
                              <a:lnTo>
                                <a:pt x="2400" y="4640"/>
                              </a:lnTo>
                              <a:lnTo>
                                <a:pt x="2400" y="5156"/>
                              </a:lnTo>
                              <a:close/>
                              <a:moveTo>
                                <a:pt x="3593" y="6043"/>
                              </a:moveTo>
                              <a:lnTo>
                                <a:pt x="2819" y="6043"/>
                              </a:lnTo>
                              <a:lnTo>
                                <a:pt x="2819" y="5527"/>
                              </a:lnTo>
                              <a:lnTo>
                                <a:pt x="3593" y="5527"/>
                              </a:lnTo>
                              <a:lnTo>
                                <a:pt x="3593" y="6043"/>
                              </a:lnTo>
                              <a:close/>
                              <a:moveTo>
                                <a:pt x="3593" y="5156"/>
                              </a:moveTo>
                              <a:lnTo>
                                <a:pt x="2819" y="5156"/>
                              </a:lnTo>
                              <a:lnTo>
                                <a:pt x="2819" y="4640"/>
                              </a:lnTo>
                              <a:lnTo>
                                <a:pt x="3593" y="4640"/>
                              </a:lnTo>
                              <a:lnTo>
                                <a:pt x="3593" y="5156"/>
                              </a:lnTo>
                              <a:close/>
                              <a:moveTo>
                                <a:pt x="3593" y="4184"/>
                              </a:moveTo>
                              <a:lnTo>
                                <a:pt x="431" y="4184"/>
                              </a:lnTo>
                              <a:lnTo>
                                <a:pt x="431" y="534"/>
                              </a:lnTo>
                              <a:lnTo>
                                <a:pt x="3593" y="534"/>
                              </a:lnTo>
                              <a:lnTo>
                                <a:pt x="3593" y="41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211.7pt;margin-top:124.4pt;height:14.1pt;width:8.75pt;z-index:251657216;mso-width-relative:page;mso-height-relative:page;" fillcolor="#FFFFFF" filled="t" stroked="f" coordsize="4025,6467" o:gfxdata="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" path="m2819,0l2819,129,0,129,0,6467,4025,6467,4025,129,3593,129,3593,0,2819,0,2819,0xm1206,6043l431,6043,431,5527,1206,5527,1206,6043,1206,6043xm1206,5156l431,5156,431,4640,1206,4640,1206,5156,1206,5156xm2400,6043l1625,6043,1625,5527,2400,5527,2400,6043xm2400,5156l1625,5156,1625,4640,2400,4640,2400,5156xm3593,6043l2819,6043,2819,5527,3593,5527,3593,6043xm3593,5156l2819,5156,2819,4640,3593,4640,3593,5156xm3593,4184l431,4184,431,534,3593,534,3593,4184xe">
                <v:path o:connectlocs="77828,0;77828,3571;0,3571;0,179070;111125,179070;111125,3571;99198,3571;99198,0;77828,0;77828,0;33296,167329;11899,167329;11899,153041;33296,153041;33296,167329;33296,167329;33296,142768;11899,142768;11899,128480;33296,128480;33296,142768;33296,142768;66260,167329;44864,167329;44864,153041;66260,153041;66260,167329;66260,142768;44864,142768;44864,128480;66260,128480;66260,142768;99198,167329;77828,167329;77828,153041;99198,153041;99198,167329;99198,142768;77828,142768;77828,128480;99198,128480;99198,142768;99198,115854;11899,115854;11899,14786;99198,14786;99198,115854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2868295</wp:posOffset>
                </wp:positionH>
                <wp:positionV relativeFrom="paragraph">
                  <wp:posOffset>1789430</wp:posOffset>
                </wp:positionV>
                <wp:extent cx="1680210" cy="320040"/>
                <wp:effectExtent l="0" t="0" r="0" b="0"/>
                <wp:wrapNone/>
                <wp:docPr id="192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2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邮箱：Docer@qq.com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25.85pt;margin-top:140.9pt;height:25.2pt;width:132.3pt;z-index:251658240;mso-width-relative:page;mso-height-relative:page;" filled="f" stroked="f" coordsize="21600,21600" o:gfxdata="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4OKHwtkAAAALAQAADwAAAAAAAAABACAAAAA4AAAAZHJzL2Rvd25yZXYueG1sUEsBAhQAFAAA&#10;AAgAh07iQOTddlifAQAAEgMAAA4AAAAAAAAAAQAgAAAAPg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邮箱：Docer@qq.com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2672080</wp:posOffset>
                </wp:positionH>
                <wp:positionV relativeFrom="paragraph">
                  <wp:posOffset>1894205</wp:posOffset>
                </wp:positionV>
                <wp:extent cx="144780" cy="144145"/>
                <wp:effectExtent l="0" t="0" r="7620" b="8255"/>
                <wp:wrapNone/>
                <wp:docPr id="193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4780" cy="144145"/>
                        </a:xfrm>
                        <a:custGeom>
                          <a:avLst/>
                          <a:gdLst>
                            <a:gd name="connsiteX0" fmla="*/ 405066 w 607639"/>
                            <a:gd name="connsiteY0" fmla="*/ 455006 h 606722"/>
                            <a:gd name="connsiteX1" fmla="*/ 481005 w 607639"/>
                            <a:gd name="connsiteY1" fmla="*/ 455006 h 606722"/>
                            <a:gd name="connsiteX2" fmla="*/ 506377 w 607639"/>
                            <a:gd name="connsiteY2" fmla="*/ 480259 h 606722"/>
                            <a:gd name="connsiteX3" fmla="*/ 481005 w 607639"/>
                            <a:gd name="connsiteY3" fmla="*/ 505601 h 606722"/>
                            <a:gd name="connsiteX4" fmla="*/ 405066 w 607639"/>
                            <a:gd name="connsiteY4" fmla="*/ 505601 h 606722"/>
                            <a:gd name="connsiteX5" fmla="*/ 379783 w 607639"/>
                            <a:gd name="connsiteY5" fmla="*/ 480259 h 606722"/>
                            <a:gd name="connsiteX6" fmla="*/ 405066 w 607639"/>
                            <a:gd name="connsiteY6" fmla="*/ 455006 h 606722"/>
                            <a:gd name="connsiteX7" fmla="*/ 50644 w 607639"/>
                            <a:gd name="connsiteY7" fmla="*/ 230265 h 606722"/>
                            <a:gd name="connsiteX8" fmla="*/ 50644 w 607639"/>
                            <a:gd name="connsiteY8" fmla="*/ 556154 h 606722"/>
                            <a:gd name="connsiteX9" fmla="*/ 556995 w 607639"/>
                            <a:gd name="connsiteY9" fmla="*/ 556154 h 606722"/>
                            <a:gd name="connsiteX10" fmla="*/ 556995 w 607639"/>
                            <a:gd name="connsiteY10" fmla="*/ 230265 h 606722"/>
                            <a:gd name="connsiteX11" fmla="*/ 319796 w 607639"/>
                            <a:gd name="connsiteY11" fmla="*/ 424003 h 606722"/>
                            <a:gd name="connsiteX12" fmla="*/ 287754 w 607639"/>
                            <a:gd name="connsiteY12" fmla="*/ 424003 h 606722"/>
                            <a:gd name="connsiteX13" fmla="*/ 96215 w 607639"/>
                            <a:gd name="connsiteY13" fmla="*/ 202270 h 606722"/>
                            <a:gd name="connsiteX14" fmla="*/ 303775 w 607639"/>
                            <a:gd name="connsiteY14" fmla="*/ 371836 h 606722"/>
                            <a:gd name="connsiteX15" fmla="*/ 511335 w 607639"/>
                            <a:gd name="connsiteY15" fmla="*/ 202270 h 606722"/>
                            <a:gd name="connsiteX16" fmla="*/ 101288 w 607639"/>
                            <a:gd name="connsiteY16" fmla="*/ 126374 h 606722"/>
                            <a:gd name="connsiteX17" fmla="*/ 101288 w 607639"/>
                            <a:gd name="connsiteY17" fmla="*/ 151703 h 606722"/>
                            <a:gd name="connsiteX18" fmla="*/ 506351 w 607639"/>
                            <a:gd name="connsiteY18" fmla="*/ 151703 h 606722"/>
                            <a:gd name="connsiteX19" fmla="*/ 506351 w 607639"/>
                            <a:gd name="connsiteY19" fmla="*/ 126374 h 606722"/>
                            <a:gd name="connsiteX20" fmla="*/ 480984 w 607639"/>
                            <a:gd name="connsiteY20" fmla="*/ 126374 h 606722"/>
                            <a:gd name="connsiteX21" fmla="*/ 126566 w 607639"/>
                            <a:gd name="connsiteY21" fmla="*/ 126374 h 606722"/>
                            <a:gd name="connsiteX22" fmla="*/ 151932 w 607639"/>
                            <a:gd name="connsiteY22" fmla="*/ 50568 h 606722"/>
                            <a:gd name="connsiteX23" fmla="*/ 151932 w 607639"/>
                            <a:gd name="connsiteY23" fmla="*/ 75807 h 606722"/>
                            <a:gd name="connsiteX24" fmla="*/ 455707 w 607639"/>
                            <a:gd name="connsiteY24" fmla="*/ 75807 h 606722"/>
                            <a:gd name="connsiteX25" fmla="*/ 455707 w 607639"/>
                            <a:gd name="connsiteY25" fmla="*/ 50568 h 606722"/>
                            <a:gd name="connsiteX26" fmla="*/ 126566 w 607639"/>
                            <a:gd name="connsiteY26" fmla="*/ 0 h 606722"/>
                            <a:gd name="connsiteX27" fmla="*/ 480984 w 607639"/>
                            <a:gd name="connsiteY27" fmla="*/ 0 h 606722"/>
                            <a:gd name="connsiteX28" fmla="*/ 506351 w 607639"/>
                            <a:gd name="connsiteY28" fmla="*/ 25239 h 606722"/>
                            <a:gd name="connsiteX29" fmla="*/ 506351 w 607639"/>
                            <a:gd name="connsiteY29" fmla="*/ 75807 h 606722"/>
                            <a:gd name="connsiteX30" fmla="*/ 531628 w 607639"/>
                            <a:gd name="connsiteY30" fmla="*/ 75807 h 606722"/>
                            <a:gd name="connsiteX31" fmla="*/ 556995 w 607639"/>
                            <a:gd name="connsiteY31" fmla="*/ 101135 h 606722"/>
                            <a:gd name="connsiteX32" fmla="*/ 556995 w 607639"/>
                            <a:gd name="connsiteY32" fmla="*/ 151703 h 606722"/>
                            <a:gd name="connsiteX33" fmla="*/ 582272 w 607639"/>
                            <a:gd name="connsiteY33" fmla="*/ 151703 h 606722"/>
                            <a:gd name="connsiteX34" fmla="*/ 582362 w 607639"/>
                            <a:gd name="connsiteY34" fmla="*/ 151703 h 606722"/>
                            <a:gd name="connsiteX35" fmla="*/ 584854 w 607639"/>
                            <a:gd name="connsiteY35" fmla="*/ 151792 h 606722"/>
                            <a:gd name="connsiteX36" fmla="*/ 586100 w 607639"/>
                            <a:gd name="connsiteY36" fmla="*/ 151969 h 606722"/>
                            <a:gd name="connsiteX37" fmla="*/ 587257 w 607639"/>
                            <a:gd name="connsiteY37" fmla="*/ 152147 h 606722"/>
                            <a:gd name="connsiteX38" fmla="*/ 588770 w 607639"/>
                            <a:gd name="connsiteY38" fmla="*/ 152503 h 606722"/>
                            <a:gd name="connsiteX39" fmla="*/ 589660 w 607639"/>
                            <a:gd name="connsiteY39" fmla="*/ 152769 h 606722"/>
                            <a:gd name="connsiteX40" fmla="*/ 590995 w 607639"/>
                            <a:gd name="connsiteY40" fmla="*/ 153214 h 606722"/>
                            <a:gd name="connsiteX41" fmla="*/ 591974 w 607639"/>
                            <a:gd name="connsiteY41" fmla="*/ 153569 h 606722"/>
                            <a:gd name="connsiteX42" fmla="*/ 593131 w 607639"/>
                            <a:gd name="connsiteY42" fmla="*/ 154102 h 606722"/>
                            <a:gd name="connsiteX43" fmla="*/ 594288 w 607639"/>
                            <a:gd name="connsiteY43" fmla="*/ 154635 h 606722"/>
                            <a:gd name="connsiteX44" fmla="*/ 595178 w 607639"/>
                            <a:gd name="connsiteY44" fmla="*/ 155169 h 606722"/>
                            <a:gd name="connsiteX45" fmla="*/ 596335 w 607639"/>
                            <a:gd name="connsiteY45" fmla="*/ 155969 h 606722"/>
                            <a:gd name="connsiteX46" fmla="*/ 597136 w 607639"/>
                            <a:gd name="connsiteY46" fmla="*/ 156502 h 606722"/>
                            <a:gd name="connsiteX47" fmla="*/ 598382 w 607639"/>
                            <a:gd name="connsiteY47" fmla="*/ 157390 h 606722"/>
                            <a:gd name="connsiteX48" fmla="*/ 599184 w 607639"/>
                            <a:gd name="connsiteY48" fmla="*/ 158190 h 606722"/>
                            <a:gd name="connsiteX49" fmla="*/ 600163 w 607639"/>
                            <a:gd name="connsiteY49" fmla="*/ 159079 h 606722"/>
                            <a:gd name="connsiteX50" fmla="*/ 601854 w 607639"/>
                            <a:gd name="connsiteY50" fmla="*/ 160945 h 606722"/>
                            <a:gd name="connsiteX51" fmla="*/ 602210 w 607639"/>
                            <a:gd name="connsiteY51" fmla="*/ 161390 h 606722"/>
                            <a:gd name="connsiteX52" fmla="*/ 603367 w 607639"/>
                            <a:gd name="connsiteY52" fmla="*/ 162900 h 606722"/>
                            <a:gd name="connsiteX53" fmla="*/ 603901 w 607639"/>
                            <a:gd name="connsiteY53" fmla="*/ 163789 h 606722"/>
                            <a:gd name="connsiteX54" fmla="*/ 604613 w 607639"/>
                            <a:gd name="connsiteY54" fmla="*/ 165033 h 606722"/>
                            <a:gd name="connsiteX55" fmla="*/ 605147 w 607639"/>
                            <a:gd name="connsiteY55" fmla="*/ 166100 h 606722"/>
                            <a:gd name="connsiteX56" fmla="*/ 605681 w 607639"/>
                            <a:gd name="connsiteY56" fmla="*/ 167344 h 606722"/>
                            <a:gd name="connsiteX57" fmla="*/ 606126 w 607639"/>
                            <a:gd name="connsiteY57" fmla="*/ 168499 h 606722"/>
                            <a:gd name="connsiteX58" fmla="*/ 606482 w 607639"/>
                            <a:gd name="connsiteY58" fmla="*/ 169655 h 606722"/>
                            <a:gd name="connsiteX59" fmla="*/ 606838 w 607639"/>
                            <a:gd name="connsiteY59" fmla="*/ 170899 h 606722"/>
                            <a:gd name="connsiteX60" fmla="*/ 607105 w 607639"/>
                            <a:gd name="connsiteY60" fmla="*/ 172054 h 606722"/>
                            <a:gd name="connsiteX61" fmla="*/ 607372 w 607639"/>
                            <a:gd name="connsiteY61" fmla="*/ 173565 h 606722"/>
                            <a:gd name="connsiteX62" fmla="*/ 607461 w 607639"/>
                            <a:gd name="connsiteY62" fmla="*/ 174454 h 606722"/>
                            <a:gd name="connsiteX63" fmla="*/ 607550 w 607639"/>
                            <a:gd name="connsiteY63" fmla="*/ 176409 h 606722"/>
                            <a:gd name="connsiteX64" fmla="*/ 607639 w 607639"/>
                            <a:gd name="connsiteY64" fmla="*/ 176942 h 606722"/>
                            <a:gd name="connsiteX65" fmla="*/ 607639 w 607639"/>
                            <a:gd name="connsiteY65" fmla="*/ 177031 h 606722"/>
                            <a:gd name="connsiteX66" fmla="*/ 607639 w 607639"/>
                            <a:gd name="connsiteY66" fmla="*/ 581394 h 606722"/>
                            <a:gd name="connsiteX67" fmla="*/ 582272 w 607639"/>
                            <a:gd name="connsiteY67" fmla="*/ 606722 h 606722"/>
                            <a:gd name="connsiteX68" fmla="*/ 25277 w 607639"/>
                            <a:gd name="connsiteY68" fmla="*/ 606722 h 606722"/>
                            <a:gd name="connsiteX69" fmla="*/ 0 w 607639"/>
                            <a:gd name="connsiteY69" fmla="*/ 581394 h 606722"/>
                            <a:gd name="connsiteX70" fmla="*/ 0 w 607639"/>
                            <a:gd name="connsiteY70" fmla="*/ 177031 h 606722"/>
                            <a:gd name="connsiteX71" fmla="*/ 0 w 607639"/>
                            <a:gd name="connsiteY71" fmla="*/ 176942 h 606722"/>
                            <a:gd name="connsiteX72" fmla="*/ 0 w 607639"/>
                            <a:gd name="connsiteY72" fmla="*/ 176409 h 606722"/>
                            <a:gd name="connsiteX73" fmla="*/ 89 w 607639"/>
                            <a:gd name="connsiteY73" fmla="*/ 174454 h 606722"/>
                            <a:gd name="connsiteX74" fmla="*/ 267 w 607639"/>
                            <a:gd name="connsiteY74" fmla="*/ 173476 h 606722"/>
                            <a:gd name="connsiteX75" fmla="*/ 445 w 607639"/>
                            <a:gd name="connsiteY75" fmla="*/ 172054 h 606722"/>
                            <a:gd name="connsiteX76" fmla="*/ 712 w 607639"/>
                            <a:gd name="connsiteY76" fmla="*/ 170899 h 606722"/>
                            <a:gd name="connsiteX77" fmla="*/ 1068 w 607639"/>
                            <a:gd name="connsiteY77" fmla="*/ 169655 h 606722"/>
                            <a:gd name="connsiteX78" fmla="*/ 1513 w 607639"/>
                            <a:gd name="connsiteY78" fmla="*/ 168499 h 606722"/>
                            <a:gd name="connsiteX79" fmla="*/ 1958 w 607639"/>
                            <a:gd name="connsiteY79" fmla="*/ 167344 h 606722"/>
                            <a:gd name="connsiteX80" fmla="*/ 2492 w 607639"/>
                            <a:gd name="connsiteY80" fmla="*/ 166100 h 606722"/>
                            <a:gd name="connsiteX81" fmla="*/ 2937 w 607639"/>
                            <a:gd name="connsiteY81" fmla="*/ 165033 h 606722"/>
                            <a:gd name="connsiteX82" fmla="*/ 3738 w 607639"/>
                            <a:gd name="connsiteY82" fmla="*/ 163789 h 606722"/>
                            <a:gd name="connsiteX83" fmla="*/ 4272 w 607639"/>
                            <a:gd name="connsiteY83" fmla="*/ 162900 h 606722"/>
                            <a:gd name="connsiteX84" fmla="*/ 5429 w 607639"/>
                            <a:gd name="connsiteY84" fmla="*/ 161390 h 606722"/>
                            <a:gd name="connsiteX85" fmla="*/ 5696 w 607639"/>
                            <a:gd name="connsiteY85" fmla="*/ 160945 h 606722"/>
                            <a:gd name="connsiteX86" fmla="*/ 5785 w 607639"/>
                            <a:gd name="connsiteY86" fmla="*/ 160945 h 606722"/>
                            <a:gd name="connsiteX87" fmla="*/ 7387 w 607639"/>
                            <a:gd name="connsiteY87" fmla="*/ 159079 h 606722"/>
                            <a:gd name="connsiteX88" fmla="*/ 8366 w 607639"/>
                            <a:gd name="connsiteY88" fmla="*/ 158190 h 606722"/>
                            <a:gd name="connsiteX89" fmla="*/ 9257 w 607639"/>
                            <a:gd name="connsiteY89" fmla="*/ 157390 h 606722"/>
                            <a:gd name="connsiteX90" fmla="*/ 10503 w 607639"/>
                            <a:gd name="connsiteY90" fmla="*/ 156502 h 606722"/>
                            <a:gd name="connsiteX91" fmla="*/ 11215 w 607639"/>
                            <a:gd name="connsiteY91" fmla="*/ 155969 h 606722"/>
                            <a:gd name="connsiteX92" fmla="*/ 12461 w 607639"/>
                            <a:gd name="connsiteY92" fmla="*/ 155169 h 606722"/>
                            <a:gd name="connsiteX93" fmla="*/ 13351 w 607639"/>
                            <a:gd name="connsiteY93" fmla="*/ 154635 h 606722"/>
                            <a:gd name="connsiteX94" fmla="*/ 14508 w 607639"/>
                            <a:gd name="connsiteY94" fmla="*/ 154102 h 606722"/>
                            <a:gd name="connsiteX95" fmla="*/ 15576 w 607639"/>
                            <a:gd name="connsiteY95" fmla="*/ 153569 h 606722"/>
                            <a:gd name="connsiteX96" fmla="*/ 16555 w 607639"/>
                            <a:gd name="connsiteY96" fmla="*/ 153214 h 606722"/>
                            <a:gd name="connsiteX97" fmla="*/ 17979 w 607639"/>
                            <a:gd name="connsiteY97" fmla="*/ 152769 h 606722"/>
                            <a:gd name="connsiteX98" fmla="*/ 18869 w 607639"/>
                            <a:gd name="connsiteY98" fmla="*/ 152503 h 606722"/>
                            <a:gd name="connsiteX99" fmla="*/ 20382 w 607639"/>
                            <a:gd name="connsiteY99" fmla="*/ 152147 h 606722"/>
                            <a:gd name="connsiteX100" fmla="*/ 21450 w 607639"/>
                            <a:gd name="connsiteY100" fmla="*/ 151969 h 606722"/>
                            <a:gd name="connsiteX101" fmla="*/ 22785 w 607639"/>
                            <a:gd name="connsiteY101" fmla="*/ 151792 h 606722"/>
                            <a:gd name="connsiteX102" fmla="*/ 25277 w 607639"/>
                            <a:gd name="connsiteY102" fmla="*/ 151703 h 606722"/>
                            <a:gd name="connsiteX103" fmla="*/ 50644 w 607639"/>
                            <a:gd name="connsiteY103" fmla="*/ 151703 h 606722"/>
                            <a:gd name="connsiteX104" fmla="*/ 50644 w 607639"/>
                            <a:gd name="connsiteY104" fmla="*/ 101135 h 606722"/>
                            <a:gd name="connsiteX105" fmla="*/ 75922 w 607639"/>
                            <a:gd name="connsiteY105" fmla="*/ 75807 h 606722"/>
                            <a:gd name="connsiteX106" fmla="*/ 101288 w 607639"/>
                            <a:gd name="connsiteY106" fmla="*/ 75807 h 606722"/>
                            <a:gd name="connsiteX107" fmla="*/ 101288 w 607639"/>
                            <a:gd name="connsiteY107" fmla="*/ 25239 h 606722"/>
                            <a:gd name="connsiteX108" fmla="*/ 126566 w 607639"/>
                            <a:gd name="connsiteY108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05066" y="455006"/>
                              </a:moveTo>
                              <a:lnTo>
                                <a:pt x="481005" y="455006"/>
                              </a:lnTo>
                              <a:cubicBezTo>
                                <a:pt x="495071" y="455006"/>
                                <a:pt x="506377" y="466299"/>
                                <a:pt x="506377" y="480259"/>
                              </a:cubicBezTo>
                              <a:cubicBezTo>
                                <a:pt x="506377" y="494308"/>
                                <a:pt x="495071" y="505601"/>
                                <a:pt x="481005" y="505601"/>
                              </a:cubicBezTo>
                              <a:lnTo>
                                <a:pt x="405066" y="505601"/>
                              </a:lnTo>
                              <a:cubicBezTo>
                                <a:pt x="391089" y="505601"/>
                                <a:pt x="379783" y="494308"/>
                                <a:pt x="379783" y="480259"/>
                              </a:cubicBezTo>
                              <a:cubicBezTo>
                                <a:pt x="379783" y="466299"/>
                                <a:pt x="391089" y="455006"/>
                                <a:pt x="405066" y="455006"/>
                              </a:cubicBezTo>
                              <a:close/>
                              <a:moveTo>
                                <a:pt x="50644" y="230265"/>
                              </a:moveTo>
                              <a:lnTo>
                                <a:pt x="50644" y="556154"/>
                              </a:lnTo>
                              <a:lnTo>
                                <a:pt x="556995" y="556154"/>
                              </a:lnTo>
                              <a:lnTo>
                                <a:pt x="556995" y="230265"/>
                              </a:lnTo>
                              <a:lnTo>
                                <a:pt x="319796" y="424003"/>
                              </a:lnTo>
                              <a:cubicBezTo>
                                <a:pt x="310539" y="431646"/>
                                <a:pt x="297100" y="431646"/>
                                <a:pt x="287754" y="424003"/>
                              </a:cubicBezTo>
                              <a:close/>
                              <a:moveTo>
                                <a:pt x="96215" y="202270"/>
                              </a:moveTo>
                              <a:lnTo>
                                <a:pt x="303775" y="371836"/>
                              </a:lnTo>
                              <a:lnTo>
                                <a:pt x="511335" y="202270"/>
                              </a:lnTo>
                              <a:close/>
                              <a:moveTo>
                                <a:pt x="101288" y="126374"/>
                              </a:moveTo>
                              <a:lnTo>
                                <a:pt x="101288" y="151703"/>
                              </a:lnTo>
                              <a:lnTo>
                                <a:pt x="506351" y="151703"/>
                              </a:lnTo>
                              <a:lnTo>
                                <a:pt x="506351" y="126374"/>
                              </a:lnTo>
                              <a:lnTo>
                                <a:pt x="480984" y="126374"/>
                              </a:lnTo>
                              <a:lnTo>
                                <a:pt x="126566" y="126374"/>
                              </a:lnTo>
                              <a:close/>
                              <a:moveTo>
                                <a:pt x="151932" y="50568"/>
                              </a:moveTo>
                              <a:lnTo>
                                <a:pt x="151932" y="75807"/>
                              </a:lnTo>
                              <a:lnTo>
                                <a:pt x="455707" y="75807"/>
                              </a:lnTo>
                              <a:lnTo>
                                <a:pt x="455707" y="50568"/>
                              </a:lnTo>
                              <a:close/>
                              <a:moveTo>
                                <a:pt x="126566" y="0"/>
                              </a:moveTo>
                              <a:lnTo>
                                <a:pt x="480984" y="0"/>
                              </a:lnTo>
                              <a:cubicBezTo>
                                <a:pt x="495047" y="0"/>
                                <a:pt x="506351" y="11287"/>
                                <a:pt x="506351" y="25239"/>
                              </a:cubicBezTo>
                              <a:lnTo>
                                <a:pt x="506351" y="75807"/>
                              </a:lnTo>
                              <a:lnTo>
                                <a:pt x="531628" y="75807"/>
                              </a:lnTo>
                              <a:cubicBezTo>
                                <a:pt x="545602" y="75807"/>
                                <a:pt x="556995" y="87182"/>
                                <a:pt x="556995" y="101135"/>
                              </a:cubicBezTo>
                              <a:lnTo>
                                <a:pt x="556995" y="151703"/>
                              </a:lnTo>
                              <a:lnTo>
                                <a:pt x="582272" y="151703"/>
                              </a:lnTo>
                              <a:cubicBezTo>
                                <a:pt x="582272" y="151703"/>
                                <a:pt x="582272" y="151703"/>
                                <a:pt x="582362" y="151703"/>
                              </a:cubicBezTo>
                              <a:cubicBezTo>
                                <a:pt x="583163" y="151703"/>
                                <a:pt x="583964" y="151703"/>
                                <a:pt x="584854" y="151792"/>
                              </a:cubicBezTo>
                              <a:cubicBezTo>
                                <a:pt x="585299" y="151880"/>
                                <a:pt x="585744" y="151969"/>
                                <a:pt x="586100" y="151969"/>
                              </a:cubicBezTo>
                              <a:cubicBezTo>
                                <a:pt x="586545" y="152058"/>
                                <a:pt x="586901" y="152058"/>
                                <a:pt x="587257" y="152147"/>
                              </a:cubicBezTo>
                              <a:cubicBezTo>
                                <a:pt x="587791" y="152236"/>
                                <a:pt x="588236" y="152414"/>
                                <a:pt x="588770" y="152503"/>
                              </a:cubicBezTo>
                              <a:cubicBezTo>
                                <a:pt x="589037" y="152591"/>
                                <a:pt x="589393" y="152680"/>
                                <a:pt x="589660" y="152769"/>
                              </a:cubicBezTo>
                              <a:cubicBezTo>
                                <a:pt x="590105" y="152947"/>
                                <a:pt x="590550" y="153125"/>
                                <a:pt x="590995" y="153214"/>
                              </a:cubicBezTo>
                              <a:cubicBezTo>
                                <a:pt x="591351" y="153391"/>
                                <a:pt x="591707" y="153480"/>
                                <a:pt x="591974" y="153569"/>
                              </a:cubicBezTo>
                              <a:cubicBezTo>
                                <a:pt x="592419" y="153747"/>
                                <a:pt x="592775" y="153924"/>
                                <a:pt x="593131" y="154102"/>
                              </a:cubicBezTo>
                              <a:cubicBezTo>
                                <a:pt x="593487" y="154280"/>
                                <a:pt x="593843" y="154458"/>
                                <a:pt x="594288" y="154635"/>
                              </a:cubicBezTo>
                              <a:cubicBezTo>
                                <a:pt x="594555" y="154813"/>
                                <a:pt x="594822" y="154991"/>
                                <a:pt x="595178" y="155169"/>
                              </a:cubicBezTo>
                              <a:cubicBezTo>
                                <a:pt x="595534" y="155435"/>
                                <a:pt x="595979" y="155702"/>
                                <a:pt x="596335" y="155969"/>
                              </a:cubicBezTo>
                              <a:cubicBezTo>
                                <a:pt x="596602" y="156146"/>
                                <a:pt x="596869" y="156324"/>
                                <a:pt x="597136" y="156502"/>
                              </a:cubicBezTo>
                              <a:cubicBezTo>
                                <a:pt x="597492" y="156768"/>
                                <a:pt x="597937" y="157124"/>
                                <a:pt x="598382" y="157390"/>
                              </a:cubicBezTo>
                              <a:cubicBezTo>
                                <a:pt x="598649" y="157657"/>
                                <a:pt x="598916" y="157924"/>
                                <a:pt x="599184" y="158190"/>
                              </a:cubicBezTo>
                              <a:cubicBezTo>
                                <a:pt x="599540" y="158457"/>
                                <a:pt x="599896" y="158724"/>
                                <a:pt x="600163" y="159079"/>
                              </a:cubicBezTo>
                              <a:cubicBezTo>
                                <a:pt x="600786" y="159612"/>
                                <a:pt x="601320" y="160234"/>
                                <a:pt x="601854" y="160945"/>
                              </a:cubicBezTo>
                              <a:cubicBezTo>
                                <a:pt x="602032" y="161123"/>
                                <a:pt x="602121" y="161212"/>
                                <a:pt x="602210" y="161390"/>
                              </a:cubicBezTo>
                              <a:cubicBezTo>
                                <a:pt x="602566" y="161834"/>
                                <a:pt x="603011" y="162367"/>
                                <a:pt x="603367" y="162900"/>
                              </a:cubicBezTo>
                              <a:cubicBezTo>
                                <a:pt x="603545" y="163167"/>
                                <a:pt x="603723" y="163523"/>
                                <a:pt x="603901" y="163789"/>
                              </a:cubicBezTo>
                              <a:cubicBezTo>
                                <a:pt x="604168" y="164234"/>
                                <a:pt x="604435" y="164589"/>
                                <a:pt x="604613" y="165033"/>
                              </a:cubicBezTo>
                              <a:cubicBezTo>
                                <a:pt x="604791" y="165389"/>
                                <a:pt x="604969" y="165744"/>
                                <a:pt x="605147" y="166100"/>
                              </a:cubicBezTo>
                              <a:cubicBezTo>
                                <a:pt x="605325" y="166544"/>
                                <a:pt x="605503" y="166900"/>
                                <a:pt x="605681" y="167344"/>
                              </a:cubicBezTo>
                              <a:cubicBezTo>
                                <a:pt x="605859" y="167699"/>
                                <a:pt x="605948" y="168055"/>
                                <a:pt x="606126" y="168499"/>
                              </a:cubicBezTo>
                              <a:cubicBezTo>
                                <a:pt x="606215" y="168855"/>
                                <a:pt x="606393" y="169210"/>
                                <a:pt x="606482" y="169655"/>
                              </a:cubicBezTo>
                              <a:cubicBezTo>
                                <a:pt x="606660" y="170010"/>
                                <a:pt x="606749" y="170454"/>
                                <a:pt x="606838" y="170899"/>
                              </a:cubicBezTo>
                              <a:cubicBezTo>
                                <a:pt x="606927" y="171254"/>
                                <a:pt x="607016" y="171610"/>
                                <a:pt x="607105" y="172054"/>
                              </a:cubicBezTo>
                              <a:cubicBezTo>
                                <a:pt x="607194" y="172499"/>
                                <a:pt x="607283" y="173032"/>
                                <a:pt x="607372" y="173565"/>
                              </a:cubicBezTo>
                              <a:cubicBezTo>
                                <a:pt x="607372" y="173832"/>
                                <a:pt x="607461" y="174187"/>
                                <a:pt x="607461" y="174454"/>
                              </a:cubicBezTo>
                              <a:cubicBezTo>
                                <a:pt x="607550" y="175165"/>
                                <a:pt x="607550" y="175787"/>
                                <a:pt x="607550" y="176409"/>
                              </a:cubicBezTo>
                              <a:cubicBezTo>
                                <a:pt x="607550" y="176587"/>
                                <a:pt x="607639" y="176764"/>
                                <a:pt x="607639" y="176942"/>
                              </a:cubicBezTo>
                              <a:lnTo>
                                <a:pt x="607639" y="177031"/>
                              </a:lnTo>
                              <a:lnTo>
                                <a:pt x="607639" y="581394"/>
                              </a:lnTo>
                              <a:cubicBezTo>
                                <a:pt x="607639" y="595347"/>
                                <a:pt x="596246" y="606722"/>
                                <a:pt x="582272" y="606722"/>
                              </a:cubicBezTo>
                              <a:lnTo>
                                <a:pt x="25277" y="606722"/>
                              </a:lnTo>
                              <a:cubicBezTo>
                                <a:pt x="11304" y="606722"/>
                                <a:pt x="0" y="595347"/>
                                <a:pt x="0" y="581394"/>
                              </a:cubicBezTo>
                              <a:lnTo>
                                <a:pt x="0" y="177031"/>
                              </a:lnTo>
                              <a:lnTo>
                                <a:pt x="0" y="176942"/>
                              </a:lnTo>
                              <a:cubicBezTo>
                                <a:pt x="0" y="176764"/>
                                <a:pt x="0" y="176587"/>
                                <a:pt x="0" y="176409"/>
                              </a:cubicBezTo>
                              <a:cubicBezTo>
                                <a:pt x="0" y="175787"/>
                                <a:pt x="89" y="175165"/>
                                <a:pt x="89" y="174454"/>
                              </a:cubicBezTo>
                              <a:cubicBezTo>
                                <a:pt x="178" y="174187"/>
                                <a:pt x="178" y="173832"/>
                                <a:pt x="267" y="173476"/>
                              </a:cubicBezTo>
                              <a:cubicBezTo>
                                <a:pt x="356" y="173032"/>
                                <a:pt x="356" y="172499"/>
                                <a:pt x="445" y="172054"/>
                              </a:cubicBezTo>
                              <a:cubicBezTo>
                                <a:pt x="534" y="171610"/>
                                <a:pt x="623" y="171254"/>
                                <a:pt x="712" y="170899"/>
                              </a:cubicBezTo>
                              <a:cubicBezTo>
                                <a:pt x="890" y="170454"/>
                                <a:pt x="979" y="170010"/>
                                <a:pt x="1068" y="169655"/>
                              </a:cubicBezTo>
                              <a:cubicBezTo>
                                <a:pt x="1246" y="169210"/>
                                <a:pt x="1335" y="168855"/>
                                <a:pt x="1513" y="168499"/>
                              </a:cubicBezTo>
                              <a:cubicBezTo>
                                <a:pt x="1602" y="168055"/>
                                <a:pt x="1780" y="167699"/>
                                <a:pt x="1958" y="167344"/>
                              </a:cubicBezTo>
                              <a:cubicBezTo>
                                <a:pt x="2047" y="166900"/>
                                <a:pt x="2314" y="166455"/>
                                <a:pt x="2492" y="166100"/>
                              </a:cubicBezTo>
                              <a:cubicBezTo>
                                <a:pt x="2670" y="165744"/>
                                <a:pt x="2759" y="165389"/>
                                <a:pt x="2937" y="165033"/>
                              </a:cubicBezTo>
                              <a:cubicBezTo>
                                <a:pt x="3204" y="164589"/>
                                <a:pt x="3471" y="164234"/>
                                <a:pt x="3738" y="163789"/>
                              </a:cubicBezTo>
                              <a:cubicBezTo>
                                <a:pt x="3916" y="163523"/>
                                <a:pt x="4094" y="163167"/>
                                <a:pt x="4272" y="162900"/>
                              </a:cubicBezTo>
                              <a:cubicBezTo>
                                <a:pt x="4628" y="162367"/>
                                <a:pt x="4984" y="161834"/>
                                <a:pt x="5429" y="161390"/>
                              </a:cubicBezTo>
                              <a:cubicBezTo>
                                <a:pt x="5518" y="161212"/>
                                <a:pt x="5607" y="161034"/>
                                <a:pt x="5696" y="160945"/>
                              </a:cubicBezTo>
                              <a:cubicBezTo>
                                <a:pt x="5696" y="160945"/>
                                <a:pt x="5696" y="160945"/>
                                <a:pt x="5785" y="160945"/>
                              </a:cubicBezTo>
                              <a:cubicBezTo>
                                <a:pt x="6319" y="160234"/>
                                <a:pt x="6853" y="159612"/>
                                <a:pt x="7387" y="159079"/>
                              </a:cubicBezTo>
                              <a:cubicBezTo>
                                <a:pt x="7743" y="158724"/>
                                <a:pt x="8099" y="158457"/>
                                <a:pt x="8366" y="158190"/>
                              </a:cubicBezTo>
                              <a:cubicBezTo>
                                <a:pt x="8723" y="157924"/>
                                <a:pt x="8990" y="157657"/>
                                <a:pt x="9257" y="157390"/>
                              </a:cubicBezTo>
                              <a:cubicBezTo>
                                <a:pt x="9613" y="157124"/>
                                <a:pt x="10058" y="156768"/>
                                <a:pt x="10503" y="156502"/>
                              </a:cubicBezTo>
                              <a:cubicBezTo>
                                <a:pt x="10770" y="156324"/>
                                <a:pt x="10948" y="156146"/>
                                <a:pt x="11215" y="155969"/>
                              </a:cubicBezTo>
                              <a:cubicBezTo>
                                <a:pt x="11660" y="155702"/>
                                <a:pt x="12016" y="155435"/>
                                <a:pt x="12461" y="155169"/>
                              </a:cubicBezTo>
                              <a:cubicBezTo>
                                <a:pt x="12728" y="154991"/>
                                <a:pt x="13084" y="154813"/>
                                <a:pt x="13351" y="154635"/>
                              </a:cubicBezTo>
                              <a:cubicBezTo>
                                <a:pt x="13707" y="154458"/>
                                <a:pt x="14152" y="154280"/>
                                <a:pt x="14508" y="154102"/>
                              </a:cubicBezTo>
                              <a:cubicBezTo>
                                <a:pt x="14864" y="153924"/>
                                <a:pt x="15220" y="153747"/>
                                <a:pt x="15576" y="153569"/>
                              </a:cubicBezTo>
                              <a:cubicBezTo>
                                <a:pt x="15932" y="153480"/>
                                <a:pt x="16288" y="153391"/>
                                <a:pt x="16555" y="153214"/>
                              </a:cubicBezTo>
                              <a:cubicBezTo>
                                <a:pt x="17000" y="153125"/>
                                <a:pt x="17534" y="152947"/>
                                <a:pt x="17979" y="152769"/>
                              </a:cubicBezTo>
                              <a:cubicBezTo>
                                <a:pt x="18246" y="152680"/>
                                <a:pt x="18513" y="152591"/>
                                <a:pt x="18869" y="152503"/>
                              </a:cubicBezTo>
                              <a:cubicBezTo>
                                <a:pt x="19314" y="152414"/>
                                <a:pt x="19848" y="152236"/>
                                <a:pt x="20382" y="152147"/>
                              </a:cubicBezTo>
                              <a:cubicBezTo>
                                <a:pt x="20738" y="152058"/>
                                <a:pt x="21094" y="152058"/>
                                <a:pt x="21450" y="151969"/>
                              </a:cubicBezTo>
                              <a:cubicBezTo>
                                <a:pt x="21895" y="151969"/>
                                <a:pt x="22340" y="151880"/>
                                <a:pt x="22785" y="151792"/>
                              </a:cubicBezTo>
                              <a:cubicBezTo>
                                <a:pt x="23586" y="151703"/>
                                <a:pt x="24476" y="151703"/>
                                <a:pt x="25277" y="151703"/>
                              </a:cubicBezTo>
                              <a:lnTo>
                                <a:pt x="50644" y="151703"/>
                              </a:lnTo>
                              <a:lnTo>
                                <a:pt x="50644" y="101135"/>
                              </a:lnTo>
                              <a:cubicBezTo>
                                <a:pt x="50644" y="87182"/>
                                <a:pt x="61948" y="75807"/>
                                <a:pt x="75922" y="75807"/>
                              </a:cubicBezTo>
                              <a:lnTo>
                                <a:pt x="101288" y="75807"/>
                              </a:lnTo>
                              <a:lnTo>
                                <a:pt x="101288" y="25239"/>
                              </a:lnTo>
                              <a:cubicBezTo>
                                <a:pt x="101288" y="11287"/>
                                <a:pt x="112592" y="0"/>
                                <a:pt x="12656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210.4pt;margin-top:149.15pt;height:11.35pt;width:11.4pt;z-index:251659264;mso-width-relative:page;mso-height-relative:page;" fillcolor="#FFFFFF" filled="t" stroked="f" coordsize="607639,606722" o:gfxdata="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<v:path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435610</wp:posOffset>
                </wp:positionV>
                <wp:extent cx="2511425" cy="472440"/>
                <wp:effectExtent l="0" t="0" r="0" b="0"/>
                <wp:wrapNone/>
                <wp:docPr id="181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42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600" w:lineRule="exact"/>
                              <w:rPr>
                                <w:rFonts w:ascii="微软雅黑" w:hAnsi="微软雅黑" w:eastAsia="微软雅黑" w:cs="阿里巴巴普惠体 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阿里巴巴普惠体 R"/>
                                <w:color w:val="586371"/>
                                <w:kern w:val="24"/>
                                <w:sz w:val="40"/>
                                <w:szCs w:val="40"/>
                              </w:rPr>
                              <w:t>简小致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39.45pt;margin-top:34.3pt;height:37.2pt;width:197.75pt;z-index:251646976;mso-width-relative:page;mso-height-relative:page;" filled="f" stroked="f" coordsize="21600,21600" o:gfxdata="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c1Dfo9cAAAAJAQAADwAAAAAAAAABACAAAAA4AAAAZHJzL2Rvd25yZXYueG1sUEsBAhQAFAAA&#10;AAgAh07iQJfl/kahAQAAEgMAAA4AAAAAAAAAAQAgAAAAPA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600" w:lineRule="exact"/>
                        <w:rPr>
                          <w:rFonts w:ascii="微软雅黑" w:hAnsi="微软雅黑" w:eastAsia="微软雅黑" w:cs="阿里巴巴普惠体 R"/>
                        </w:rPr>
                      </w:pPr>
                      <w:r>
                        <w:rPr>
                          <w:rFonts w:hint="eastAsia" w:ascii="微软雅黑" w:hAnsi="微软雅黑" w:eastAsia="微软雅黑" w:cs="阿里巴巴普惠体 R"/>
                          <w:color w:val="586371"/>
                          <w:kern w:val="24"/>
                          <w:sz w:val="40"/>
                          <w:szCs w:val="40"/>
                        </w:rPr>
                        <w:t>简小致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216535</wp:posOffset>
                </wp:positionH>
                <wp:positionV relativeFrom="paragraph">
                  <wp:posOffset>1431925</wp:posOffset>
                </wp:positionV>
                <wp:extent cx="7108190" cy="759460"/>
                <wp:effectExtent l="0" t="0" r="0" b="3175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8190" cy="759342"/>
                        </a:xfrm>
                        <a:prstGeom prst="rect">
                          <a:avLst/>
                        </a:prstGeom>
                        <a:solidFill>
                          <a:srgbClr val="778495">
                            <a:lumMod val="75000"/>
                          </a:srgbClr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.05pt;margin-top:112.75pt;height:59.8pt;width:559.7pt;z-index:251623424;v-text-anchor:middle;mso-width-relative:page;mso-height-relative:page;" fillcolor="#586371" filled="t" stroked="f" coordsize="21600,21600" o:gfxdata="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BYA&#10;AABkcnMvUEsBAhQAFAAAAAgAh07iQNnfCzbZAAAACwEAAA8AAAAAAAAAAQAgAAAAOAAAAGRycy9k&#10;b3ducmV2LnhtbFBLAQIUABQAAAAIAIdO4kCfWJgI6wEAAK0DAAAOAAAAAAAAAAEAIAAAAD4BAABk&#10;cnMvZTJvRG9jLnhtbFBLBQYAAAAABgAGAFkBAACb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1495425</wp:posOffset>
                </wp:positionV>
                <wp:extent cx="1518920" cy="320040"/>
                <wp:effectExtent l="0" t="0" r="0" b="0"/>
                <wp:wrapNone/>
                <wp:docPr id="18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生日：1995.05.05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64.3pt;margin-top:117.75pt;height:25.2pt;width:119.6pt;z-index:251650048;mso-width-relative:page;mso-height-relative:page;" filled="f" stroked="f" coordsize="21600,21600" o:gfxdata="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KyO6gXXAAAACwEAAA8AAAAAAAAAAQAgAAAAOAAAAGRycy9kb3ducmV2LnhtbFBLAQIUABQAAAAI&#10;AIdO4kDKEwVAnwEAABIDAAAOAAAAAAAAAAEAIAAAADwBAABkcnMvZTJvRG9jLnhtbFBLBQYAAAAA&#10;BgAGAFkBAABN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生日：1995.05.05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1794510</wp:posOffset>
                </wp:positionV>
                <wp:extent cx="1518920" cy="320040"/>
                <wp:effectExtent l="0" t="0" r="0" b="0"/>
                <wp:wrapNone/>
                <wp:docPr id="185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现居：四川省.成都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64.3pt;margin-top:141.3pt;height:25.2pt;width:119.6pt;z-index:251651072;mso-width-relative:page;mso-height-relative:page;" filled="f" stroked="f" coordsize="21600,21600" o:gfxdata="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M3oN5DXAAAACwEAAA8AAAAAAAAAAQAgAAAAOAAAAGRycy9kb3ducmV2LnhtbFBLAQIUABQAAAAI&#10;AIdO4kDQ6fI9nwEAABIDAAAOAAAAAAAAAAEAIAAAADwBAABkcnMvZTJvRG9jLnhtbFBLBQYAAAAA&#10;BgAGAFkBAABN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现居：四川省.成都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1583690</wp:posOffset>
                </wp:positionV>
                <wp:extent cx="162560" cy="161925"/>
                <wp:effectExtent l="0" t="0" r="8890" b="9525"/>
                <wp:wrapNone/>
                <wp:docPr id="186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2560" cy="161925"/>
                        </a:xfrm>
                        <a:custGeom>
                          <a:avLst/>
                          <a:gdLst>
                            <a:gd name="connsiteX0" fmla="*/ 369302 w 608556"/>
                            <a:gd name="connsiteY0" fmla="*/ 317471 h 607639"/>
                            <a:gd name="connsiteX1" fmla="*/ 334055 w 608556"/>
                            <a:gd name="connsiteY1" fmla="*/ 344357 h 607639"/>
                            <a:gd name="connsiteX2" fmla="*/ 369302 w 608556"/>
                            <a:gd name="connsiteY2" fmla="*/ 371521 h 607639"/>
                            <a:gd name="connsiteX3" fmla="*/ 404827 w 608556"/>
                            <a:gd name="connsiteY3" fmla="*/ 344357 h 607639"/>
                            <a:gd name="connsiteX4" fmla="*/ 369302 w 608556"/>
                            <a:gd name="connsiteY4" fmla="*/ 317471 h 607639"/>
                            <a:gd name="connsiteX5" fmla="*/ 369302 w 608556"/>
                            <a:gd name="connsiteY5" fmla="*/ 232516 h 607639"/>
                            <a:gd name="connsiteX6" fmla="*/ 339328 w 608556"/>
                            <a:gd name="connsiteY6" fmla="*/ 256492 h 607639"/>
                            <a:gd name="connsiteX7" fmla="*/ 369302 w 608556"/>
                            <a:gd name="connsiteY7" fmla="*/ 279498 h 607639"/>
                            <a:gd name="connsiteX8" fmla="*/ 399138 w 608556"/>
                            <a:gd name="connsiteY8" fmla="*/ 256492 h 607639"/>
                            <a:gd name="connsiteX9" fmla="*/ 369302 w 608556"/>
                            <a:gd name="connsiteY9" fmla="*/ 232516 h 607639"/>
                            <a:gd name="connsiteX10" fmla="*/ 154327 w 608556"/>
                            <a:gd name="connsiteY10" fmla="*/ 200124 h 607639"/>
                            <a:gd name="connsiteX11" fmla="*/ 245215 w 608556"/>
                            <a:gd name="connsiteY11" fmla="*/ 200124 h 607639"/>
                            <a:gd name="connsiteX12" fmla="*/ 245215 w 608556"/>
                            <a:gd name="connsiteY12" fmla="*/ 407234 h 607639"/>
                            <a:gd name="connsiteX13" fmla="*/ 192503 w 608556"/>
                            <a:gd name="connsiteY13" fmla="*/ 407234 h 607639"/>
                            <a:gd name="connsiteX14" fmla="*/ 192503 w 608556"/>
                            <a:gd name="connsiteY14" fmla="*/ 242393 h 607639"/>
                            <a:gd name="connsiteX15" fmla="*/ 154327 w 608556"/>
                            <a:gd name="connsiteY15" fmla="*/ 242393 h 607639"/>
                            <a:gd name="connsiteX16" fmla="*/ 369025 w 608556"/>
                            <a:gd name="connsiteY16" fmla="*/ 198007 h 607639"/>
                            <a:gd name="connsiteX17" fmla="*/ 443266 w 608556"/>
                            <a:gd name="connsiteY17" fmla="*/ 253581 h 607639"/>
                            <a:gd name="connsiteX18" fmla="*/ 417178 w 608556"/>
                            <a:gd name="connsiteY18" fmla="*/ 296405 h 607639"/>
                            <a:gd name="connsiteX19" fmla="*/ 454229 w 608556"/>
                            <a:gd name="connsiteY19" fmla="*/ 348792 h 607639"/>
                            <a:gd name="connsiteX20" fmla="*/ 369302 w 608556"/>
                            <a:gd name="connsiteY20" fmla="*/ 409633 h 607639"/>
                            <a:gd name="connsiteX21" fmla="*/ 284237 w 608556"/>
                            <a:gd name="connsiteY21" fmla="*/ 349624 h 607639"/>
                            <a:gd name="connsiteX22" fmla="*/ 323647 w 608556"/>
                            <a:gd name="connsiteY22" fmla="*/ 296405 h 607639"/>
                            <a:gd name="connsiteX23" fmla="*/ 294922 w 608556"/>
                            <a:gd name="connsiteY23" fmla="*/ 252057 h 607639"/>
                            <a:gd name="connsiteX24" fmla="*/ 369025 w 608556"/>
                            <a:gd name="connsiteY24" fmla="*/ 198007 h 607639"/>
                            <a:gd name="connsiteX25" fmla="*/ 484719 w 608556"/>
                            <a:gd name="connsiteY25" fmla="*/ 23287 h 607639"/>
                            <a:gd name="connsiteX26" fmla="*/ 526631 w 608556"/>
                            <a:gd name="connsiteY26" fmla="*/ 23287 h 607639"/>
                            <a:gd name="connsiteX27" fmla="*/ 526631 w 608556"/>
                            <a:gd name="connsiteY27" fmla="*/ 81473 h 607639"/>
                            <a:gd name="connsiteX28" fmla="*/ 585058 w 608556"/>
                            <a:gd name="connsiteY28" fmla="*/ 81473 h 607639"/>
                            <a:gd name="connsiteX29" fmla="*/ 585058 w 608556"/>
                            <a:gd name="connsiteY29" fmla="*/ 123311 h 607639"/>
                            <a:gd name="connsiteX30" fmla="*/ 526631 w 608556"/>
                            <a:gd name="connsiteY30" fmla="*/ 123311 h 607639"/>
                            <a:gd name="connsiteX31" fmla="*/ 526631 w 608556"/>
                            <a:gd name="connsiteY31" fmla="*/ 181636 h 607639"/>
                            <a:gd name="connsiteX32" fmla="*/ 484719 w 608556"/>
                            <a:gd name="connsiteY32" fmla="*/ 181636 h 607639"/>
                            <a:gd name="connsiteX33" fmla="*/ 484719 w 608556"/>
                            <a:gd name="connsiteY33" fmla="*/ 123311 h 607639"/>
                            <a:gd name="connsiteX34" fmla="*/ 426709 w 608556"/>
                            <a:gd name="connsiteY34" fmla="*/ 123311 h 607639"/>
                            <a:gd name="connsiteX35" fmla="*/ 426709 w 608556"/>
                            <a:gd name="connsiteY35" fmla="*/ 81473 h 607639"/>
                            <a:gd name="connsiteX36" fmla="*/ 484719 w 608556"/>
                            <a:gd name="connsiteY36" fmla="*/ 81473 h 607639"/>
                            <a:gd name="connsiteX37" fmla="*/ 304209 w 608556"/>
                            <a:gd name="connsiteY37" fmla="*/ 0 h 607639"/>
                            <a:gd name="connsiteX38" fmla="*/ 384702 w 608556"/>
                            <a:gd name="connsiteY38" fmla="*/ 10809 h 607639"/>
                            <a:gd name="connsiteX39" fmla="*/ 384702 w 608556"/>
                            <a:gd name="connsiteY39" fmla="*/ 66515 h 607639"/>
                            <a:gd name="connsiteX40" fmla="*/ 304209 w 608556"/>
                            <a:gd name="connsiteY40" fmla="*/ 53350 h 607639"/>
                            <a:gd name="connsiteX41" fmla="*/ 53431 w 608556"/>
                            <a:gd name="connsiteY41" fmla="*/ 303750 h 607639"/>
                            <a:gd name="connsiteX42" fmla="*/ 304209 w 608556"/>
                            <a:gd name="connsiteY42" fmla="*/ 554289 h 607639"/>
                            <a:gd name="connsiteX43" fmla="*/ 555125 w 608556"/>
                            <a:gd name="connsiteY43" fmla="*/ 303750 h 607639"/>
                            <a:gd name="connsiteX44" fmla="*/ 541941 w 608556"/>
                            <a:gd name="connsiteY44" fmla="*/ 223378 h 607639"/>
                            <a:gd name="connsiteX45" fmla="*/ 597731 w 608556"/>
                            <a:gd name="connsiteY45" fmla="*/ 223378 h 607639"/>
                            <a:gd name="connsiteX46" fmla="*/ 608556 w 608556"/>
                            <a:gd name="connsiteY46" fmla="*/ 303750 h 607639"/>
                            <a:gd name="connsiteX47" fmla="*/ 304209 w 608556"/>
                            <a:gd name="connsiteY47" fmla="*/ 607639 h 607639"/>
                            <a:gd name="connsiteX48" fmla="*/ 0 w 608556"/>
                            <a:gd name="connsiteY48" fmla="*/ 303750 h 607639"/>
                            <a:gd name="connsiteX49" fmla="*/ 304209 w 608556"/>
                            <a:gd name="connsiteY49" fmla="*/ 0 h 6076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608556" h="607639">
                              <a:moveTo>
                                <a:pt x="369302" y="317471"/>
                              </a:moveTo>
                              <a:cubicBezTo>
                                <a:pt x="346405" y="317471"/>
                                <a:pt x="334055" y="327172"/>
                                <a:pt x="334055" y="344357"/>
                              </a:cubicBezTo>
                              <a:cubicBezTo>
                                <a:pt x="334055" y="361820"/>
                                <a:pt x="346405" y="371521"/>
                                <a:pt x="369302" y="371521"/>
                              </a:cubicBezTo>
                              <a:cubicBezTo>
                                <a:pt x="392060" y="371521"/>
                                <a:pt x="404827" y="362097"/>
                                <a:pt x="404827" y="344357"/>
                              </a:cubicBezTo>
                              <a:cubicBezTo>
                                <a:pt x="404827" y="327172"/>
                                <a:pt x="392060" y="317471"/>
                                <a:pt x="369302" y="317471"/>
                              </a:cubicBezTo>
                              <a:close/>
                              <a:moveTo>
                                <a:pt x="369302" y="232516"/>
                              </a:moveTo>
                              <a:cubicBezTo>
                                <a:pt x="350013" y="232516"/>
                                <a:pt x="339328" y="241108"/>
                                <a:pt x="339328" y="256492"/>
                              </a:cubicBezTo>
                              <a:cubicBezTo>
                                <a:pt x="339328" y="271321"/>
                                <a:pt x="350013" y="279498"/>
                                <a:pt x="369302" y="279498"/>
                              </a:cubicBezTo>
                              <a:cubicBezTo>
                                <a:pt x="388452" y="279498"/>
                                <a:pt x="399138" y="271321"/>
                                <a:pt x="399138" y="256492"/>
                              </a:cubicBezTo>
                              <a:cubicBezTo>
                                <a:pt x="399138" y="241108"/>
                                <a:pt x="388452" y="232516"/>
                                <a:pt x="369302" y="232516"/>
                              </a:cubicBezTo>
                              <a:close/>
                              <a:moveTo>
                                <a:pt x="154327" y="200124"/>
                              </a:moveTo>
                              <a:lnTo>
                                <a:pt x="245215" y="200124"/>
                              </a:lnTo>
                              <a:lnTo>
                                <a:pt x="245215" y="407234"/>
                              </a:lnTo>
                              <a:lnTo>
                                <a:pt x="192503" y="407234"/>
                              </a:lnTo>
                              <a:lnTo>
                                <a:pt x="192503" y="242393"/>
                              </a:lnTo>
                              <a:lnTo>
                                <a:pt x="154327" y="242393"/>
                              </a:lnTo>
                              <a:close/>
                              <a:moveTo>
                                <a:pt x="369025" y="198007"/>
                              </a:moveTo>
                              <a:cubicBezTo>
                                <a:pt x="414541" y="198007"/>
                                <a:pt x="443266" y="219488"/>
                                <a:pt x="443266" y="253581"/>
                              </a:cubicBezTo>
                              <a:cubicBezTo>
                                <a:pt x="443266" y="271598"/>
                                <a:pt x="433552" y="287536"/>
                                <a:pt x="417178" y="296405"/>
                              </a:cubicBezTo>
                              <a:cubicBezTo>
                                <a:pt x="440075" y="305830"/>
                                <a:pt x="454229" y="325648"/>
                                <a:pt x="454229" y="348792"/>
                              </a:cubicBezTo>
                              <a:cubicBezTo>
                                <a:pt x="454229" y="385934"/>
                                <a:pt x="421063" y="409633"/>
                                <a:pt x="369302" y="409633"/>
                              </a:cubicBezTo>
                              <a:cubicBezTo>
                                <a:pt x="317403" y="409633"/>
                                <a:pt x="284237" y="386350"/>
                                <a:pt x="284237" y="349624"/>
                              </a:cubicBezTo>
                              <a:cubicBezTo>
                                <a:pt x="284237" y="325925"/>
                                <a:pt x="299640" y="305830"/>
                                <a:pt x="323647" y="296405"/>
                              </a:cubicBezTo>
                              <a:cubicBezTo>
                                <a:pt x="306162" y="286704"/>
                                <a:pt x="294922" y="270073"/>
                                <a:pt x="294922" y="252057"/>
                              </a:cubicBezTo>
                              <a:cubicBezTo>
                                <a:pt x="294922" y="218934"/>
                                <a:pt x="323925" y="198007"/>
                                <a:pt x="369025" y="198007"/>
                              </a:cubicBezTo>
                              <a:close/>
                              <a:moveTo>
                                <a:pt x="484719" y="23287"/>
                              </a:moveTo>
                              <a:lnTo>
                                <a:pt x="526631" y="23287"/>
                              </a:lnTo>
                              <a:lnTo>
                                <a:pt x="526631" y="81473"/>
                              </a:lnTo>
                              <a:lnTo>
                                <a:pt x="585058" y="81473"/>
                              </a:lnTo>
                              <a:lnTo>
                                <a:pt x="585058" y="123311"/>
                              </a:lnTo>
                              <a:lnTo>
                                <a:pt x="526631" y="123311"/>
                              </a:lnTo>
                              <a:lnTo>
                                <a:pt x="526631" y="181636"/>
                              </a:lnTo>
                              <a:lnTo>
                                <a:pt x="484719" y="181636"/>
                              </a:lnTo>
                              <a:lnTo>
                                <a:pt x="484719" y="123311"/>
                              </a:lnTo>
                              <a:lnTo>
                                <a:pt x="426709" y="123311"/>
                              </a:lnTo>
                              <a:lnTo>
                                <a:pt x="426709" y="81473"/>
                              </a:lnTo>
                              <a:lnTo>
                                <a:pt x="484719" y="81473"/>
                              </a:lnTo>
                              <a:close/>
                              <a:moveTo>
                                <a:pt x="304209" y="0"/>
                              </a:moveTo>
                              <a:cubicBezTo>
                                <a:pt x="331687" y="0"/>
                                <a:pt x="358611" y="3603"/>
                                <a:pt x="384702" y="10809"/>
                              </a:cubicBezTo>
                              <a:lnTo>
                                <a:pt x="384702" y="66515"/>
                              </a:lnTo>
                              <a:cubicBezTo>
                                <a:pt x="358888" y="57785"/>
                                <a:pt x="331826" y="53350"/>
                                <a:pt x="304209" y="53350"/>
                              </a:cubicBezTo>
                              <a:cubicBezTo>
                                <a:pt x="165982" y="53350"/>
                                <a:pt x="53431" y="165732"/>
                                <a:pt x="53431" y="303750"/>
                              </a:cubicBezTo>
                              <a:cubicBezTo>
                                <a:pt x="53431" y="441907"/>
                                <a:pt x="165982" y="554289"/>
                                <a:pt x="304209" y="554289"/>
                              </a:cubicBezTo>
                              <a:cubicBezTo>
                                <a:pt x="442574" y="554289"/>
                                <a:pt x="555125" y="441907"/>
                                <a:pt x="555125" y="303750"/>
                              </a:cubicBezTo>
                              <a:cubicBezTo>
                                <a:pt x="555125" y="276313"/>
                                <a:pt x="550684" y="249291"/>
                                <a:pt x="541941" y="223378"/>
                              </a:cubicBezTo>
                              <a:lnTo>
                                <a:pt x="597731" y="223378"/>
                              </a:lnTo>
                              <a:cubicBezTo>
                                <a:pt x="604948" y="249569"/>
                                <a:pt x="608556" y="276451"/>
                                <a:pt x="608556" y="303750"/>
                              </a:cubicBezTo>
                              <a:cubicBezTo>
                                <a:pt x="608556" y="471284"/>
                                <a:pt x="471995" y="607639"/>
                                <a:pt x="304209" y="607639"/>
                              </a:cubicBezTo>
                              <a:cubicBezTo>
                                <a:pt x="136561" y="607639"/>
                                <a:pt x="0" y="471284"/>
                                <a:pt x="0" y="303750"/>
                              </a:cubicBezTo>
                              <a:cubicBezTo>
                                <a:pt x="0" y="136355"/>
                                <a:pt x="136561" y="0"/>
                                <a:pt x="30420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48.9pt;margin-top:124.7pt;height:12.75pt;width:12.8pt;z-index:251652096;mso-width-relative:page;mso-height-relative:page;" fillcolor="#FFFFFF" filled="t" stroked="f" coordsize="608556,607639" o:gfxdata="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0c331687,0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0,471284,0,303750c0,136355,136561,0,304209,0xe">
                <v:path o:connectlocs="98649,84600;89234,91765;98649,99003;108139,91765;98649,84600;98649,61961;90642,68350;98649,74481;106619,68350;98649,61961;41224,53329;65502,53329;65502,108520;51422,108520;51422,64593;41224,64593;98575,52765;118407,67574;111438,78986;121335,92946;98649,109159;75926,93168;86453,78986;78780,67168;98575,52765;129480,6205;140675,6205;140675,21711;156283,21711;156283,32860;140675,32860;140675,48402;129480,48402;129480,32860;113984,32860;113984,21711;129480,21711;81261,0;102763,2880;102763,17725;81261,14216;14272,80943;81261,147708;148287,80943;144765,59526;159668,59526;162560,80943;81261,161925;0,80943;81261,0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621665</wp:posOffset>
                </wp:positionH>
                <wp:positionV relativeFrom="paragraph">
                  <wp:posOffset>1880235</wp:posOffset>
                </wp:positionV>
                <wp:extent cx="161925" cy="162560"/>
                <wp:effectExtent l="0" t="0" r="9525" b="8890"/>
                <wp:wrapNone/>
                <wp:docPr id="187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5054" h="5072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48.95pt;margin-top:148.05pt;height:12.8pt;width:12.75pt;z-index:251653120;mso-width-relative:page;mso-height-relative:page;" fillcolor="#FFFFFF" filled="t" stroked="f" coordsize="5054,5072" o:gfxdata="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7851775</wp:posOffset>
                </wp:positionV>
                <wp:extent cx="6572250" cy="998220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320" cy="997912"/>
                          <a:chOff x="0" y="0"/>
                          <a:chExt cx="6572320" cy="997912"/>
                        </a:xfrm>
                      </wpg:grpSpPr>
                      <wps:wsp>
                        <wps:cNvPr id="172" name="文本框 51"/>
                        <wps:cNvSpPr txBox="1"/>
                        <wps:spPr>
                          <a:xfrm>
                            <a:off x="671265" y="449272"/>
                            <a:ext cx="5901055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二级建造师资格证书、CET-6（520分通过）  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二等国家励志奖学金、优秀团干部、优秀学生会干部、暑期实践先进个人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" name="文本框 45"/>
                        <wps:cNvSpPr txBox="1"/>
                        <wps:spPr>
                          <a:xfrm>
                            <a:off x="0" y="0"/>
                            <a:ext cx="1221740" cy="345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40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8"/>
                                  <w:szCs w:val="28"/>
                                </w:rPr>
                                <w:t>荣誉奖励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4" name="文本框 46"/>
                        <wps:cNvSpPr txBox="1"/>
                        <wps:spPr>
                          <a:xfrm>
                            <a:off x="0" y="449272"/>
                            <a:ext cx="819150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2"/>
                                  <w:szCs w:val="22"/>
                                </w:rPr>
                                <w:t>技能类：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2"/>
                                  <w:szCs w:val="22"/>
                                </w:rPr>
                                <w:t>荣誉类：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5" name="直接连接符 175"/>
                        <wps:cNvCnPr/>
                        <wps:spPr>
                          <a:xfrm>
                            <a:off x="84569" y="396416"/>
                            <a:ext cx="63722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6" name="KSO_Shape"/>
                        <wps:cNvSpPr/>
                        <wps:spPr bwMode="auto">
                          <a:xfrm rot="10800000" flipV="1">
                            <a:off x="6205235" y="116282"/>
                            <a:ext cx="177800" cy="180975"/>
                          </a:xfrm>
                          <a:custGeom>
                            <a:avLst/>
                            <a:gdLst>
                              <a:gd name="T0" fmla="*/ 1524318 w 3543300"/>
                              <a:gd name="T1" fmla="*/ 1132523 h 3617913"/>
                              <a:gd name="T2" fmla="*/ 1313498 w 3543300"/>
                              <a:gd name="T3" fmla="*/ 1253173 h 3617913"/>
                              <a:gd name="T4" fmla="*/ 1155382 w 3543300"/>
                              <a:gd name="T5" fmla="*/ 1435418 h 3617913"/>
                              <a:gd name="T6" fmla="*/ 1066122 w 3543300"/>
                              <a:gd name="T7" fmla="*/ 1663327 h 3617913"/>
                              <a:gd name="T8" fmla="*/ 1059774 w 3543300"/>
                              <a:gd name="T9" fmla="*/ 1918696 h 3617913"/>
                              <a:gd name="T10" fmla="*/ 1138484 w 3543300"/>
                              <a:gd name="T11" fmla="*/ 2152467 h 3617913"/>
                              <a:gd name="T12" fmla="*/ 1287651 w 3543300"/>
                              <a:gd name="T13" fmla="*/ 2342088 h 3617913"/>
                              <a:gd name="T14" fmla="*/ 1491724 w 3543300"/>
                              <a:gd name="T15" fmla="*/ 2472632 h 3617913"/>
                              <a:gd name="T16" fmla="*/ 1734517 w 3543300"/>
                              <a:gd name="T17" fmla="*/ 2528533 h 3617913"/>
                              <a:gd name="T18" fmla="*/ 1985879 w 3543300"/>
                              <a:gd name="T19" fmla="*/ 2496771 h 3617913"/>
                              <a:gd name="T20" fmla="*/ 2202647 w 3543300"/>
                              <a:gd name="T21" fmla="*/ 2386238 h 3617913"/>
                              <a:gd name="T22" fmla="*/ 2368635 w 3543300"/>
                              <a:gd name="T23" fmla="*/ 2211863 h 3617913"/>
                              <a:gd name="T24" fmla="*/ 2469244 w 3543300"/>
                              <a:gd name="T25" fmla="*/ 1988891 h 3617913"/>
                              <a:gd name="T26" fmla="*/ 2487969 w 3543300"/>
                              <a:gd name="T27" fmla="*/ 1735110 h 3617913"/>
                              <a:gd name="T28" fmla="*/ 2420685 w 3543300"/>
                              <a:gd name="T29" fmla="*/ 1496257 h 3617913"/>
                              <a:gd name="T30" fmla="*/ 2280920 w 3543300"/>
                              <a:gd name="T31" fmla="*/ 1299528 h 3617913"/>
                              <a:gd name="T32" fmla="*/ 2083752 w 3543300"/>
                              <a:gd name="T33" fmla="*/ 1159510 h 3617913"/>
                              <a:gd name="T34" fmla="*/ 1845310 w 3543300"/>
                              <a:gd name="T35" fmla="*/ 1092518 h 3617913"/>
                              <a:gd name="T36" fmla="*/ 1957705 w 3543300"/>
                              <a:gd name="T37" fmla="*/ 6985 h 3617913"/>
                              <a:gd name="T38" fmla="*/ 2011998 w 3543300"/>
                              <a:gd name="T39" fmla="*/ 89217 h 3617913"/>
                              <a:gd name="T40" fmla="*/ 2341562 w 3543300"/>
                              <a:gd name="T41" fmla="*/ 485457 h 3617913"/>
                              <a:gd name="T42" fmla="*/ 2646362 w 3543300"/>
                              <a:gd name="T43" fmla="*/ 240665 h 3617913"/>
                              <a:gd name="T44" fmla="*/ 2970848 w 3543300"/>
                              <a:gd name="T45" fmla="*/ 446087 h 3617913"/>
                              <a:gd name="T46" fmla="*/ 2979738 w 3543300"/>
                              <a:gd name="T47" fmla="*/ 554990 h 3617913"/>
                              <a:gd name="T48" fmla="*/ 2996248 w 3543300"/>
                              <a:gd name="T49" fmla="*/ 1049655 h 3617913"/>
                              <a:gd name="T50" fmla="*/ 3393440 w 3543300"/>
                              <a:gd name="T51" fmla="*/ 1051243 h 3617913"/>
                              <a:gd name="T52" fmla="*/ 3542030 w 3543300"/>
                              <a:gd name="T53" fmla="*/ 1406843 h 3617913"/>
                              <a:gd name="T54" fmla="*/ 3490278 w 3543300"/>
                              <a:gd name="T55" fmla="*/ 1502728 h 3617913"/>
                              <a:gd name="T56" fmla="*/ 3210242 w 3543300"/>
                              <a:gd name="T57" fmla="*/ 1889125 h 3617913"/>
                              <a:gd name="T58" fmla="*/ 3529330 w 3543300"/>
                              <a:gd name="T59" fmla="*/ 2149158 h 3617913"/>
                              <a:gd name="T60" fmla="*/ 3442335 w 3543300"/>
                              <a:gd name="T61" fmla="*/ 2520315 h 3617913"/>
                              <a:gd name="T62" fmla="*/ 3346450 w 3543300"/>
                              <a:gd name="T63" fmla="*/ 2572068 h 3617913"/>
                              <a:gd name="T64" fmla="*/ 2905125 w 3543300"/>
                              <a:gd name="T65" fmla="*/ 2698115 h 3617913"/>
                              <a:gd name="T66" fmla="*/ 2994025 w 3543300"/>
                              <a:gd name="T67" fmla="*/ 3108643 h 3617913"/>
                              <a:gd name="T68" fmla="*/ 2709228 w 3543300"/>
                              <a:gd name="T69" fmla="*/ 3363913 h 3617913"/>
                              <a:gd name="T70" fmla="*/ 2600325 w 3543300"/>
                              <a:gd name="T71" fmla="*/ 3355023 h 3617913"/>
                              <a:gd name="T72" fmla="*/ 2193608 w 3543300"/>
                              <a:gd name="T73" fmla="*/ 3187066 h 3617913"/>
                              <a:gd name="T74" fmla="*/ 2005012 w 3543300"/>
                              <a:gd name="T75" fmla="*/ 3563621 h 3617913"/>
                              <a:gd name="T76" fmla="*/ 1620520 w 3543300"/>
                              <a:gd name="T77" fmla="*/ 3617913 h 3617913"/>
                              <a:gd name="T78" fmla="*/ 1535430 w 3543300"/>
                              <a:gd name="T79" fmla="*/ 3555366 h 3617913"/>
                              <a:gd name="T80" fmla="*/ 1324928 w 3543300"/>
                              <a:gd name="T81" fmla="*/ 3179128 h 3617913"/>
                              <a:gd name="T82" fmla="*/ 935990 w 3543300"/>
                              <a:gd name="T83" fmla="*/ 3361056 h 3617913"/>
                              <a:gd name="T84" fmla="*/ 830262 w 3543300"/>
                              <a:gd name="T85" fmla="*/ 3361056 h 3617913"/>
                              <a:gd name="T86" fmla="*/ 550545 w 3543300"/>
                              <a:gd name="T87" fmla="*/ 3100071 h 3617913"/>
                              <a:gd name="T88" fmla="*/ 638492 w 3543300"/>
                              <a:gd name="T89" fmla="*/ 2698115 h 3617913"/>
                              <a:gd name="T90" fmla="*/ 196850 w 3543300"/>
                              <a:gd name="T91" fmla="*/ 2572068 h 3617913"/>
                              <a:gd name="T92" fmla="*/ 101282 w 3543300"/>
                              <a:gd name="T93" fmla="*/ 2520315 h 3617913"/>
                              <a:gd name="T94" fmla="*/ 13970 w 3543300"/>
                              <a:gd name="T95" fmla="*/ 2149158 h 3617913"/>
                              <a:gd name="T96" fmla="*/ 334962 w 3543300"/>
                              <a:gd name="T97" fmla="*/ 1915478 h 3617913"/>
                              <a:gd name="T98" fmla="*/ 57467 w 3543300"/>
                              <a:gd name="T99" fmla="*/ 1504633 h 3617913"/>
                              <a:gd name="T100" fmla="*/ 635 w 3543300"/>
                              <a:gd name="T101" fmla="*/ 1411288 h 3617913"/>
                              <a:gd name="T102" fmla="*/ 134620 w 3543300"/>
                              <a:gd name="T103" fmla="*/ 1058863 h 3617913"/>
                              <a:gd name="T104" fmla="*/ 520382 w 3543300"/>
                              <a:gd name="T105" fmla="*/ 1095375 h 3617913"/>
                              <a:gd name="T106" fmla="*/ 742632 w 3543300"/>
                              <a:gd name="T107" fmla="*/ 801052 h 3617913"/>
                              <a:gd name="T108" fmla="*/ 558482 w 3543300"/>
                              <a:gd name="T109" fmla="*/ 467677 h 3617913"/>
                              <a:gd name="T110" fmla="*/ 862648 w 3543300"/>
                              <a:gd name="T111" fmla="*/ 242252 h 3617913"/>
                              <a:gd name="T112" fmla="*/ 955040 w 3543300"/>
                              <a:gd name="T113" fmla="*/ 276542 h 3617913"/>
                              <a:gd name="T114" fmla="*/ 1452245 w 3543300"/>
                              <a:gd name="T115" fmla="*/ 404177 h 3617913"/>
                              <a:gd name="T116" fmla="*/ 1557655 w 3543300"/>
                              <a:gd name="T117" fmla="*/ 26352 h 36179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543300" h="3617913">
                                <a:moveTo>
                                  <a:pt x="1752918" y="1088708"/>
                                </a:moveTo>
                                <a:lnTo>
                                  <a:pt x="1734502" y="1089660"/>
                                </a:lnTo>
                                <a:lnTo>
                                  <a:pt x="1716088" y="1090613"/>
                                </a:lnTo>
                                <a:lnTo>
                                  <a:pt x="1697990" y="1092518"/>
                                </a:lnTo>
                                <a:lnTo>
                                  <a:pt x="1679892" y="1094423"/>
                                </a:lnTo>
                                <a:lnTo>
                                  <a:pt x="1662112" y="1097280"/>
                                </a:lnTo>
                                <a:lnTo>
                                  <a:pt x="1644332" y="1100138"/>
                                </a:lnTo>
                                <a:lnTo>
                                  <a:pt x="1626552" y="1103630"/>
                                </a:lnTo>
                                <a:lnTo>
                                  <a:pt x="1608772" y="1107440"/>
                                </a:lnTo>
                                <a:lnTo>
                                  <a:pt x="1591628" y="1111568"/>
                                </a:lnTo>
                                <a:lnTo>
                                  <a:pt x="1574800" y="1116013"/>
                                </a:lnTo>
                                <a:lnTo>
                                  <a:pt x="1557338" y="1121093"/>
                                </a:lnTo>
                                <a:lnTo>
                                  <a:pt x="1540828" y="1126490"/>
                                </a:lnTo>
                                <a:lnTo>
                                  <a:pt x="1524318" y="1132523"/>
                                </a:lnTo>
                                <a:lnTo>
                                  <a:pt x="1507808" y="1138555"/>
                                </a:lnTo>
                                <a:lnTo>
                                  <a:pt x="1491615" y="1145223"/>
                                </a:lnTo>
                                <a:lnTo>
                                  <a:pt x="1475422" y="1152525"/>
                                </a:lnTo>
                                <a:lnTo>
                                  <a:pt x="1459548" y="1159510"/>
                                </a:lnTo>
                                <a:lnTo>
                                  <a:pt x="1443672" y="1167448"/>
                                </a:lnTo>
                                <a:lnTo>
                                  <a:pt x="1428432" y="1175703"/>
                                </a:lnTo>
                                <a:lnTo>
                                  <a:pt x="1413192" y="1183958"/>
                                </a:lnTo>
                                <a:lnTo>
                                  <a:pt x="1398270" y="1193165"/>
                                </a:lnTo>
                                <a:lnTo>
                                  <a:pt x="1383665" y="1202055"/>
                                </a:lnTo>
                                <a:lnTo>
                                  <a:pt x="1368742" y="1211898"/>
                                </a:lnTo>
                                <a:lnTo>
                                  <a:pt x="1354772" y="1221740"/>
                                </a:lnTo>
                                <a:lnTo>
                                  <a:pt x="1340485" y="1231900"/>
                                </a:lnTo>
                                <a:lnTo>
                                  <a:pt x="1327150" y="1242378"/>
                                </a:lnTo>
                                <a:lnTo>
                                  <a:pt x="1313498" y="1253173"/>
                                </a:lnTo>
                                <a:lnTo>
                                  <a:pt x="1300480" y="1264285"/>
                                </a:lnTo>
                                <a:lnTo>
                                  <a:pt x="1287462" y="1275715"/>
                                </a:lnTo>
                                <a:lnTo>
                                  <a:pt x="1274762" y="1287463"/>
                                </a:lnTo>
                                <a:lnTo>
                                  <a:pt x="1262380" y="1299528"/>
                                </a:lnTo>
                                <a:lnTo>
                                  <a:pt x="1250315" y="1311910"/>
                                </a:lnTo>
                                <a:lnTo>
                                  <a:pt x="1238568" y="1324928"/>
                                </a:lnTo>
                                <a:lnTo>
                                  <a:pt x="1227138" y="1337628"/>
                                </a:lnTo>
                                <a:lnTo>
                                  <a:pt x="1215708" y="1350645"/>
                                </a:lnTo>
                                <a:lnTo>
                                  <a:pt x="1205230" y="1364298"/>
                                </a:lnTo>
                                <a:lnTo>
                                  <a:pt x="1194752" y="1377950"/>
                                </a:lnTo>
                                <a:lnTo>
                                  <a:pt x="1183958" y="1392238"/>
                                </a:lnTo>
                                <a:lnTo>
                                  <a:pt x="1174432" y="1406525"/>
                                </a:lnTo>
                                <a:lnTo>
                                  <a:pt x="1164908" y="1420813"/>
                                </a:lnTo>
                                <a:lnTo>
                                  <a:pt x="1155382" y="1435418"/>
                                </a:lnTo>
                                <a:lnTo>
                                  <a:pt x="1146810" y="1450340"/>
                                </a:lnTo>
                                <a:lnTo>
                                  <a:pt x="1138391" y="1465309"/>
                                </a:lnTo>
                                <a:lnTo>
                                  <a:pt x="1130549" y="1480376"/>
                                </a:lnTo>
                                <a:lnTo>
                                  <a:pt x="1122615" y="1496257"/>
                                </a:lnTo>
                                <a:lnTo>
                                  <a:pt x="1114998" y="1512138"/>
                                </a:lnTo>
                                <a:lnTo>
                                  <a:pt x="1108333" y="1528337"/>
                                </a:lnTo>
                                <a:lnTo>
                                  <a:pt x="1101668" y="1544536"/>
                                </a:lnTo>
                                <a:lnTo>
                                  <a:pt x="1095321" y="1561052"/>
                                </a:lnTo>
                                <a:lnTo>
                                  <a:pt x="1089608" y="1577568"/>
                                </a:lnTo>
                                <a:lnTo>
                                  <a:pt x="1083895" y="1594402"/>
                                </a:lnTo>
                                <a:lnTo>
                                  <a:pt x="1079134" y="1611554"/>
                                </a:lnTo>
                                <a:lnTo>
                                  <a:pt x="1074056" y="1628388"/>
                                </a:lnTo>
                                <a:lnTo>
                                  <a:pt x="1069931" y="1646175"/>
                                </a:lnTo>
                                <a:lnTo>
                                  <a:pt x="1066122" y="1663327"/>
                                </a:lnTo>
                                <a:lnTo>
                                  <a:pt x="1062948" y="1681114"/>
                                </a:lnTo>
                                <a:lnTo>
                                  <a:pt x="1059774" y="1698901"/>
                                </a:lnTo>
                                <a:lnTo>
                                  <a:pt x="1057553" y="1717005"/>
                                </a:lnTo>
                                <a:lnTo>
                                  <a:pt x="1055331" y="1735110"/>
                                </a:lnTo>
                                <a:lnTo>
                                  <a:pt x="1053744" y="1753532"/>
                                </a:lnTo>
                                <a:lnTo>
                                  <a:pt x="1052792" y="1771319"/>
                                </a:lnTo>
                                <a:lnTo>
                                  <a:pt x="1051840" y="1790376"/>
                                </a:lnTo>
                                <a:lnTo>
                                  <a:pt x="1051523" y="1808798"/>
                                </a:lnTo>
                                <a:lnTo>
                                  <a:pt x="1051840" y="1827221"/>
                                </a:lnTo>
                                <a:lnTo>
                                  <a:pt x="1052792" y="1845960"/>
                                </a:lnTo>
                                <a:lnTo>
                                  <a:pt x="1053744" y="1864065"/>
                                </a:lnTo>
                                <a:lnTo>
                                  <a:pt x="1055331" y="1882487"/>
                                </a:lnTo>
                                <a:lnTo>
                                  <a:pt x="1057553" y="1900592"/>
                                </a:lnTo>
                                <a:lnTo>
                                  <a:pt x="1059774" y="1918696"/>
                                </a:lnTo>
                                <a:lnTo>
                                  <a:pt x="1062948" y="1936483"/>
                                </a:lnTo>
                                <a:lnTo>
                                  <a:pt x="1066122" y="1953952"/>
                                </a:lnTo>
                                <a:lnTo>
                                  <a:pt x="1069931" y="1971739"/>
                                </a:lnTo>
                                <a:lnTo>
                                  <a:pt x="1074056" y="1988891"/>
                                </a:lnTo>
                                <a:lnTo>
                                  <a:pt x="1079134" y="2006043"/>
                                </a:lnTo>
                                <a:lnTo>
                                  <a:pt x="1083895" y="2022877"/>
                                </a:lnTo>
                                <a:lnTo>
                                  <a:pt x="1089608" y="2039711"/>
                                </a:lnTo>
                                <a:lnTo>
                                  <a:pt x="1095321" y="2056545"/>
                                </a:lnTo>
                                <a:lnTo>
                                  <a:pt x="1101668" y="2073061"/>
                                </a:lnTo>
                                <a:lnTo>
                                  <a:pt x="1108333" y="2089260"/>
                                </a:lnTo>
                                <a:lnTo>
                                  <a:pt x="1114998" y="2105459"/>
                                </a:lnTo>
                                <a:lnTo>
                                  <a:pt x="1122615" y="2121022"/>
                                </a:lnTo>
                                <a:lnTo>
                                  <a:pt x="1130549" y="2136904"/>
                                </a:lnTo>
                                <a:lnTo>
                                  <a:pt x="1138484" y="2152467"/>
                                </a:lnTo>
                                <a:lnTo>
                                  <a:pt x="1147053" y="2167395"/>
                                </a:lnTo>
                                <a:lnTo>
                                  <a:pt x="1155622" y="2182641"/>
                                </a:lnTo>
                                <a:lnTo>
                                  <a:pt x="1165144" y="2197252"/>
                                </a:lnTo>
                                <a:lnTo>
                                  <a:pt x="1174665" y="2211863"/>
                                </a:lnTo>
                                <a:lnTo>
                                  <a:pt x="1184186" y="2225838"/>
                                </a:lnTo>
                                <a:lnTo>
                                  <a:pt x="1194977" y="2240131"/>
                                </a:lnTo>
                                <a:lnTo>
                                  <a:pt x="1205450" y="2253789"/>
                                </a:lnTo>
                                <a:lnTo>
                                  <a:pt x="1215924" y="2267129"/>
                                </a:lnTo>
                                <a:lnTo>
                                  <a:pt x="1227349" y="2280469"/>
                                </a:lnTo>
                                <a:lnTo>
                                  <a:pt x="1238775" y="2293174"/>
                                </a:lnTo>
                                <a:lnTo>
                                  <a:pt x="1250518" y="2305879"/>
                                </a:lnTo>
                                <a:lnTo>
                                  <a:pt x="1262578" y="2318267"/>
                                </a:lnTo>
                                <a:lnTo>
                                  <a:pt x="1274956" y="2330336"/>
                                </a:lnTo>
                                <a:lnTo>
                                  <a:pt x="1287651" y="2342088"/>
                                </a:lnTo>
                                <a:lnTo>
                                  <a:pt x="1300663" y="2353840"/>
                                </a:lnTo>
                                <a:lnTo>
                                  <a:pt x="1313676" y="2364640"/>
                                </a:lnTo>
                                <a:lnTo>
                                  <a:pt x="1327323" y="2375756"/>
                                </a:lnTo>
                                <a:lnTo>
                                  <a:pt x="1340653" y="2386238"/>
                                </a:lnTo>
                                <a:lnTo>
                                  <a:pt x="1354935" y="2396402"/>
                                </a:lnTo>
                                <a:lnTo>
                                  <a:pt x="1368899" y="2406566"/>
                                </a:lnTo>
                                <a:lnTo>
                                  <a:pt x="1383816" y="2415777"/>
                                </a:lnTo>
                                <a:lnTo>
                                  <a:pt x="1398415" y="2424988"/>
                                </a:lnTo>
                                <a:lnTo>
                                  <a:pt x="1413332" y="2433882"/>
                                </a:lnTo>
                                <a:lnTo>
                                  <a:pt x="1428566" y="2442775"/>
                                </a:lnTo>
                                <a:lnTo>
                                  <a:pt x="1443800" y="2450398"/>
                                </a:lnTo>
                                <a:lnTo>
                                  <a:pt x="1459669" y="2458339"/>
                                </a:lnTo>
                                <a:lnTo>
                                  <a:pt x="1475538" y="2465644"/>
                                </a:lnTo>
                                <a:lnTo>
                                  <a:pt x="1491724" y="2472632"/>
                                </a:lnTo>
                                <a:lnTo>
                                  <a:pt x="1507910" y="2479619"/>
                                </a:lnTo>
                                <a:lnTo>
                                  <a:pt x="1524414" y="2485654"/>
                                </a:lnTo>
                                <a:lnTo>
                                  <a:pt x="1540917" y="2491689"/>
                                </a:lnTo>
                                <a:lnTo>
                                  <a:pt x="1557421" y="2496771"/>
                                </a:lnTo>
                                <a:lnTo>
                                  <a:pt x="1574877" y="2502171"/>
                                </a:lnTo>
                                <a:lnTo>
                                  <a:pt x="1591698" y="2506617"/>
                                </a:lnTo>
                                <a:lnTo>
                                  <a:pt x="1608836" y="2510746"/>
                                </a:lnTo>
                                <a:lnTo>
                                  <a:pt x="1626609" y="2514876"/>
                                </a:lnTo>
                                <a:lnTo>
                                  <a:pt x="1644382" y="2518369"/>
                                </a:lnTo>
                                <a:lnTo>
                                  <a:pt x="1662155" y="2520910"/>
                                </a:lnTo>
                                <a:lnTo>
                                  <a:pt x="1679928" y="2523451"/>
                                </a:lnTo>
                                <a:lnTo>
                                  <a:pt x="1698019" y="2525675"/>
                                </a:lnTo>
                                <a:lnTo>
                                  <a:pt x="1716109" y="2527263"/>
                                </a:lnTo>
                                <a:lnTo>
                                  <a:pt x="1734517" y="2528533"/>
                                </a:lnTo>
                                <a:lnTo>
                                  <a:pt x="1752925" y="2529169"/>
                                </a:lnTo>
                                <a:lnTo>
                                  <a:pt x="1771967" y="2529169"/>
                                </a:lnTo>
                                <a:lnTo>
                                  <a:pt x="1790375" y="2529169"/>
                                </a:lnTo>
                                <a:lnTo>
                                  <a:pt x="1808783" y="2528533"/>
                                </a:lnTo>
                                <a:lnTo>
                                  <a:pt x="1827191" y="2527263"/>
                                </a:lnTo>
                                <a:lnTo>
                                  <a:pt x="1845281" y="2525675"/>
                                </a:lnTo>
                                <a:lnTo>
                                  <a:pt x="1863372" y="2523451"/>
                                </a:lnTo>
                                <a:lnTo>
                                  <a:pt x="1881145" y="2520910"/>
                                </a:lnTo>
                                <a:lnTo>
                                  <a:pt x="1898918" y="2518369"/>
                                </a:lnTo>
                                <a:lnTo>
                                  <a:pt x="1916691" y="2514876"/>
                                </a:lnTo>
                                <a:lnTo>
                                  <a:pt x="1934464" y="2510746"/>
                                </a:lnTo>
                                <a:lnTo>
                                  <a:pt x="1951602" y="2506617"/>
                                </a:lnTo>
                                <a:lnTo>
                                  <a:pt x="1969058" y="2502171"/>
                                </a:lnTo>
                                <a:lnTo>
                                  <a:pt x="1985879" y="2496771"/>
                                </a:lnTo>
                                <a:lnTo>
                                  <a:pt x="2002383" y="2491689"/>
                                </a:lnTo>
                                <a:lnTo>
                                  <a:pt x="2019204" y="2485654"/>
                                </a:lnTo>
                                <a:lnTo>
                                  <a:pt x="2035390" y="2479619"/>
                                </a:lnTo>
                                <a:lnTo>
                                  <a:pt x="2051894" y="2472632"/>
                                </a:lnTo>
                                <a:lnTo>
                                  <a:pt x="2067762" y="2465644"/>
                                </a:lnTo>
                                <a:lnTo>
                                  <a:pt x="2083631" y="2458339"/>
                                </a:lnTo>
                                <a:lnTo>
                                  <a:pt x="2099500" y="2450398"/>
                                </a:lnTo>
                                <a:lnTo>
                                  <a:pt x="2114734" y="2442775"/>
                                </a:lnTo>
                                <a:lnTo>
                                  <a:pt x="2129968" y="2433882"/>
                                </a:lnTo>
                                <a:lnTo>
                                  <a:pt x="2144885" y="2424988"/>
                                </a:lnTo>
                                <a:lnTo>
                                  <a:pt x="2159484" y="2415777"/>
                                </a:lnTo>
                                <a:lnTo>
                                  <a:pt x="2174401" y="2406566"/>
                                </a:lnTo>
                                <a:lnTo>
                                  <a:pt x="2188683" y="2396402"/>
                                </a:lnTo>
                                <a:lnTo>
                                  <a:pt x="2202647" y="2386238"/>
                                </a:lnTo>
                                <a:lnTo>
                                  <a:pt x="2215977" y="2375756"/>
                                </a:lnTo>
                                <a:lnTo>
                                  <a:pt x="2229624" y="2364640"/>
                                </a:lnTo>
                                <a:lnTo>
                                  <a:pt x="2242637" y="2353840"/>
                                </a:lnTo>
                                <a:lnTo>
                                  <a:pt x="2255966" y="2342088"/>
                                </a:lnTo>
                                <a:lnTo>
                                  <a:pt x="2268344" y="2330336"/>
                                </a:lnTo>
                                <a:lnTo>
                                  <a:pt x="2280722" y="2318267"/>
                                </a:lnTo>
                                <a:lnTo>
                                  <a:pt x="2292782" y="2305879"/>
                                </a:lnTo>
                                <a:lnTo>
                                  <a:pt x="2304525" y="2293174"/>
                                </a:lnTo>
                                <a:lnTo>
                                  <a:pt x="2315951" y="2280469"/>
                                </a:lnTo>
                                <a:lnTo>
                                  <a:pt x="2327376" y="2267129"/>
                                </a:lnTo>
                                <a:lnTo>
                                  <a:pt x="2338167" y="2253789"/>
                                </a:lnTo>
                                <a:lnTo>
                                  <a:pt x="2348958" y="2240131"/>
                                </a:lnTo>
                                <a:lnTo>
                                  <a:pt x="2359114" y="2225838"/>
                                </a:lnTo>
                                <a:lnTo>
                                  <a:pt x="2368635" y="2211863"/>
                                </a:lnTo>
                                <a:lnTo>
                                  <a:pt x="2378156" y="2197252"/>
                                </a:lnTo>
                                <a:lnTo>
                                  <a:pt x="2387678" y="2182641"/>
                                </a:lnTo>
                                <a:lnTo>
                                  <a:pt x="2396247" y="2167395"/>
                                </a:lnTo>
                                <a:lnTo>
                                  <a:pt x="2404816" y="2152467"/>
                                </a:lnTo>
                                <a:lnTo>
                                  <a:pt x="2412750" y="2136904"/>
                                </a:lnTo>
                                <a:lnTo>
                                  <a:pt x="2420685" y="2121022"/>
                                </a:lnTo>
                                <a:lnTo>
                                  <a:pt x="2428302" y="2105459"/>
                                </a:lnTo>
                                <a:lnTo>
                                  <a:pt x="2434967" y="2089260"/>
                                </a:lnTo>
                                <a:lnTo>
                                  <a:pt x="2441632" y="2073061"/>
                                </a:lnTo>
                                <a:lnTo>
                                  <a:pt x="2447979" y="2056545"/>
                                </a:lnTo>
                                <a:lnTo>
                                  <a:pt x="2453692" y="2039711"/>
                                </a:lnTo>
                                <a:lnTo>
                                  <a:pt x="2459405" y="2022877"/>
                                </a:lnTo>
                                <a:lnTo>
                                  <a:pt x="2464166" y="2006043"/>
                                </a:lnTo>
                                <a:lnTo>
                                  <a:pt x="2469244" y="1988891"/>
                                </a:lnTo>
                                <a:lnTo>
                                  <a:pt x="2473370" y="1971739"/>
                                </a:lnTo>
                                <a:lnTo>
                                  <a:pt x="2477178" y="1953952"/>
                                </a:lnTo>
                                <a:lnTo>
                                  <a:pt x="2480352" y="1936483"/>
                                </a:lnTo>
                                <a:lnTo>
                                  <a:pt x="2483526" y="1918696"/>
                                </a:lnTo>
                                <a:lnTo>
                                  <a:pt x="2486064" y="1900592"/>
                                </a:lnTo>
                                <a:lnTo>
                                  <a:pt x="2487969" y="1882487"/>
                                </a:lnTo>
                                <a:lnTo>
                                  <a:pt x="2489556" y="1864065"/>
                                </a:lnTo>
                                <a:lnTo>
                                  <a:pt x="2490508" y="1845960"/>
                                </a:lnTo>
                                <a:lnTo>
                                  <a:pt x="2491460" y="1827221"/>
                                </a:lnTo>
                                <a:lnTo>
                                  <a:pt x="2491777" y="1808798"/>
                                </a:lnTo>
                                <a:lnTo>
                                  <a:pt x="2491460" y="1790376"/>
                                </a:lnTo>
                                <a:lnTo>
                                  <a:pt x="2490508" y="1771319"/>
                                </a:lnTo>
                                <a:lnTo>
                                  <a:pt x="2489556" y="1753532"/>
                                </a:lnTo>
                                <a:lnTo>
                                  <a:pt x="2487969" y="1735110"/>
                                </a:lnTo>
                                <a:lnTo>
                                  <a:pt x="2486064" y="1717005"/>
                                </a:lnTo>
                                <a:lnTo>
                                  <a:pt x="2483526" y="1698901"/>
                                </a:lnTo>
                                <a:lnTo>
                                  <a:pt x="2480352" y="1681114"/>
                                </a:lnTo>
                                <a:lnTo>
                                  <a:pt x="2477178" y="1663327"/>
                                </a:lnTo>
                                <a:lnTo>
                                  <a:pt x="2473370" y="1646175"/>
                                </a:lnTo>
                                <a:lnTo>
                                  <a:pt x="2469244" y="1628388"/>
                                </a:lnTo>
                                <a:lnTo>
                                  <a:pt x="2464166" y="1611554"/>
                                </a:lnTo>
                                <a:lnTo>
                                  <a:pt x="2459405" y="1594402"/>
                                </a:lnTo>
                                <a:lnTo>
                                  <a:pt x="2453692" y="1577568"/>
                                </a:lnTo>
                                <a:lnTo>
                                  <a:pt x="2447979" y="1561052"/>
                                </a:lnTo>
                                <a:lnTo>
                                  <a:pt x="2441632" y="1544536"/>
                                </a:lnTo>
                                <a:lnTo>
                                  <a:pt x="2434967" y="1528337"/>
                                </a:lnTo>
                                <a:lnTo>
                                  <a:pt x="2428302" y="1512138"/>
                                </a:lnTo>
                                <a:lnTo>
                                  <a:pt x="2420685" y="1496257"/>
                                </a:lnTo>
                                <a:lnTo>
                                  <a:pt x="2412750" y="1480376"/>
                                </a:lnTo>
                                <a:lnTo>
                                  <a:pt x="2404909" y="1465308"/>
                                </a:lnTo>
                                <a:lnTo>
                                  <a:pt x="2396490" y="1450340"/>
                                </a:lnTo>
                                <a:lnTo>
                                  <a:pt x="2387918" y="1435418"/>
                                </a:lnTo>
                                <a:lnTo>
                                  <a:pt x="2378392" y="1420813"/>
                                </a:lnTo>
                                <a:lnTo>
                                  <a:pt x="2368868" y="1406525"/>
                                </a:lnTo>
                                <a:lnTo>
                                  <a:pt x="2359342" y="1392238"/>
                                </a:lnTo>
                                <a:lnTo>
                                  <a:pt x="2349182" y="1377950"/>
                                </a:lnTo>
                                <a:lnTo>
                                  <a:pt x="2338388" y="1364298"/>
                                </a:lnTo>
                                <a:lnTo>
                                  <a:pt x="2327592" y="1350645"/>
                                </a:lnTo>
                                <a:lnTo>
                                  <a:pt x="2316162" y="1337628"/>
                                </a:lnTo>
                                <a:lnTo>
                                  <a:pt x="2304732" y="1324928"/>
                                </a:lnTo>
                                <a:lnTo>
                                  <a:pt x="2292985" y="1311910"/>
                                </a:lnTo>
                                <a:lnTo>
                                  <a:pt x="2280920" y="1299528"/>
                                </a:lnTo>
                                <a:lnTo>
                                  <a:pt x="2268538" y="1287463"/>
                                </a:lnTo>
                                <a:lnTo>
                                  <a:pt x="2256155" y="1275715"/>
                                </a:lnTo>
                                <a:lnTo>
                                  <a:pt x="2242820" y="1264285"/>
                                </a:lnTo>
                                <a:lnTo>
                                  <a:pt x="2229802" y="1253173"/>
                                </a:lnTo>
                                <a:lnTo>
                                  <a:pt x="2216150" y="1242378"/>
                                </a:lnTo>
                                <a:lnTo>
                                  <a:pt x="2202815" y="1231900"/>
                                </a:lnTo>
                                <a:lnTo>
                                  <a:pt x="2188845" y="1221740"/>
                                </a:lnTo>
                                <a:lnTo>
                                  <a:pt x="2174558" y="1211898"/>
                                </a:lnTo>
                                <a:lnTo>
                                  <a:pt x="2159635" y="1202055"/>
                                </a:lnTo>
                                <a:lnTo>
                                  <a:pt x="2145030" y="1193165"/>
                                </a:lnTo>
                                <a:lnTo>
                                  <a:pt x="2130108" y="1183958"/>
                                </a:lnTo>
                                <a:lnTo>
                                  <a:pt x="2114868" y="1175703"/>
                                </a:lnTo>
                                <a:lnTo>
                                  <a:pt x="2099628" y="1167448"/>
                                </a:lnTo>
                                <a:lnTo>
                                  <a:pt x="2083752" y="1159510"/>
                                </a:lnTo>
                                <a:lnTo>
                                  <a:pt x="2067878" y="1152525"/>
                                </a:lnTo>
                                <a:lnTo>
                                  <a:pt x="2052002" y="1145223"/>
                                </a:lnTo>
                                <a:lnTo>
                                  <a:pt x="2035492" y="1138555"/>
                                </a:lnTo>
                                <a:lnTo>
                                  <a:pt x="2019300" y="1132523"/>
                                </a:lnTo>
                                <a:lnTo>
                                  <a:pt x="2002472" y="1126490"/>
                                </a:lnTo>
                                <a:lnTo>
                                  <a:pt x="1985962" y="1121093"/>
                                </a:lnTo>
                                <a:lnTo>
                                  <a:pt x="1969135" y="1116013"/>
                                </a:lnTo>
                                <a:lnTo>
                                  <a:pt x="1951672" y="1111568"/>
                                </a:lnTo>
                                <a:lnTo>
                                  <a:pt x="1934528" y="1107440"/>
                                </a:lnTo>
                                <a:lnTo>
                                  <a:pt x="1916748" y="1103630"/>
                                </a:lnTo>
                                <a:lnTo>
                                  <a:pt x="1898968" y="1100138"/>
                                </a:lnTo>
                                <a:lnTo>
                                  <a:pt x="1881188" y="1097280"/>
                                </a:lnTo>
                                <a:lnTo>
                                  <a:pt x="1863408" y="1094423"/>
                                </a:lnTo>
                                <a:lnTo>
                                  <a:pt x="1845310" y="1092518"/>
                                </a:lnTo>
                                <a:lnTo>
                                  <a:pt x="1827212" y="1090613"/>
                                </a:lnTo>
                                <a:lnTo>
                                  <a:pt x="1808798" y="1089660"/>
                                </a:lnTo>
                                <a:lnTo>
                                  <a:pt x="1790382" y="1088708"/>
                                </a:lnTo>
                                <a:lnTo>
                                  <a:pt x="1771968" y="1088708"/>
                                </a:lnTo>
                                <a:lnTo>
                                  <a:pt x="1752918" y="1088708"/>
                                </a:lnTo>
                                <a:close/>
                                <a:moveTo>
                                  <a:pt x="1615758" y="0"/>
                                </a:moveTo>
                                <a:lnTo>
                                  <a:pt x="1620520" y="0"/>
                                </a:lnTo>
                                <a:lnTo>
                                  <a:pt x="1922780" y="0"/>
                                </a:lnTo>
                                <a:lnTo>
                                  <a:pt x="1927225" y="0"/>
                                </a:lnTo>
                                <a:lnTo>
                                  <a:pt x="1931670" y="317"/>
                                </a:lnTo>
                                <a:lnTo>
                                  <a:pt x="1936115" y="952"/>
                                </a:lnTo>
                                <a:lnTo>
                                  <a:pt x="1940878" y="1905"/>
                                </a:lnTo>
                                <a:lnTo>
                                  <a:pt x="1949450" y="4127"/>
                                </a:lnTo>
                                <a:lnTo>
                                  <a:pt x="1957705" y="6985"/>
                                </a:lnTo>
                                <a:lnTo>
                                  <a:pt x="1965325" y="10795"/>
                                </a:lnTo>
                                <a:lnTo>
                                  <a:pt x="1972628" y="14922"/>
                                </a:lnTo>
                                <a:lnTo>
                                  <a:pt x="1979612" y="20320"/>
                                </a:lnTo>
                                <a:lnTo>
                                  <a:pt x="1985962" y="26035"/>
                                </a:lnTo>
                                <a:lnTo>
                                  <a:pt x="1991678" y="32385"/>
                                </a:lnTo>
                                <a:lnTo>
                                  <a:pt x="1996758" y="39052"/>
                                </a:lnTo>
                                <a:lnTo>
                                  <a:pt x="2001202" y="46672"/>
                                </a:lnTo>
                                <a:lnTo>
                                  <a:pt x="2005012" y="54610"/>
                                </a:lnTo>
                                <a:lnTo>
                                  <a:pt x="2007870" y="62230"/>
                                </a:lnTo>
                                <a:lnTo>
                                  <a:pt x="2010092" y="71120"/>
                                </a:lnTo>
                                <a:lnTo>
                                  <a:pt x="2010728" y="75565"/>
                                </a:lnTo>
                                <a:lnTo>
                                  <a:pt x="2011362" y="80010"/>
                                </a:lnTo>
                                <a:lnTo>
                                  <a:pt x="2011998" y="84455"/>
                                </a:lnTo>
                                <a:lnTo>
                                  <a:pt x="2011998" y="89217"/>
                                </a:lnTo>
                                <a:lnTo>
                                  <a:pt x="2011998" y="388620"/>
                                </a:lnTo>
                                <a:lnTo>
                                  <a:pt x="2038350" y="393065"/>
                                </a:lnTo>
                                <a:lnTo>
                                  <a:pt x="2064702" y="398462"/>
                                </a:lnTo>
                                <a:lnTo>
                                  <a:pt x="2091055" y="404177"/>
                                </a:lnTo>
                                <a:lnTo>
                                  <a:pt x="2116772" y="410210"/>
                                </a:lnTo>
                                <a:lnTo>
                                  <a:pt x="2142490" y="416877"/>
                                </a:lnTo>
                                <a:lnTo>
                                  <a:pt x="2167890" y="423545"/>
                                </a:lnTo>
                                <a:lnTo>
                                  <a:pt x="2193608" y="431165"/>
                                </a:lnTo>
                                <a:lnTo>
                                  <a:pt x="2218690" y="439102"/>
                                </a:lnTo>
                                <a:lnTo>
                                  <a:pt x="2243772" y="447675"/>
                                </a:lnTo>
                                <a:lnTo>
                                  <a:pt x="2268538" y="456247"/>
                                </a:lnTo>
                                <a:lnTo>
                                  <a:pt x="2292985" y="465772"/>
                                </a:lnTo>
                                <a:lnTo>
                                  <a:pt x="2317432" y="475615"/>
                                </a:lnTo>
                                <a:lnTo>
                                  <a:pt x="2341562" y="485457"/>
                                </a:lnTo>
                                <a:lnTo>
                                  <a:pt x="2365692" y="496252"/>
                                </a:lnTo>
                                <a:lnTo>
                                  <a:pt x="2388870" y="507047"/>
                                </a:lnTo>
                                <a:lnTo>
                                  <a:pt x="2412682" y="518477"/>
                                </a:lnTo>
                                <a:lnTo>
                                  <a:pt x="2588260" y="276542"/>
                                </a:lnTo>
                                <a:lnTo>
                                  <a:pt x="2591435" y="272732"/>
                                </a:lnTo>
                                <a:lnTo>
                                  <a:pt x="2593975" y="269240"/>
                                </a:lnTo>
                                <a:lnTo>
                                  <a:pt x="2597468" y="266065"/>
                                </a:lnTo>
                                <a:lnTo>
                                  <a:pt x="2600325" y="262890"/>
                                </a:lnTo>
                                <a:lnTo>
                                  <a:pt x="2606992" y="257175"/>
                                </a:lnTo>
                                <a:lnTo>
                                  <a:pt x="2614295" y="252412"/>
                                </a:lnTo>
                                <a:lnTo>
                                  <a:pt x="2621915" y="248602"/>
                                </a:lnTo>
                                <a:lnTo>
                                  <a:pt x="2629852" y="245110"/>
                                </a:lnTo>
                                <a:lnTo>
                                  <a:pt x="2638108" y="242570"/>
                                </a:lnTo>
                                <a:lnTo>
                                  <a:pt x="2646362" y="240665"/>
                                </a:lnTo>
                                <a:lnTo>
                                  <a:pt x="2654935" y="240030"/>
                                </a:lnTo>
                                <a:lnTo>
                                  <a:pt x="2663508" y="240030"/>
                                </a:lnTo>
                                <a:lnTo>
                                  <a:pt x="2671762" y="240665"/>
                                </a:lnTo>
                                <a:lnTo>
                                  <a:pt x="2680652" y="242252"/>
                                </a:lnTo>
                                <a:lnTo>
                                  <a:pt x="2688908" y="244475"/>
                                </a:lnTo>
                                <a:lnTo>
                                  <a:pt x="2697162" y="247967"/>
                                </a:lnTo>
                                <a:lnTo>
                                  <a:pt x="2705100" y="251777"/>
                                </a:lnTo>
                                <a:lnTo>
                                  <a:pt x="2709228" y="254317"/>
                                </a:lnTo>
                                <a:lnTo>
                                  <a:pt x="2712720" y="256857"/>
                                </a:lnTo>
                                <a:lnTo>
                                  <a:pt x="2957512" y="434022"/>
                                </a:lnTo>
                                <a:lnTo>
                                  <a:pt x="2960688" y="437197"/>
                                </a:lnTo>
                                <a:lnTo>
                                  <a:pt x="2964498" y="439737"/>
                                </a:lnTo>
                                <a:lnTo>
                                  <a:pt x="2967672" y="443230"/>
                                </a:lnTo>
                                <a:lnTo>
                                  <a:pt x="2970848" y="446087"/>
                                </a:lnTo>
                                <a:lnTo>
                                  <a:pt x="2976245" y="453072"/>
                                </a:lnTo>
                                <a:lnTo>
                                  <a:pt x="2981008" y="460375"/>
                                </a:lnTo>
                                <a:lnTo>
                                  <a:pt x="2985452" y="467995"/>
                                </a:lnTo>
                                <a:lnTo>
                                  <a:pt x="2988628" y="475932"/>
                                </a:lnTo>
                                <a:lnTo>
                                  <a:pt x="2991168" y="484187"/>
                                </a:lnTo>
                                <a:lnTo>
                                  <a:pt x="2992755" y="492442"/>
                                </a:lnTo>
                                <a:lnTo>
                                  <a:pt x="2994025" y="501015"/>
                                </a:lnTo>
                                <a:lnTo>
                                  <a:pt x="2994025" y="509270"/>
                                </a:lnTo>
                                <a:lnTo>
                                  <a:pt x="2993072" y="518160"/>
                                </a:lnTo>
                                <a:lnTo>
                                  <a:pt x="2991802" y="526732"/>
                                </a:lnTo>
                                <a:lnTo>
                                  <a:pt x="2988945" y="534987"/>
                                </a:lnTo>
                                <a:lnTo>
                                  <a:pt x="2986088" y="543242"/>
                                </a:lnTo>
                                <a:lnTo>
                                  <a:pt x="2981960" y="551180"/>
                                </a:lnTo>
                                <a:lnTo>
                                  <a:pt x="2979738" y="554990"/>
                                </a:lnTo>
                                <a:lnTo>
                                  <a:pt x="2976880" y="558800"/>
                                </a:lnTo>
                                <a:lnTo>
                                  <a:pt x="2800985" y="801052"/>
                                </a:lnTo>
                                <a:lnTo>
                                  <a:pt x="2819082" y="819785"/>
                                </a:lnTo>
                                <a:lnTo>
                                  <a:pt x="2837180" y="839470"/>
                                </a:lnTo>
                                <a:lnTo>
                                  <a:pt x="2854642" y="858837"/>
                                </a:lnTo>
                                <a:lnTo>
                                  <a:pt x="2871788" y="878840"/>
                                </a:lnTo>
                                <a:lnTo>
                                  <a:pt x="2888615" y="899160"/>
                                </a:lnTo>
                                <a:lnTo>
                                  <a:pt x="2905125" y="919797"/>
                                </a:lnTo>
                                <a:lnTo>
                                  <a:pt x="2921318" y="940752"/>
                                </a:lnTo>
                                <a:lnTo>
                                  <a:pt x="2937192" y="962025"/>
                                </a:lnTo>
                                <a:lnTo>
                                  <a:pt x="2952432" y="983615"/>
                                </a:lnTo>
                                <a:lnTo>
                                  <a:pt x="2967672" y="1005205"/>
                                </a:lnTo>
                                <a:lnTo>
                                  <a:pt x="2981960" y="1027113"/>
                                </a:lnTo>
                                <a:lnTo>
                                  <a:pt x="2996248" y="1049655"/>
                                </a:lnTo>
                                <a:lnTo>
                                  <a:pt x="3010218" y="1072198"/>
                                </a:lnTo>
                                <a:lnTo>
                                  <a:pt x="3023235" y="1095375"/>
                                </a:lnTo>
                                <a:lnTo>
                                  <a:pt x="3036570" y="1118553"/>
                                </a:lnTo>
                                <a:lnTo>
                                  <a:pt x="3048952" y="1142048"/>
                                </a:lnTo>
                                <a:lnTo>
                                  <a:pt x="3333115" y="1049338"/>
                                </a:lnTo>
                                <a:lnTo>
                                  <a:pt x="3337560" y="1048068"/>
                                </a:lnTo>
                                <a:lnTo>
                                  <a:pt x="3342005" y="1047115"/>
                                </a:lnTo>
                                <a:lnTo>
                                  <a:pt x="3346450" y="1046480"/>
                                </a:lnTo>
                                <a:lnTo>
                                  <a:pt x="3350578" y="1045528"/>
                                </a:lnTo>
                                <a:lnTo>
                                  <a:pt x="3359785" y="1044893"/>
                                </a:lnTo>
                                <a:lnTo>
                                  <a:pt x="3368358" y="1045210"/>
                                </a:lnTo>
                                <a:lnTo>
                                  <a:pt x="3376930" y="1046480"/>
                                </a:lnTo>
                                <a:lnTo>
                                  <a:pt x="3385185" y="1048068"/>
                                </a:lnTo>
                                <a:lnTo>
                                  <a:pt x="3393440" y="1051243"/>
                                </a:lnTo>
                                <a:lnTo>
                                  <a:pt x="3401060" y="1054735"/>
                                </a:lnTo>
                                <a:lnTo>
                                  <a:pt x="3408680" y="1058863"/>
                                </a:lnTo>
                                <a:lnTo>
                                  <a:pt x="3415665" y="1063625"/>
                                </a:lnTo>
                                <a:lnTo>
                                  <a:pt x="3422015" y="1069340"/>
                                </a:lnTo>
                                <a:lnTo>
                                  <a:pt x="3428048" y="1075690"/>
                                </a:lnTo>
                                <a:lnTo>
                                  <a:pt x="3433445" y="1082358"/>
                                </a:lnTo>
                                <a:lnTo>
                                  <a:pt x="3438208" y="1089978"/>
                                </a:lnTo>
                                <a:lnTo>
                                  <a:pt x="3442335" y="1097915"/>
                                </a:lnTo>
                                <a:lnTo>
                                  <a:pt x="3443922" y="1102043"/>
                                </a:lnTo>
                                <a:lnTo>
                                  <a:pt x="3445510" y="1106488"/>
                                </a:lnTo>
                                <a:lnTo>
                                  <a:pt x="3538855" y="1393508"/>
                                </a:lnTo>
                                <a:lnTo>
                                  <a:pt x="3539808" y="1397635"/>
                                </a:lnTo>
                                <a:lnTo>
                                  <a:pt x="3541078" y="1402398"/>
                                </a:lnTo>
                                <a:lnTo>
                                  <a:pt x="3542030" y="1406843"/>
                                </a:lnTo>
                                <a:lnTo>
                                  <a:pt x="3542665" y="1411288"/>
                                </a:lnTo>
                                <a:lnTo>
                                  <a:pt x="3543300" y="1419860"/>
                                </a:lnTo>
                                <a:lnTo>
                                  <a:pt x="3542982" y="1428750"/>
                                </a:lnTo>
                                <a:lnTo>
                                  <a:pt x="3541712" y="1437323"/>
                                </a:lnTo>
                                <a:lnTo>
                                  <a:pt x="3539808" y="1445578"/>
                                </a:lnTo>
                                <a:lnTo>
                                  <a:pt x="3537268" y="1453833"/>
                                </a:lnTo>
                                <a:lnTo>
                                  <a:pt x="3533458" y="1461453"/>
                                </a:lnTo>
                                <a:lnTo>
                                  <a:pt x="3529330" y="1468755"/>
                                </a:lnTo>
                                <a:lnTo>
                                  <a:pt x="3524568" y="1476058"/>
                                </a:lnTo>
                                <a:lnTo>
                                  <a:pt x="3518852" y="1482408"/>
                                </a:lnTo>
                                <a:lnTo>
                                  <a:pt x="3512502" y="1488440"/>
                                </a:lnTo>
                                <a:lnTo>
                                  <a:pt x="3505518" y="1494155"/>
                                </a:lnTo>
                                <a:lnTo>
                                  <a:pt x="3498215" y="1498600"/>
                                </a:lnTo>
                                <a:lnTo>
                                  <a:pt x="3490278" y="1502728"/>
                                </a:lnTo>
                                <a:lnTo>
                                  <a:pt x="3486150" y="1504633"/>
                                </a:lnTo>
                                <a:lnTo>
                                  <a:pt x="3481705" y="1506220"/>
                                </a:lnTo>
                                <a:lnTo>
                                  <a:pt x="3197225" y="1598295"/>
                                </a:lnTo>
                                <a:lnTo>
                                  <a:pt x="3200400" y="1624330"/>
                                </a:lnTo>
                                <a:lnTo>
                                  <a:pt x="3203892" y="1650365"/>
                                </a:lnTo>
                                <a:lnTo>
                                  <a:pt x="3206115" y="1676718"/>
                                </a:lnTo>
                                <a:lnTo>
                                  <a:pt x="3208338" y="1703070"/>
                                </a:lnTo>
                                <a:lnTo>
                                  <a:pt x="3210242" y="1729423"/>
                                </a:lnTo>
                                <a:lnTo>
                                  <a:pt x="3211512" y="1755775"/>
                                </a:lnTo>
                                <a:lnTo>
                                  <a:pt x="3212148" y="1782445"/>
                                </a:lnTo>
                                <a:lnTo>
                                  <a:pt x="3212465" y="1809115"/>
                                </a:lnTo>
                                <a:lnTo>
                                  <a:pt x="3212148" y="1835785"/>
                                </a:lnTo>
                                <a:lnTo>
                                  <a:pt x="3211512" y="1862455"/>
                                </a:lnTo>
                                <a:lnTo>
                                  <a:pt x="3210242" y="1889125"/>
                                </a:lnTo>
                                <a:lnTo>
                                  <a:pt x="3208338" y="1915478"/>
                                </a:lnTo>
                                <a:lnTo>
                                  <a:pt x="3206115" y="1941830"/>
                                </a:lnTo>
                                <a:lnTo>
                                  <a:pt x="3203892" y="1967865"/>
                                </a:lnTo>
                                <a:lnTo>
                                  <a:pt x="3200400" y="1993900"/>
                                </a:lnTo>
                                <a:lnTo>
                                  <a:pt x="3197225" y="2019618"/>
                                </a:lnTo>
                                <a:lnTo>
                                  <a:pt x="3481705" y="2112328"/>
                                </a:lnTo>
                                <a:lnTo>
                                  <a:pt x="3486150" y="2113915"/>
                                </a:lnTo>
                                <a:lnTo>
                                  <a:pt x="3490278" y="2115820"/>
                                </a:lnTo>
                                <a:lnTo>
                                  <a:pt x="3498215" y="2119630"/>
                                </a:lnTo>
                                <a:lnTo>
                                  <a:pt x="3505518" y="2124393"/>
                                </a:lnTo>
                                <a:lnTo>
                                  <a:pt x="3512502" y="2129790"/>
                                </a:lnTo>
                                <a:lnTo>
                                  <a:pt x="3518852" y="2135505"/>
                                </a:lnTo>
                                <a:lnTo>
                                  <a:pt x="3524568" y="2142173"/>
                                </a:lnTo>
                                <a:lnTo>
                                  <a:pt x="3529330" y="2149158"/>
                                </a:lnTo>
                                <a:lnTo>
                                  <a:pt x="3533458" y="2156778"/>
                                </a:lnTo>
                                <a:lnTo>
                                  <a:pt x="3537268" y="2164398"/>
                                </a:lnTo>
                                <a:lnTo>
                                  <a:pt x="3539808" y="2172653"/>
                                </a:lnTo>
                                <a:lnTo>
                                  <a:pt x="3541712" y="2180908"/>
                                </a:lnTo>
                                <a:lnTo>
                                  <a:pt x="3542982" y="2189480"/>
                                </a:lnTo>
                                <a:lnTo>
                                  <a:pt x="3543300" y="2198053"/>
                                </a:lnTo>
                                <a:lnTo>
                                  <a:pt x="3542665" y="2206625"/>
                                </a:lnTo>
                                <a:lnTo>
                                  <a:pt x="3542030" y="2211388"/>
                                </a:lnTo>
                                <a:lnTo>
                                  <a:pt x="3541078" y="2215833"/>
                                </a:lnTo>
                                <a:lnTo>
                                  <a:pt x="3539808" y="2220278"/>
                                </a:lnTo>
                                <a:lnTo>
                                  <a:pt x="3538855" y="2224405"/>
                                </a:lnTo>
                                <a:lnTo>
                                  <a:pt x="3445510" y="2512060"/>
                                </a:lnTo>
                                <a:lnTo>
                                  <a:pt x="3443922" y="2516188"/>
                                </a:lnTo>
                                <a:lnTo>
                                  <a:pt x="3442335" y="2520315"/>
                                </a:lnTo>
                                <a:lnTo>
                                  <a:pt x="3438208" y="2528253"/>
                                </a:lnTo>
                                <a:lnTo>
                                  <a:pt x="3433445" y="2535555"/>
                                </a:lnTo>
                                <a:lnTo>
                                  <a:pt x="3428048" y="2542540"/>
                                </a:lnTo>
                                <a:lnTo>
                                  <a:pt x="3422015" y="2548890"/>
                                </a:lnTo>
                                <a:lnTo>
                                  <a:pt x="3415665" y="2554605"/>
                                </a:lnTo>
                                <a:lnTo>
                                  <a:pt x="3408680" y="2559368"/>
                                </a:lnTo>
                                <a:lnTo>
                                  <a:pt x="3401060" y="2563495"/>
                                </a:lnTo>
                                <a:lnTo>
                                  <a:pt x="3393440" y="2567305"/>
                                </a:lnTo>
                                <a:lnTo>
                                  <a:pt x="3385185" y="2569845"/>
                                </a:lnTo>
                                <a:lnTo>
                                  <a:pt x="3376930" y="2571750"/>
                                </a:lnTo>
                                <a:lnTo>
                                  <a:pt x="3368358" y="2573020"/>
                                </a:lnTo>
                                <a:lnTo>
                                  <a:pt x="3359785" y="2573338"/>
                                </a:lnTo>
                                <a:lnTo>
                                  <a:pt x="3350578" y="2573020"/>
                                </a:lnTo>
                                <a:lnTo>
                                  <a:pt x="3346450" y="2572068"/>
                                </a:lnTo>
                                <a:lnTo>
                                  <a:pt x="3342005" y="2571433"/>
                                </a:lnTo>
                                <a:lnTo>
                                  <a:pt x="3337560" y="2570163"/>
                                </a:lnTo>
                                <a:lnTo>
                                  <a:pt x="3333115" y="2568893"/>
                                </a:lnTo>
                                <a:lnTo>
                                  <a:pt x="3048952" y="2476500"/>
                                </a:lnTo>
                                <a:lnTo>
                                  <a:pt x="3035935" y="2499995"/>
                                </a:lnTo>
                                <a:lnTo>
                                  <a:pt x="3023235" y="2523173"/>
                                </a:lnTo>
                                <a:lnTo>
                                  <a:pt x="3009900" y="2546033"/>
                                </a:lnTo>
                                <a:lnTo>
                                  <a:pt x="2996248" y="2568893"/>
                                </a:lnTo>
                                <a:lnTo>
                                  <a:pt x="2981960" y="2590800"/>
                                </a:lnTo>
                                <a:lnTo>
                                  <a:pt x="2967355" y="2613025"/>
                                </a:lnTo>
                                <a:lnTo>
                                  <a:pt x="2952115" y="2634933"/>
                                </a:lnTo>
                                <a:lnTo>
                                  <a:pt x="2936875" y="2656523"/>
                                </a:lnTo>
                                <a:lnTo>
                                  <a:pt x="2921318" y="2677478"/>
                                </a:lnTo>
                                <a:lnTo>
                                  <a:pt x="2905125" y="2698115"/>
                                </a:lnTo>
                                <a:lnTo>
                                  <a:pt x="2888615" y="2718753"/>
                                </a:lnTo>
                                <a:lnTo>
                                  <a:pt x="2871788" y="2739073"/>
                                </a:lnTo>
                                <a:lnTo>
                                  <a:pt x="2854325" y="2759076"/>
                                </a:lnTo>
                                <a:lnTo>
                                  <a:pt x="2837180" y="2778761"/>
                                </a:lnTo>
                                <a:lnTo>
                                  <a:pt x="2819082" y="2797811"/>
                                </a:lnTo>
                                <a:lnTo>
                                  <a:pt x="2800985" y="2817178"/>
                                </a:lnTo>
                                <a:lnTo>
                                  <a:pt x="2976880" y="3059431"/>
                                </a:lnTo>
                                <a:lnTo>
                                  <a:pt x="2979738" y="3063241"/>
                                </a:lnTo>
                                <a:lnTo>
                                  <a:pt x="2981960" y="3067368"/>
                                </a:lnTo>
                                <a:lnTo>
                                  <a:pt x="2986088" y="3075306"/>
                                </a:lnTo>
                                <a:lnTo>
                                  <a:pt x="2988945" y="3083243"/>
                                </a:lnTo>
                                <a:lnTo>
                                  <a:pt x="2991802" y="3091816"/>
                                </a:lnTo>
                                <a:lnTo>
                                  <a:pt x="2993072" y="3100071"/>
                                </a:lnTo>
                                <a:lnTo>
                                  <a:pt x="2994025" y="3108643"/>
                                </a:lnTo>
                                <a:lnTo>
                                  <a:pt x="2994025" y="3117216"/>
                                </a:lnTo>
                                <a:lnTo>
                                  <a:pt x="2992755" y="3125788"/>
                                </a:lnTo>
                                <a:lnTo>
                                  <a:pt x="2991168" y="3134043"/>
                                </a:lnTo>
                                <a:lnTo>
                                  <a:pt x="2988628" y="3142298"/>
                                </a:lnTo>
                                <a:lnTo>
                                  <a:pt x="2985770" y="3150236"/>
                                </a:lnTo>
                                <a:lnTo>
                                  <a:pt x="2981642" y="3157538"/>
                                </a:lnTo>
                                <a:lnTo>
                                  <a:pt x="2976562" y="3165158"/>
                                </a:lnTo>
                                <a:lnTo>
                                  <a:pt x="2970848" y="3171826"/>
                                </a:lnTo>
                                <a:lnTo>
                                  <a:pt x="2967990" y="3175001"/>
                                </a:lnTo>
                                <a:lnTo>
                                  <a:pt x="2964498" y="3177858"/>
                                </a:lnTo>
                                <a:lnTo>
                                  <a:pt x="2961322" y="3181033"/>
                                </a:lnTo>
                                <a:lnTo>
                                  <a:pt x="2957512" y="3183573"/>
                                </a:lnTo>
                                <a:lnTo>
                                  <a:pt x="2712720" y="3361056"/>
                                </a:lnTo>
                                <a:lnTo>
                                  <a:pt x="2709228" y="3363913"/>
                                </a:lnTo>
                                <a:lnTo>
                                  <a:pt x="2705100" y="3366453"/>
                                </a:lnTo>
                                <a:lnTo>
                                  <a:pt x="2697162" y="3370581"/>
                                </a:lnTo>
                                <a:lnTo>
                                  <a:pt x="2688908" y="3373756"/>
                                </a:lnTo>
                                <a:lnTo>
                                  <a:pt x="2680652" y="3376296"/>
                                </a:lnTo>
                                <a:lnTo>
                                  <a:pt x="2671762" y="3377883"/>
                                </a:lnTo>
                                <a:lnTo>
                                  <a:pt x="2663508" y="3378518"/>
                                </a:lnTo>
                                <a:lnTo>
                                  <a:pt x="2654935" y="3378518"/>
                                </a:lnTo>
                                <a:lnTo>
                                  <a:pt x="2646362" y="3377248"/>
                                </a:lnTo>
                                <a:lnTo>
                                  <a:pt x="2638108" y="3375978"/>
                                </a:lnTo>
                                <a:lnTo>
                                  <a:pt x="2629852" y="3373121"/>
                                </a:lnTo>
                                <a:lnTo>
                                  <a:pt x="2621915" y="3369946"/>
                                </a:lnTo>
                                <a:lnTo>
                                  <a:pt x="2614295" y="3365818"/>
                                </a:lnTo>
                                <a:lnTo>
                                  <a:pt x="2606992" y="3360738"/>
                                </a:lnTo>
                                <a:lnTo>
                                  <a:pt x="2600325" y="3355023"/>
                                </a:lnTo>
                                <a:lnTo>
                                  <a:pt x="2597468" y="3352166"/>
                                </a:lnTo>
                                <a:lnTo>
                                  <a:pt x="2593975" y="3348673"/>
                                </a:lnTo>
                                <a:lnTo>
                                  <a:pt x="2591435" y="3345498"/>
                                </a:lnTo>
                                <a:lnTo>
                                  <a:pt x="2588260" y="3341688"/>
                                </a:lnTo>
                                <a:lnTo>
                                  <a:pt x="2412682" y="3099753"/>
                                </a:lnTo>
                                <a:lnTo>
                                  <a:pt x="2388870" y="3110866"/>
                                </a:lnTo>
                                <a:lnTo>
                                  <a:pt x="2365692" y="3122296"/>
                                </a:lnTo>
                                <a:lnTo>
                                  <a:pt x="2341562" y="3132773"/>
                                </a:lnTo>
                                <a:lnTo>
                                  <a:pt x="2317432" y="3142933"/>
                                </a:lnTo>
                                <a:lnTo>
                                  <a:pt x="2292985" y="3152776"/>
                                </a:lnTo>
                                <a:lnTo>
                                  <a:pt x="2268538" y="3161666"/>
                                </a:lnTo>
                                <a:lnTo>
                                  <a:pt x="2243772" y="3170873"/>
                                </a:lnTo>
                                <a:lnTo>
                                  <a:pt x="2218690" y="3179128"/>
                                </a:lnTo>
                                <a:lnTo>
                                  <a:pt x="2193608" y="3187066"/>
                                </a:lnTo>
                                <a:lnTo>
                                  <a:pt x="2167890" y="3194368"/>
                                </a:lnTo>
                                <a:lnTo>
                                  <a:pt x="2142490" y="3201671"/>
                                </a:lnTo>
                                <a:lnTo>
                                  <a:pt x="2116772" y="3208021"/>
                                </a:lnTo>
                                <a:lnTo>
                                  <a:pt x="2091055" y="3214371"/>
                                </a:lnTo>
                                <a:lnTo>
                                  <a:pt x="2064702" y="3220086"/>
                                </a:lnTo>
                                <a:lnTo>
                                  <a:pt x="2038350" y="3225483"/>
                                </a:lnTo>
                                <a:lnTo>
                                  <a:pt x="2011998" y="3229928"/>
                                </a:lnTo>
                                <a:lnTo>
                                  <a:pt x="2011998" y="3529013"/>
                                </a:lnTo>
                                <a:lnTo>
                                  <a:pt x="2011998" y="3533458"/>
                                </a:lnTo>
                                <a:lnTo>
                                  <a:pt x="2011362" y="3537903"/>
                                </a:lnTo>
                                <a:lnTo>
                                  <a:pt x="2010728" y="3542666"/>
                                </a:lnTo>
                                <a:lnTo>
                                  <a:pt x="2010092" y="3547111"/>
                                </a:lnTo>
                                <a:lnTo>
                                  <a:pt x="2007870" y="3555366"/>
                                </a:lnTo>
                                <a:lnTo>
                                  <a:pt x="2005012" y="3563621"/>
                                </a:lnTo>
                                <a:lnTo>
                                  <a:pt x="2001202" y="3571558"/>
                                </a:lnTo>
                                <a:lnTo>
                                  <a:pt x="1996758" y="3578543"/>
                                </a:lnTo>
                                <a:lnTo>
                                  <a:pt x="1991678" y="3585846"/>
                                </a:lnTo>
                                <a:lnTo>
                                  <a:pt x="1985962" y="3591878"/>
                                </a:lnTo>
                                <a:lnTo>
                                  <a:pt x="1979612" y="3597911"/>
                                </a:lnTo>
                                <a:lnTo>
                                  <a:pt x="1972628" y="3602673"/>
                                </a:lnTo>
                                <a:lnTo>
                                  <a:pt x="1965325" y="3607118"/>
                                </a:lnTo>
                                <a:lnTo>
                                  <a:pt x="1957705" y="3610928"/>
                                </a:lnTo>
                                <a:lnTo>
                                  <a:pt x="1949450" y="3614103"/>
                                </a:lnTo>
                                <a:lnTo>
                                  <a:pt x="1940878" y="3616326"/>
                                </a:lnTo>
                                <a:lnTo>
                                  <a:pt x="1931670" y="3617278"/>
                                </a:lnTo>
                                <a:lnTo>
                                  <a:pt x="1927225" y="3617913"/>
                                </a:lnTo>
                                <a:lnTo>
                                  <a:pt x="1922780" y="3617913"/>
                                </a:lnTo>
                                <a:lnTo>
                                  <a:pt x="1620520" y="3617913"/>
                                </a:lnTo>
                                <a:lnTo>
                                  <a:pt x="1615758" y="3617913"/>
                                </a:lnTo>
                                <a:lnTo>
                                  <a:pt x="1611630" y="3617278"/>
                                </a:lnTo>
                                <a:lnTo>
                                  <a:pt x="1602422" y="3616326"/>
                                </a:lnTo>
                                <a:lnTo>
                                  <a:pt x="1594168" y="3614103"/>
                                </a:lnTo>
                                <a:lnTo>
                                  <a:pt x="1585912" y="3610928"/>
                                </a:lnTo>
                                <a:lnTo>
                                  <a:pt x="1577975" y="3607118"/>
                                </a:lnTo>
                                <a:lnTo>
                                  <a:pt x="1570990" y="3602673"/>
                                </a:lnTo>
                                <a:lnTo>
                                  <a:pt x="1563688" y="3597911"/>
                                </a:lnTo>
                                <a:lnTo>
                                  <a:pt x="1557655" y="3591878"/>
                                </a:lnTo>
                                <a:lnTo>
                                  <a:pt x="1551622" y="3585846"/>
                                </a:lnTo>
                                <a:lnTo>
                                  <a:pt x="1546860" y="3578543"/>
                                </a:lnTo>
                                <a:lnTo>
                                  <a:pt x="1542415" y="3571558"/>
                                </a:lnTo>
                                <a:lnTo>
                                  <a:pt x="1538605" y="3563621"/>
                                </a:lnTo>
                                <a:lnTo>
                                  <a:pt x="1535430" y="3555366"/>
                                </a:lnTo>
                                <a:lnTo>
                                  <a:pt x="1533208" y="3547111"/>
                                </a:lnTo>
                                <a:lnTo>
                                  <a:pt x="1532572" y="3542666"/>
                                </a:lnTo>
                                <a:lnTo>
                                  <a:pt x="1531620" y="3537903"/>
                                </a:lnTo>
                                <a:lnTo>
                                  <a:pt x="1531302" y="3533458"/>
                                </a:lnTo>
                                <a:lnTo>
                                  <a:pt x="1531302" y="3529013"/>
                                </a:lnTo>
                                <a:lnTo>
                                  <a:pt x="1531302" y="3229928"/>
                                </a:lnTo>
                                <a:lnTo>
                                  <a:pt x="1504950" y="3225483"/>
                                </a:lnTo>
                                <a:lnTo>
                                  <a:pt x="1478598" y="3220086"/>
                                </a:lnTo>
                                <a:lnTo>
                                  <a:pt x="1452245" y="3214371"/>
                                </a:lnTo>
                                <a:lnTo>
                                  <a:pt x="1426845" y="3208021"/>
                                </a:lnTo>
                                <a:lnTo>
                                  <a:pt x="1400810" y="3201671"/>
                                </a:lnTo>
                                <a:lnTo>
                                  <a:pt x="1375092" y="3194368"/>
                                </a:lnTo>
                                <a:lnTo>
                                  <a:pt x="1350010" y="3187066"/>
                                </a:lnTo>
                                <a:lnTo>
                                  <a:pt x="1324928" y="3179128"/>
                                </a:lnTo>
                                <a:lnTo>
                                  <a:pt x="1299528" y="3170873"/>
                                </a:lnTo>
                                <a:lnTo>
                                  <a:pt x="1274762" y="3161666"/>
                                </a:lnTo>
                                <a:lnTo>
                                  <a:pt x="1250315" y="3152776"/>
                                </a:lnTo>
                                <a:lnTo>
                                  <a:pt x="1225868" y="3142933"/>
                                </a:lnTo>
                                <a:lnTo>
                                  <a:pt x="1201738" y="3132773"/>
                                </a:lnTo>
                                <a:lnTo>
                                  <a:pt x="1177925" y="3122296"/>
                                </a:lnTo>
                                <a:lnTo>
                                  <a:pt x="1154430" y="3110866"/>
                                </a:lnTo>
                                <a:lnTo>
                                  <a:pt x="1130618" y="3099753"/>
                                </a:lnTo>
                                <a:lnTo>
                                  <a:pt x="955040" y="3342006"/>
                                </a:lnTo>
                                <a:lnTo>
                                  <a:pt x="952182" y="3345816"/>
                                </a:lnTo>
                                <a:lnTo>
                                  <a:pt x="949325" y="3349308"/>
                                </a:lnTo>
                                <a:lnTo>
                                  <a:pt x="946150" y="3352483"/>
                                </a:lnTo>
                                <a:lnTo>
                                  <a:pt x="942975" y="3355658"/>
                                </a:lnTo>
                                <a:lnTo>
                                  <a:pt x="935990" y="3361056"/>
                                </a:lnTo>
                                <a:lnTo>
                                  <a:pt x="929005" y="3366136"/>
                                </a:lnTo>
                                <a:lnTo>
                                  <a:pt x="921385" y="3369946"/>
                                </a:lnTo>
                                <a:lnTo>
                                  <a:pt x="913448" y="3373121"/>
                                </a:lnTo>
                                <a:lnTo>
                                  <a:pt x="905192" y="3375978"/>
                                </a:lnTo>
                                <a:lnTo>
                                  <a:pt x="896938" y="3377248"/>
                                </a:lnTo>
                                <a:lnTo>
                                  <a:pt x="888365" y="3378518"/>
                                </a:lnTo>
                                <a:lnTo>
                                  <a:pt x="879792" y="3378518"/>
                                </a:lnTo>
                                <a:lnTo>
                                  <a:pt x="870902" y="3377883"/>
                                </a:lnTo>
                                <a:lnTo>
                                  <a:pt x="862648" y="3376296"/>
                                </a:lnTo>
                                <a:lnTo>
                                  <a:pt x="854075" y="3373756"/>
                                </a:lnTo>
                                <a:lnTo>
                                  <a:pt x="846138" y="3370581"/>
                                </a:lnTo>
                                <a:lnTo>
                                  <a:pt x="837882" y="3366453"/>
                                </a:lnTo>
                                <a:lnTo>
                                  <a:pt x="834072" y="3363913"/>
                                </a:lnTo>
                                <a:lnTo>
                                  <a:pt x="830262" y="3361056"/>
                                </a:lnTo>
                                <a:lnTo>
                                  <a:pt x="586105" y="3183573"/>
                                </a:lnTo>
                                <a:lnTo>
                                  <a:pt x="582930" y="3181033"/>
                                </a:lnTo>
                                <a:lnTo>
                                  <a:pt x="579438" y="3177858"/>
                                </a:lnTo>
                                <a:lnTo>
                                  <a:pt x="575945" y="3175001"/>
                                </a:lnTo>
                                <a:lnTo>
                                  <a:pt x="573088" y="3171826"/>
                                </a:lnTo>
                                <a:lnTo>
                                  <a:pt x="567372" y="3165158"/>
                                </a:lnTo>
                                <a:lnTo>
                                  <a:pt x="562610" y="3157538"/>
                                </a:lnTo>
                                <a:lnTo>
                                  <a:pt x="558482" y="3150236"/>
                                </a:lnTo>
                                <a:lnTo>
                                  <a:pt x="554990" y="3142298"/>
                                </a:lnTo>
                                <a:lnTo>
                                  <a:pt x="552450" y="3134043"/>
                                </a:lnTo>
                                <a:lnTo>
                                  <a:pt x="550862" y="3125788"/>
                                </a:lnTo>
                                <a:lnTo>
                                  <a:pt x="549592" y="3117216"/>
                                </a:lnTo>
                                <a:lnTo>
                                  <a:pt x="549592" y="3108643"/>
                                </a:lnTo>
                                <a:lnTo>
                                  <a:pt x="550545" y="3100071"/>
                                </a:lnTo>
                                <a:lnTo>
                                  <a:pt x="551815" y="3091816"/>
                                </a:lnTo>
                                <a:lnTo>
                                  <a:pt x="554355" y="3083243"/>
                                </a:lnTo>
                                <a:lnTo>
                                  <a:pt x="557530" y="3075306"/>
                                </a:lnTo>
                                <a:lnTo>
                                  <a:pt x="559435" y="3071178"/>
                                </a:lnTo>
                                <a:lnTo>
                                  <a:pt x="561340" y="3067368"/>
                                </a:lnTo>
                                <a:lnTo>
                                  <a:pt x="563880" y="3063241"/>
                                </a:lnTo>
                                <a:lnTo>
                                  <a:pt x="566738" y="3059431"/>
                                </a:lnTo>
                                <a:lnTo>
                                  <a:pt x="742632" y="2817178"/>
                                </a:lnTo>
                                <a:lnTo>
                                  <a:pt x="724218" y="2797811"/>
                                </a:lnTo>
                                <a:lnTo>
                                  <a:pt x="706755" y="2778761"/>
                                </a:lnTo>
                                <a:lnTo>
                                  <a:pt x="688975" y="2759076"/>
                                </a:lnTo>
                                <a:lnTo>
                                  <a:pt x="671512" y="2739073"/>
                                </a:lnTo>
                                <a:lnTo>
                                  <a:pt x="655002" y="2718753"/>
                                </a:lnTo>
                                <a:lnTo>
                                  <a:pt x="638492" y="2698115"/>
                                </a:lnTo>
                                <a:lnTo>
                                  <a:pt x="622300" y="2677478"/>
                                </a:lnTo>
                                <a:lnTo>
                                  <a:pt x="606425" y="2656523"/>
                                </a:lnTo>
                                <a:lnTo>
                                  <a:pt x="591185" y="2634933"/>
                                </a:lnTo>
                                <a:lnTo>
                                  <a:pt x="576580" y="2613025"/>
                                </a:lnTo>
                                <a:lnTo>
                                  <a:pt x="561658" y="2590800"/>
                                </a:lnTo>
                                <a:lnTo>
                                  <a:pt x="547370" y="2568893"/>
                                </a:lnTo>
                                <a:lnTo>
                                  <a:pt x="534035" y="2546033"/>
                                </a:lnTo>
                                <a:lnTo>
                                  <a:pt x="520382" y="2523173"/>
                                </a:lnTo>
                                <a:lnTo>
                                  <a:pt x="507682" y="2499995"/>
                                </a:lnTo>
                                <a:lnTo>
                                  <a:pt x="494665" y="2476500"/>
                                </a:lnTo>
                                <a:lnTo>
                                  <a:pt x="209868" y="2568893"/>
                                </a:lnTo>
                                <a:lnTo>
                                  <a:pt x="205740" y="2570163"/>
                                </a:lnTo>
                                <a:lnTo>
                                  <a:pt x="201295" y="2571433"/>
                                </a:lnTo>
                                <a:lnTo>
                                  <a:pt x="196850" y="2572068"/>
                                </a:lnTo>
                                <a:lnTo>
                                  <a:pt x="192722" y="2573020"/>
                                </a:lnTo>
                                <a:lnTo>
                                  <a:pt x="183515" y="2573338"/>
                                </a:lnTo>
                                <a:lnTo>
                                  <a:pt x="174942" y="2573020"/>
                                </a:lnTo>
                                <a:lnTo>
                                  <a:pt x="166688" y="2571750"/>
                                </a:lnTo>
                                <a:lnTo>
                                  <a:pt x="158115" y="2569845"/>
                                </a:lnTo>
                                <a:lnTo>
                                  <a:pt x="150177" y="2567305"/>
                                </a:lnTo>
                                <a:lnTo>
                                  <a:pt x="142240" y="2563495"/>
                                </a:lnTo>
                                <a:lnTo>
                                  <a:pt x="134620" y="2559368"/>
                                </a:lnTo>
                                <a:lnTo>
                                  <a:pt x="127952" y="2554605"/>
                                </a:lnTo>
                                <a:lnTo>
                                  <a:pt x="121602" y="2548890"/>
                                </a:lnTo>
                                <a:lnTo>
                                  <a:pt x="115570" y="2542540"/>
                                </a:lnTo>
                                <a:lnTo>
                                  <a:pt x="109855" y="2535555"/>
                                </a:lnTo>
                                <a:lnTo>
                                  <a:pt x="105410" y="2528253"/>
                                </a:lnTo>
                                <a:lnTo>
                                  <a:pt x="101282" y="2520315"/>
                                </a:lnTo>
                                <a:lnTo>
                                  <a:pt x="99377" y="2516188"/>
                                </a:lnTo>
                                <a:lnTo>
                                  <a:pt x="97790" y="2512060"/>
                                </a:lnTo>
                                <a:lnTo>
                                  <a:pt x="4445" y="2224405"/>
                                </a:lnTo>
                                <a:lnTo>
                                  <a:pt x="3492" y="2220278"/>
                                </a:lnTo>
                                <a:lnTo>
                                  <a:pt x="2222" y="2215833"/>
                                </a:lnTo>
                                <a:lnTo>
                                  <a:pt x="1587" y="2211388"/>
                                </a:lnTo>
                                <a:lnTo>
                                  <a:pt x="635" y="2206625"/>
                                </a:lnTo>
                                <a:lnTo>
                                  <a:pt x="0" y="2198053"/>
                                </a:lnTo>
                                <a:lnTo>
                                  <a:pt x="317" y="2189480"/>
                                </a:lnTo>
                                <a:lnTo>
                                  <a:pt x="1587" y="2180908"/>
                                </a:lnTo>
                                <a:lnTo>
                                  <a:pt x="3810" y="2172653"/>
                                </a:lnTo>
                                <a:lnTo>
                                  <a:pt x="6350" y="2164398"/>
                                </a:lnTo>
                                <a:lnTo>
                                  <a:pt x="9842" y="2156778"/>
                                </a:lnTo>
                                <a:lnTo>
                                  <a:pt x="13970" y="2149158"/>
                                </a:lnTo>
                                <a:lnTo>
                                  <a:pt x="19050" y="2142173"/>
                                </a:lnTo>
                                <a:lnTo>
                                  <a:pt x="24447" y="2135505"/>
                                </a:lnTo>
                                <a:lnTo>
                                  <a:pt x="30797" y="2129790"/>
                                </a:lnTo>
                                <a:lnTo>
                                  <a:pt x="37465" y="2124393"/>
                                </a:lnTo>
                                <a:lnTo>
                                  <a:pt x="45085" y="2119630"/>
                                </a:lnTo>
                                <a:lnTo>
                                  <a:pt x="49212" y="2117725"/>
                                </a:lnTo>
                                <a:lnTo>
                                  <a:pt x="53340" y="2115820"/>
                                </a:lnTo>
                                <a:lnTo>
                                  <a:pt x="57467" y="2113915"/>
                                </a:lnTo>
                                <a:lnTo>
                                  <a:pt x="61595" y="2112328"/>
                                </a:lnTo>
                                <a:lnTo>
                                  <a:pt x="346392" y="2019618"/>
                                </a:lnTo>
                                <a:lnTo>
                                  <a:pt x="342900" y="1993900"/>
                                </a:lnTo>
                                <a:lnTo>
                                  <a:pt x="339725" y="1967865"/>
                                </a:lnTo>
                                <a:lnTo>
                                  <a:pt x="337185" y="1941830"/>
                                </a:lnTo>
                                <a:lnTo>
                                  <a:pt x="334962" y="1915478"/>
                                </a:lnTo>
                                <a:lnTo>
                                  <a:pt x="333375" y="1889125"/>
                                </a:lnTo>
                                <a:lnTo>
                                  <a:pt x="331788" y="1862455"/>
                                </a:lnTo>
                                <a:lnTo>
                                  <a:pt x="331152" y="1835785"/>
                                </a:lnTo>
                                <a:lnTo>
                                  <a:pt x="331152" y="1809115"/>
                                </a:lnTo>
                                <a:lnTo>
                                  <a:pt x="331152" y="1782445"/>
                                </a:lnTo>
                                <a:lnTo>
                                  <a:pt x="331788" y="1755775"/>
                                </a:lnTo>
                                <a:lnTo>
                                  <a:pt x="333375" y="1729423"/>
                                </a:lnTo>
                                <a:lnTo>
                                  <a:pt x="334962" y="1703070"/>
                                </a:lnTo>
                                <a:lnTo>
                                  <a:pt x="337185" y="1676718"/>
                                </a:lnTo>
                                <a:lnTo>
                                  <a:pt x="339725" y="1650365"/>
                                </a:lnTo>
                                <a:lnTo>
                                  <a:pt x="342900" y="1624330"/>
                                </a:lnTo>
                                <a:lnTo>
                                  <a:pt x="346392" y="1598295"/>
                                </a:lnTo>
                                <a:lnTo>
                                  <a:pt x="61595" y="1506220"/>
                                </a:lnTo>
                                <a:lnTo>
                                  <a:pt x="57467" y="1504633"/>
                                </a:lnTo>
                                <a:lnTo>
                                  <a:pt x="53340" y="1502728"/>
                                </a:lnTo>
                                <a:lnTo>
                                  <a:pt x="45085" y="1498600"/>
                                </a:lnTo>
                                <a:lnTo>
                                  <a:pt x="37465" y="1494155"/>
                                </a:lnTo>
                                <a:lnTo>
                                  <a:pt x="30797" y="1488440"/>
                                </a:lnTo>
                                <a:lnTo>
                                  <a:pt x="24447" y="1482408"/>
                                </a:lnTo>
                                <a:lnTo>
                                  <a:pt x="19050" y="1476058"/>
                                </a:lnTo>
                                <a:lnTo>
                                  <a:pt x="13970" y="1468755"/>
                                </a:lnTo>
                                <a:lnTo>
                                  <a:pt x="9842" y="1461453"/>
                                </a:lnTo>
                                <a:lnTo>
                                  <a:pt x="6350" y="1453833"/>
                                </a:lnTo>
                                <a:lnTo>
                                  <a:pt x="3810" y="1445578"/>
                                </a:lnTo>
                                <a:lnTo>
                                  <a:pt x="1587" y="1437323"/>
                                </a:lnTo>
                                <a:lnTo>
                                  <a:pt x="317" y="1428750"/>
                                </a:lnTo>
                                <a:lnTo>
                                  <a:pt x="0" y="1419860"/>
                                </a:lnTo>
                                <a:lnTo>
                                  <a:pt x="635" y="1411288"/>
                                </a:lnTo>
                                <a:lnTo>
                                  <a:pt x="1587" y="1406843"/>
                                </a:lnTo>
                                <a:lnTo>
                                  <a:pt x="2222" y="1402398"/>
                                </a:lnTo>
                                <a:lnTo>
                                  <a:pt x="3492" y="1397635"/>
                                </a:lnTo>
                                <a:lnTo>
                                  <a:pt x="4445" y="1393508"/>
                                </a:lnTo>
                                <a:lnTo>
                                  <a:pt x="97790" y="1106488"/>
                                </a:lnTo>
                                <a:lnTo>
                                  <a:pt x="99377" y="1102043"/>
                                </a:lnTo>
                                <a:lnTo>
                                  <a:pt x="101282" y="1097915"/>
                                </a:lnTo>
                                <a:lnTo>
                                  <a:pt x="103187" y="1093788"/>
                                </a:lnTo>
                                <a:lnTo>
                                  <a:pt x="105410" y="1089978"/>
                                </a:lnTo>
                                <a:lnTo>
                                  <a:pt x="109855" y="1082358"/>
                                </a:lnTo>
                                <a:lnTo>
                                  <a:pt x="115570" y="1075690"/>
                                </a:lnTo>
                                <a:lnTo>
                                  <a:pt x="121602" y="1069340"/>
                                </a:lnTo>
                                <a:lnTo>
                                  <a:pt x="127952" y="1063625"/>
                                </a:lnTo>
                                <a:lnTo>
                                  <a:pt x="134620" y="1058863"/>
                                </a:lnTo>
                                <a:lnTo>
                                  <a:pt x="142240" y="1054735"/>
                                </a:lnTo>
                                <a:lnTo>
                                  <a:pt x="150177" y="1051243"/>
                                </a:lnTo>
                                <a:lnTo>
                                  <a:pt x="158115" y="1048068"/>
                                </a:lnTo>
                                <a:lnTo>
                                  <a:pt x="166688" y="1046480"/>
                                </a:lnTo>
                                <a:lnTo>
                                  <a:pt x="174942" y="1045210"/>
                                </a:lnTo>
                                <a:lnTo>
                                  <a:pt x="183515" y="1044893"/>
                                </a:lnTo>
                                <a:lnTo>
                                  <a:pt x="192722" y="1045528"/>
                                </a:lnTo>
                                <a:lnTo>
                                  <a:pt x="196850" y="1046480"/>
                                </a:lnTo>
                                <a:lnTo>
                                  <a:pt x="201295" y="1047115"/>
                                </a:lnTo>
                                <a:lnTo>
                                  <a:pt x="205740" y="1048068"/>
                                </a:lnTo>
                                <a:lnTo>
                                  <a:pt x="209868" y="1049338"/>
                                </a:lnTo>
                                <a:lnTo>
                                  <a:pt x="494665" y="1141413"/>
                                </a:lnTo>
                                <a:lnTo>
                                  <a:pt x="507682" y="1118235"/>
                                </a:lnTo>
                                <a:lnTo>
                                  <a:pt x="520382" y="1095375"/>
                                </a:lnTo>
                                <a:lnTo>
                                  <a:pt x="534035" y="1072198"/>
                                </a:lnTo>
                                <a:lnTo>
                                  <a:pt x="547370" y="1049655"/>
                                </a:lnTo>
                                <a:lnTo>
                                  <a:pt x="561658" y="1027113"/>
                                </a:lnTo>
                                <a:lnTo>
                                  <a:pt x="576580" y="1005205"/>
                                </a:lnTo>
                                <a:lnTo>
                                  <a:pt x="591185" y="983615"/>
                                </a:lnTo>
                                <a:lnTo>
                                  <a:pt x="606425" y="961707"/>
                                </a:lnTo>
                                <a:lnTo>
                                  <a:pt x="622300" y="940752"/>
                                </a:lnTo>
                                <a:lnTo>
                                  <a:pt x="638492" y="919797"/>
                                </a:lnTo>
                                <a:lnTo>
                                  <a:pt x="655002" y="899160"/>
                                </a:lnTo>
                                <a:lnTo>
                                  <a:pt x="671512" y="878840"/>
                                </a:lnTo>
                                <a:lnTo>
                                  <a:pt x="688975" y="858837"/>
                                </a:lnTo>
                                <a:lnTo>
                                  <a:pt x="706755" y="839470"/>
                                </a:lnTo>
                                <a:lnTo>
                                  <a:pt x="724218" y="819785"/>
                                </a:lnTo>
                                <a:lnTo>
                                  <a:pt x="742632" y="801052"/>
                                </a:lnTo>
                                <a:lnTo>
                                  <a:pt x="566420" y="558800"/>
                                </a:lnTo>
                                <a:lnTo>
                                  <a:pt x="563562" y="554990"/>
                                </a:lnTo>
                                <a:lnTo>
                                  <a:pt x="561340" y="551180"/>
                                </a:lnTo>
                                <a:lnTo>
                                  <a:pt x="559118" y="547370"/>
                                </a:lnTo>
                                <a:lnTo>
                                  <a:pt x="557212" y="543242"/>
                                </a:lnTo>
                                <a:lnTo>
                                  <a:pt x="554355" y="534987"/>
                                </a:lnTo>
                                <a:lnTo>
                                  <a:pt x="551498" y="526732"/>
                                </a:lnTo>
                                <a:lnTo>
                                  <a:pt x="550228" y="518160"/>
                                </a:lnTo>
                                <a:lnTo>
                                  <a:pt x="549592" y="509270"/>
                                </a:lnTo>
                                <a:lnTo>
                                  <a:pt x="549592" y="500697"/>
                                </a:lnTo>
                                <a:lnTo>
                                  <a:pt x="550862" y="492442"/>
                                </a:lnTo>
                                <a:lnTo>
                                  <a:pt x="552450" y="483870"/>
                                </a:lnTo>
                                <a:lnTo>
                                  <a:pt x="554990" y="475932"/>
                                </a:lnTo>
                                <a:lnTo>
                                  <a:pt x="558482" y="467677"/>
                                </a:lnTo>
                                <a:lnTo>
                                  <a:pt x="562610" y="460057"/>
                                </a:lnTo>
                                <a:lnTo>
                                  <a:pt x="567372" y="453072"/>
                                </a:lnTo>
                                <a:lnTo>
                                  <a:pt x="573088" y="446087"/>
                                </a:lnTo>
                                <a:lnTo>
                                  <a:pt x="575945" y="442912"/>
                                </a:lnTo>
                                <a:lnTo>
                                  <a:pt x="579438" y="439737"/>
                                </a:lnTo>
                                <a:lnTo>
                                  <a:pt x="582930" y="436880"/>
                                </a:lnTo>
                                <a:lnTo>
                                  <a:pt x="586105" y="434022"/>
                                </a:lnTo>
                                <a:lnTo>
                                  <a:pt x="830898" y="256857"/>
                                </a:lnTo>
                                <a:lnTo>
                                  <a:pt x="834708" y="254317"/>
                                </a:lnTo>
                                <a:lnTo>
                                  <a:pt x="838200" y="251777"/>
                                </a:lnTo>
                                <a:lnTo>
                                  <a:pt x="842328" y="249872"/>
                                </a:lnTo>
                                <a:lnTo>
                                  <a:pt x="846138" y="247967"/>
                                </a:lnTo>
                                <a:lnTo>
                                  <a:pt x="854392" y="244475"/>
                                </a:lnTo>
                                <a:lnTo>
                                  <a:pt x="862648" y="242252"/>
                                </a:lnTo>
                                <a:lnTo>
                                  <a:pt x="871538" y="240665"/>
                                </a:lnTo>
                                <a:lnTo>
                                  <a:pt x="880110" y="240030"/>
                                </a:lnTo>
                                <a:lnTo>
                                  <a:pt x="888365" y="240030"/>
                                </a:lnTo>
                                <a:lnTo>
                                  <a:pt x="896938" y="240665"/>
                                </a:lnTo>
                                <a:lnTo>
                                  <a:pt x="905192" y="242570"/>
                                </a:lnTo>
                                <a:lnTo>
                                  <a:pt x="913448" y="245110"/>
                                </a:lnTo>
                                <a:lnTo>
                                  <a:pt x="921385" y="248602"/>
                                </a:lnTo>
                                <a:lnTo>
                                  <a:pt x="929005" y="252412"/>
                                </a:lnTo>
                                <a:lnTo>
                                  <a:pt x="935990" y="257175"/>
                                </a:lnTo>
                                <a:lnTo>
                                  <a:pt x="942975" y="262890"/>
                                </a:lnTo>
                                <a:lnTo>
                                  <a:pt x="946150" y="266065"/>
                                </a:lnTo>
                                <a:lnTo>
                                  <a:pt x="949325" y="269240"/>
                                </a:lnTo>
                                <a:lnTo>
                                  <a:pt x="952182" y="272732"/>
                                </a:lnTo>
                                <a:lnTo>
                                  <a:pt x="955040" y="276542"/>
                                </a:lnTo>
                                <a:lnTo>
                                  <a:pt x="1130618" y="518477"/>
                                </a:lnTo>
                                <a:lnTo>
                                  <a:pt x="1154430" y="507047"/>
                                </a:lnTo>
                                <a:lnTo>
                                  <a:pt x="1177925" y="496252"/>
                                </a:lnTo>
                                <a:lnTo>
                                  <a:pt x="1201738" y="485457"/>
                                </a:lnTo>
                                <a:lnTo>
                                  <a:pt x="1225868" y="475615"/>
                                </a:lnTo>
                                <a:lnTo>
                                  <a:pt x="1250315" y="465772"/>
                                </a:lnTo>
                                <a:lnTo>
                                  <a:pt x="1274762" y="456247"/>
                                </a:lnTo>
                                <a:lnTo>
                                  <a:pt x="1299528" y="447675"/>
                                </a:lnTo>
                                <a:lnTo>
                                  <a:pt x="1324928" y="439102"/>
                                </a:lnTo>
                                <a:lnTo>
                                  <a:pt x="1350010" y="431165"/>
                                </a:lnTo>
                                <a:lnTo>
                                  <a:pt x="1375092" y="423545"/>
                                </a:lnTo>
                                <a:lnTo>
                                  <a:pt x="1400810" y="416877"/>
                                </a:lnTo>
                                <a:lnTo>
                                  <a:pt x="1426845" y="410210"/>
                                </a:lnTo>
                                <a:lnTo>
                                  <a:pt x="1452245" y="404177"/>
                                </a:lnTo>
                                <a:lnTo>
                                  <a:pt x="1478598" y="398462"/>
                                </a:lnTo>
                                <a:lnTo>
                                  <a:pt x="1504950" y="393065"/>
                                </a:lnTo>
                                <a:lnTo>
                                  <a:pt x="1531302" y="388620"/>
                                </a:lnTo>
                                <a:lnTo>
                                  <a:pt x="1531302" y="89217"/>
                                </a:lnTo>
                                <a:lnTo>
                                  <a:pt x="1531302" y="84455"/>
                                </a:lnTo>
                                <a:lnTo>
                                  <a:pt x="1531620" y="80010"/>
                                </a:lnTo>
                                <a:lnTo>
                                  <a:pt x="1532572" y="75565"/>
                                </a:lnTo>
                                <a:lnTo>
                                  <a:pt x="1533208" y="71120"/>
                                </a:lnTo>
                                <a:lnTo>
                                  <a:pt x="1535430" y="62865"/>
                                </a:lnTo>
                                <a:lnTo>
                                  <a:pt x="1538605" y="54610"/>
                                </a:lnTo>
                                <a:lnTo>
                                  <a:pt x="1542415" y="46672"/>
                                </a:lnTo>
                                <a:lnTo>
                                  <a:pt x="1546860" y="39370"/>
                                </a:lnTo>
                                <a:lnTo>
                                  <a:pt x="1551622" y="32385"/>
                                </a:lnTo>
                                <a:lnTo>
                                  <a:pt x="1557655" y="26352"/>
                                </a:lnTo>
                                <a:lnTo>
                                  <a:pt x="1563688" y="20320"/>
                                </a:lnTo>
                                <a:lnTo>
                                  <a:pt x="1570990" y="15240"/>
                                </a:lnTo>
                                <a:lnTo>
                                  <a:pt x="1577975" y="10795"/>
                                </a:lnTo>
                                <a:lnTo>
                                  <a:pt x="1585912" y="6985"/>
                                </a:lnTo>
                                <a:lnTo>
                                  <a:pt x="1594168" y="4127"/>
                                </a:lnTo>
                                <a:lnTo>
                                  <a:pt x="1602422" y="1905"/>
                                </a:lnTo>
                                <a:lnTo>
                                  <a:pt x="1607185" y="952"/>
                                </a:lnTo>
                                <a:lnTo>
                                  <a:pt x="1611630" y="317"/>
                                </a:lnTo>
                                <a:lnTo>
                                  <a:pt x="1615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37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pt;margin-top:618.25pt;height:78.6pt;width:517.5pt;z-index:251640832;mso-width-relative:page;mso-height-relative:page;" coordsize="6572320,997912" o:gfxdata="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">
                <o:lock v:ext="edit" aspectratio="f"/>
                <v:shape id="文本框 51" o:spid="_x0000_s1026" o:spt="202" type="#_x0000_t202" style="position:absolute;left:671265;top:449272;height:548640;width:5901055;" filled="f" stroked="f" coordsize="21600,21600" o:gfxdata="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nxL95b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二级建造师资格证书、CET-6（520分通过）  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二等国家励志奖学金、优秀团干部、优秀学生会干部、暑期实践先进个人</w:t>
                        </w:r>
                      </w:p>
                    </w:txbxContent>
                  </v:textbox>
                </v:shape>
                <v:shape id="文本框 45" o:spid="_x0000_s1026" o:spt="202" type="#_x0000_t202" style="position:absolute;left:0;top:0;height:345440;width:1221740;" filled="f" stroked="f" coordsize="21600,21600" o:gfxdata="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8F5Yfr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40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8"/>
                            <w:szCs w:val="28"/>
                          </w:rPr>
                          <w:t>荣誉奖励</w:t>
                        </w:r>
                      </w:p>
                    </w:txbxContent>
                  </v:textbox>
                </v:shape>
                <v:shape id="文本框 46" o:spid="_x0000_s1026" o:spt="202" type="#_x0000_t202" style="position:absolute;left:0;top:449272;height:548640;width:819150;" filled="f" stroked="f" coordsize="21600,21600" o:gfxdata="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f7fACr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2"/>
                            <w:szCs w:val="22"/>
                          </w:rPr>
                          <w:t>技能类：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2"/>
                            <w:szCs w:val="22"/>
                          </w:rPr>
                          <w:t>荣誉类：</w:t>
                        </w:r>
                      </w:p>
                    </w:txbxContent>
                  </v:textbox>
                </v:shape>
                <v:line id="_x0000_s1026" o:spid="_x0000_s1026" o:spt="20" style="position:absolute;left:84569;top:396416;height:0;width:6372225;" filled="f" stroked="t" coordsize="21600,21600" o:gfxdata="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6uQz1uQAAANwAAAAPAAAAAAAAAAEAIAAAADgAAABkcnMvZG93bnJldi54bWxQ&#10;SwECFAAUAAAACACHTuJAMy8FnjsAAAA5AAAAEAAAAAAAAAABACAAAAAeAQAAZHJzL3NoYXBleG1s&#10;LnhtbFBLBQYAAAAABgAGAFsBAADIAwAAAAA=&#10;">
                  <v:fill on="f" focussize="0,0"/>
                  <v:stroke weight="1.5pt" color="#D9D9D9" miterlimit="8" joinstyle="miter"/>
                  <v:imagedata o:title=""/>
                  <o:lock v:ext="edit" aspectratio="f"/>
                </v:line>
                <v:shape id="KSO_Shape" o:spid="_x0000_s1026" o:spt="100" style="position:absolute;left:6205235;top:116282;flip:y;height:180975;width:177800;rotation:11796480f;v-text-anchor:middle;" fillcolor="#586371" filled="t" stroked="f" coordsize="3543300,3617913" o:gfxdata="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a7p0boAAADcAAAADwAAAAAAAAABACAAAAA4AAAAZHJzL2Rvd25yZXYueG1s&#10;UEsBAhQAFAAAAAgAh07iQDMvBZ47AAAAOQAAABAAAAAAAAAAAQAgAAAAHwEAAGRycy9zaGFwZXht&#10;bC54bWxQSwUGAAAAAAYABgBbAQAAyQMAAAAA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  <v:path o:connectlocs="76489,56650;65910,62686;57976,71802;53497,83202;53178,95976;57128,107670;64613,117155;74853,123685;87036,126482;99649,124893;110527,119364;118856,110641;123904,99488;124844,86793;121468,74845;114454,65004;104561,58000;92596,54649;98236,349;100960,4462;117497,24283;132792,12038;149074,22314;149520,27761;150349,52505;170280,52585;177736,70373;175139,75169;161087,94497;177098,107505;172733,126071;167922,128659;145776,134964;150237,155500;135946,168269;130482,167824;110073,159423;100609,178259;81316,180975;77046,177846;66483,159026;46967,168126;41661,168126;27625,155071;32039,134964;9877,128659;5082,126071;701,107505;16808,95815;2883,75264;31,70595;6755,52966;26112,54792;37264,40070;28024,23394;43286,12117;47923,13833;72872,20217;78161,1318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4055745</wp:posOffset>
                </wp:positionV>
                <wp:extent cx="6567805" cy="3496310"/>
                <wp:effectExtent l="0" t="0" r="0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7805" cy="3496563"/>
                          <a:chOff x="0" y="0"/>
                          <a:chExt cx="6567805" cy="3496563"/>
                        </a:xfrm>
                      </wpg:grpSpPr>
                      <wps:wsp>
                        <wps:cNvPr id="168" name="文本框 38"/>
                        <wps:cNvSpPr txBox="1"/>
                        <wps:spPr>
                          <a:xfrm>
                            <a:off x="0" y="0"/>
                            <a:ext cx="1221740" cy="345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400" w:lineRule="exact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8"/>
                                  <w:szCs w:val="28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9" name="文本框 39"/>
                        <wps:cNvSpPr txBox="1"/>
                        <wps:spPr>
                          <a:xfrm>
                            <a:off x="0" y="433323"/>
                            <a:ext cx="6567805" cy="3063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阿里巴巴普惠体 R" w:hAnsi="阿里巴巴普惠体 R" w:eastAsia="阿里巴巴普惠体 R" w:cs="阿里巴巴普惠体 R"/>
                                  <w:b/>
                                  <w:bCs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亿达信息技术深圳有限公司</w:t>
                              </w: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b/>
                                  <w:bCs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 / 事业部2018.05 - 至今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2"/>
                                  <w:szCs w:val="22"/>
                                </w:rPr>
                                <w:t>腾讯外包视觉设计师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1、负责腾讯CDC部门相关平台推广与运营的视觉设计。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2、负责腾讯TEG各部门大型活动的主视觉的设计,及一些日常活动的视觉设计。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3、独立负责各个项目中的设计工作，包括移动端应用、网页设计、后台管理、公众号页面设计，并向客户汇报设计工作。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阿里巴巴普惠体 R" w:hAnsi="阿里巴巴普惠体 R" w:eastAsia="阿里巴巴普惠体 R" w:cs="阿里巴巴普惠体 R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美联国际教育集团</w:t>
                              </w: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 / 设计2017.05 - 2018.05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2"/>
                                  <w:szCs w:val="22"/>
                                </w:rPr>
                                <w:t>视觉设计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1、负责美联旗下的艺术教育品牌的网站设计，以及网站产品的UI设计；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2、负责公司营销活动的视觉设计和H5设计；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3、根据公司营销计划的要求，准备不同的设计方案，并根据需求进行调整；</w:t>
                              </w:r>
                            </w:p>
                            <w:p>
                              <w:pPr>
                                <w:pStyle w:val="4"/>
                                <w:snapToGrid w:val="0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4、通过多种渠道收集用户反馈，分析用户喜好，持续改进设计风格，提高用户的关注度。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0" name="直接连接符 170"/>
                        <wps:cNvCnPr/>
                        <wps:spPr>
                          <a:xfrm>
                            <a:off x="84569" y="396416"/>
                            <a:ext cx="63722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1" name="KSO_Shape"/>
                        <wps:cNvSpPr/>
                        <wps:spPr>
                          <a:xfrm>
                            <a:off x="6231663" y="153281"/>
                            <a:ext cx="182880" cy="154305"/>
                          </a:xfrm>
                          <a:custGeom>
                            <a:avLst/>
                            <a:gdLst>
                              <a:gd name="connsiteX0" fmla="*/ 3261356 w 3261356"/>
                              <a:gd name="connsiteY0" fmla="*/ 1385789 h 2766950"/>
                              <a:gd name="connsiteX1" fmla="*/ 3261356 w 3261356"/>
                              <a:gd name="connsiteY1" fmla="*/ 2634211 h 2766950"/>
                              <a:gd name="connsiteX2" fmla="*/ 3259675 w 3261356"/>
                              <a:gd name="connsiteY2" fmla="*/ 2649333 h 2766950"/>
                              <a:gd name="connsiteX3" fmla="*/ 3256313 w 3261356"/>
                              <a:gd name="connsiteY3" fmla="*/ 2662775 h 2766950"/>
                              <a:gd name="connsiteX4" fmla="*/ 3252951 w 3261356"/>
                              <a:gd name="connsiteY4" fmla="*/ 2674537 h 2766950"/>
                              <a:gd name="connsiteX5" fmla="*/ 3244545 w 3261356"/>
                              <a:gd name="connsiteY5" fmla="*/ 2686298 h 2766950"/>
                              <a:gd name="connsiteX6" fmla="*/ 3237821 w 3261356"/>
                              <a:gd name="connsiteY6" fmla="*/ 2698060 h 2766950"/>
                              <a:gd name="connsiteX7" fmla="*/ 3229415 w 3261356"/>
                              <a:gd name="connsiteY7" fmla="*/ 2709822 h 2766950"/>
                              <a:gd name="connsiteX8" fmla="*/ 3217647 w 3261356"/>
                              <a:gd name="connsiteY8" fmla="*/ 2719903 h 2766950"/>
                              <a:gd name="connsiteX9" fmla="*/ 3202517 w 3261356"/>
                              <a:gd name="connsiteY9" fmla="*/ 2729985 h 2766950"/>
                              <a:gd name="connsiteX10" fmla="*/ 3175619 w 3261356"/>
                              <a:gd name="connsiteY10" fmla="*/ 2746787 h 2766950"/>
                              <a:gd name="connsiteX11" fmla="*/ 3141997 w 3261356"/>
                              <a:gd name="connsiteY11" fmla="*/ 2758549 h 2766950"/>
                              <a:gd name="connsiteX12" fmla="*/ 3105013 w 3261356"/>
                              <a:gd name="connsiteY12" fmla="*/ 2765270 h 2766950"/>
                              <a:gd name="connsiteX13" fmla="*/ 3066347 w 3261356"/>
                              <a:gd name="connsiteY13" fmla="*/ 2766950 h 2766950"/>
                              <a:gd name="connsiteX14" fmla="*/ 196690 w 3261356"/>
                              <a:gd name="connsiteY14" fmla="*/ 2766950 h 2766950"/>
                              <a:gd name="connsiteX15" fmla="*/ 158024 w 3261356"/>
                              <a:gd name="connsiteY15" fmla="*/ 2765270 h 2766950"/>
                              <a:gd name="connsiteX16" fmla="*/ 121040 w 3261356"/>
                              <a:gd name="connsiteY16" fmla="*/ 2758549 h 2766950"/>
                              <a:gd name="connsiteX17" fmla="*/ 87418 w 3261356"/>
                              <a:gd name="connsiteY17" fmla="*/ 2746787 h 2766950"/>
                              <a:gd name="connsiteX18" fmla="*/ 57158 w 3261356"/>
                              <a:gd name="connsiteY18" fmla="*/ 2729985 h 2766950"/>
                              <a:gd name="connsiteX19" fmla="*/ 47071 w 3261356"/>
                              <a:gd name="connsiteY19" fmla="*/ 2719903 h 2766950"/>
                              <a:gd name="connsiteX20" fmla="*/ 35303 w 3261356"/>
                              <a:gd name="connsiteY20" fmla="*/ 2709822 h 2766950"/>
                              <a:gd name="connsiteX21" fmla="*/ 25217 w 3261356"/>
                              <a:gd name="connsiteY21" fmla="*/ 2698060 h 2766950"/>
                              <a:gd name="connsiteX22" fmla="*/ 16811 w 3261356"/>
                              <a:gd name="connsiteY22" fmla="*/ 2686298 h 2766950"/>
                              <a:gd name="connsiteX23" fmla="*/ 8405 w 3261356"/>
                              <a:gd name="connsiteY23" fmla="*/ 2674537 h 2766950"/>
                              <a:gd name="connsiteX24" fmla="*/ 5043 w 3261356"/>
                              <a:gd name="connsiteY24" fmla="*/ 2662775 h 2766950"/>
                              <a:gd name="connsiteX25" fmla="*/ 1681 w 3261356"/>
                              <a:gd name="connsiteY25" fmla="*/ 2649333 h 2766950"/>
                              <a:gd name="connsiteX26" fmla="*/ 0 w 3261356"/>
                              <a:gd name="connsiteY26" fmla="*/ 2634211 h 2766950"/>
                              <a:gd name="connsiteX27" fmla="*/ 0 w 3261356"/>
                              <a:gd name="connsiteY27" fmla="*/ 1389150 h 2766950"/>
                              <a:gd name="connsiteX28" fmla="*/ 196690 w 3261356"/>
                              <a:gd name="connsiteY28" fmla="*/ 1441237 h 2766950"/>
                              <a:gd name="connsiteX29" fmla="*/ 406829 w 3261356"/>
                              <a:gd name="connsiteY29" fmla="*/ 1495005 h 2766950"/>
                              <a:gd name="connsiteX30" fmla="*/ 660677 w 3261356"/>
                              <a:gd name="connsiteY30" fmla="*/ 1555494 h 2766950"/>
                              <a:gd name="connsiteX31" fmla="*/ 795165 w 3261356"/>
                              <a:gd name="connsiteY31" fmla="*/ 1589099 h 2766950"/>
                              <a:gd name="connsiteX32" fmla="*/ 933017 w 3261356"/>
                              <a:gd name="connsiteY32" fmla="*/ 1619343 h 2766950"/>
                              <a:gd name="connsiteX33" fmla="*/ 1067506 w 3261356"/>
                              <a:gd name="connsiteY33" fmla="*/ 1646227 h 2766950"/>
                              <a:gd name="connsiteX34" fmla="*/ 1200314 w 3261356"/>
                              <a:gd name="connsiteY34" fmla="*/ 1671431 h 2766950"/>
                              <a:gd name="connsiteX35" fmla="*/ 1326397 w 3261356"/>
                              <a:gd name="connsiteY35" fmla="*/ 1693274 h 2766950"/>
                              <a:gd name="connsiteX36" fmla="*/ 1442394 w 3261356"/>
                              <a:gd name="connsiteY36" fmla="*/ 1708396 h 2766950"/>
                              <a:gd name="connsiteX37" fmla="*/ 1544942 w 3261356"/>
                              <a:gd name="connsiteY37" fmla="*/ 1720158 h 2766950"/>
                              <a:gd name="connsiteX38" fmla="*/ 1588650 w 3261356"/>
                              <a:gd name="connsiteY38" fmla="*/ 1723518 h 2766950"/>
                              <a:gd name="connsiteX39" fmla="*/ 1630678 w 3261356"/>
                              <a:gd name="connsiteY39" fmla="*/ 1725199 h 2766950"/>
                              <a:gd name="connsiteX40" fmla="*/ 1672706 w 3261356"/>
                              <a:gd name="connsiteY40" fmla="*/ 1723518 h 2766950"/>
                              <a:gd name="connsiteX41" fmla="*/ 1719777 w 3261356"/>
                              <a:gd name="connsiteY41" fmla="*/ 1720158 h 2766950"/>
                              <a:gd name="connsiteX42" fmla="*/ 1820644 w 3261356"/>
                              <a:gd name="connsiteY42" fmla="*/ 1708396 h 2766950"/>
                              <a:gd name="connsiteX43" fmla="*/ 1934959 w 3261356"/>
                              <a:gd name="connsiteY43" fmla="*/ 1693274 h 2766950"/>
                              <a:gd name="connsiteX44" fmla="*/ 2061043 w 3261356"/>
                              <a:gd name="connsiteY44" fmla="*/ 1671431 h 2766950"/>
                              <a:gd name="connsiteX45" fmla="*/ 2193850 w 3261356"/>
                              <a:gd name="connsiteY45" fmla="*/ 1646227 h 2766950"/>
                              <a:gd name="connsiteX46" fmla="*/ 2330020 w 3261356"/>
                              <a:gd name="connsiteY46" fmla="*/ 1615983 h 2766950"/>
                              <a:gd name="connsiteX47" fmla="*/ 2466190 w 3261356"/>
                              <a:gd name="connsiteY47" fmla="*/ 1585738 h 2766950"/>
                              <a:gd name="connsiteX48" fmla="*/ 2602360 w 3261356"/>
                              <a:gd name="connsiteY48" fmla="*/ 1553814 h 2766950"/>
                              <a:gd name="connsiteX49" fmla="*/ 2854527 w 3261356"/>
                              <a:gd name="connsiteY49" fmla="*/ 1493325 h 2766950"/>
                              <a:gd name="connsiteX50" fmla="*/ 3066347 w 3261356"/>
                              <a:gd name="connsiteY50" fmla="*/ 1437877 h 2766950"/>
                              <a:gd name="connsiteX51" fmla="*/ 1508607 w 3261356"/>
                              <a:gd name="connsiteY51" fmla="*/ 1206475 h 2766950"/>
                              <a:gd name="connsiteX52" fmla="*/ 1417230 w 3261356"/>
                              <a:gd name="connsiteY52" fmla="*/ 1297852 h 2766950"/>
                              <a:gd name="connsiteX53" fmla="*/ 1417230 w 3261356"/>
                              <a:gd name="connsiteY53" fmla="*/ 1314415 h 2766950"/>
                              <a:gd name="connsiteX54" fmla="*/ 1508607 w 3261356"/>
                              <a:gd name="connsiteY54" fmla="*/ 1405791 h 2766950"/>
                              <a:gd name="connsiteX55" fmla="*/ 1752750 w 3261356"/>
                              <a:gd name="connsiteY55" fmla="*/ 1405791 h 2766950"/>
                              <a:gd name="connsiteX56" fmla="*/ 1844126 w 3261356"/>
                              <a:gd name="connsiteY56" fmla="*/ 1314415 h 2766950"/>
                              <a:gd name="connsiteX57" fmla="*/ 1844126 w 3261356"/>
                              <a:gd name="connsiteY57" fmla="*/ 1297852 h 2766950"/>
                              <a:gd name="connsiteX58" fmla="*/ 1752750 w 3261356"/>
                              <a:gd name="connsiteY58" fmla="*/ 1206475 h 2766950"/>
                              <a:gd name="connsiteX59" fmla="*/ 1630678 w 3261356"/>
                              <a:gd name="connsiteY59" fmla="*/ 174304 h 2766950"/>
                              <a:gd name="connsiteX60" fmla="*/ 1114624 w 3261356"/>
                              <a:gd name="connsiteY60" fmla="*/ 469036 h 2766950"/>
                              <a:gd name="connsiteX61" fmla="*/ 1111230 w 3261356"/>
                              <a:gd name="connsiteY61" fmla="*/ 492633 h 2766950"/>
                              <a:gd name="connsiteX62" fmla="*/ 2150126 w 3261356"/>
                              <a:gd name="connsiteY62" fmla="*/ 492633 h 2766950"/>
                              <a:gd name="connsiteX63" fmla="*/ 2146731 w 3261356"/>
                              <a:gd name="connsiteY63" fmla="*/ 469036 h 2766950"/>
                              <a:gd name="connsiteX64" fmla="*/ 1630678 w 3261356"/>
                              <a:gd name="connsiteY64" fmla="*/ 174304 h 2766950"/>
                              <a:gd name="connsiteX65" fmla="*/ 1630678 w 3261356"/>
                              <a:gd name="connsiteY65" fmla="*/ 0 h 2766950"/>
                              <a:gd name="connsiteX66" fmla="*/ 2269992 w 3261356"/>
                              <a:gd name="connsiteY66" fmla="*/ 488510 h 2766950"/>
                              <a:gd name="connsiteX67" fmla="*/ 2270238 w 3261356"/>
                              <a:gd name="connsiteY67" fmla="*/ 492633 h 2766950"/>
                              <a:gd name="connsiteX68" fmla="*/ 3066347 w 3261356"/>
                              <a:gd name="connsiteY68" fmla="*/ 492633 h 2766950"/>
                              <a:gd name="connsiteX69" fmla="*/ 3105012 w 3261356"/>
                              <a:gd name="connsiteY69" fmla="*/ 494313 h 2766950"/>
                              <a:gd name="connsiteX70" fmla="*/ 3141998 w 3261356"/>
                              <a:gd name="connsiteY70" fmla="*/ 501035 h 2766950"/>
                              <a:gd name="connsiteX71" fmla="*/ 3175621 w 3261356"/>
                              <a:gd name="connsiteY71" fmla="*/ 512796 h 2766950"/>
                              <a:gd name="connsiteX72" fmla="*/ 3202518 w 3261356"/>
                              <a:gd name="connsiteY72" fmla="*/ 529599 h 2766950"/>
                              <a:gd name="connsiteX73" fmla="*/ 3217649 w 3261356"/>
                              <a:gd name="connsiteY73" fmla="*/ 539681 h 2766950"/>
                              <a:gd name="connsiteX74" fmla="*/ 3229416 w 3261356"/>
                              <a:gd name="connsiteY74" fmla="*/ 549763 h 2766950"/>
                              <a:gd name="connsiteX75" fmla="*/ 3237821 w 3261356"/>
                              <a:gd name="connsiteY75" fmla="*/ 561524 h 2766950"/>
                              <a:gd name="connsiteX76" fmla="*/ 3244546 w 3261356"/>
                              <a:gd name="connsiteY76" fmla="*/ 573285 h 2766950"/>
                              <a:gd name="connsiteX77" fmla="*/ 3252951 w 3261356"/>
                              <a:gd name="connsiteY77" fmla="*/ 585046 h 2766950"/>
                              <a:gd name="connsiteX78" fmla="*/ 3256314 w 3261356"/>
                              <a:gd name="connsiteY78" fmla="*/ 596807 h 2766950"/>
                              <a:gd name="connsiteX79" fmla="*/ 3259676 w 3261356"/>
                              <a:gd name="connsiteY79" fmla="*/ 610251 h 2766950"/>
                              <a:gd name="connsiteX80" fmla="*/ 3261356 w 3261356"/>
                              <a:gd name="connsiteY80" fmla="*/ 625372 h 2766950"/>
                              <a:gd name="connsiteX81" fmla="*/ 3261356 w 3261356"/>
                              <a:gd name="connsiteY81" fmla="*/ 1326877 h 2766950"/>
                              <a:gd name="connsiteX82" fmla="*/ 3261353 w 3261356"/>
                              <a:gd name="connsiteY82" fmla="*/ 1326877 h 2766950"/>
                              <a:gd name="connsiteX83" fmla="*/ 3261350 w 3261356"/>
                              <a:gd name="connsiteY83" fmla="*/ 1326880 h 2766950"/>
                              <a:gd name="connsiteX84" fmla="*/ 3066350 w 3261356"/>
                              <a:gd name="connsiteY84" fmla="*/ 1378964 h 2766950"/>
                              <a:gd name="connsiteX85" fmla="*/ 2854531 w 3261356"/>
                              <a:gd name="connsiteY85" fmla="*/ 1434413 h 2766950"/>
                              <a:gd name="connsiteX86" fmla="*/ 2602365 w 3261356"/>
                              <a:gd name="connsiteY86" fmla="*/ 1494902 h 2766950"/>
                              <a:gd name="connsiteX87" fmla="*/ 2466193 w 3261356"/>
                              <a:gd name="connsiteY87" fmla="*/ 1526826 h 2766950"/>
                              <a:gd name="connsiteX88" fmla="*/ 2330026 w 3261356"/>
                              <a:gd name="connsiteY88" fmla="*/ 1557071 h 2766950"/>
                              <a:gd name="connsiteX89" fmla="*/ 2193854 w 3261356"/>
                              <a:gd name="connsiteY89" fmla="*/ 1587315 h 2766950"/>
                              <a:gd name="connsiteX90" fmla="*/ 2061046 w 3261356"/>
                              <a:gd name="connsiteY90" fmla="*/ 1612517 h 2766950"/>
                              <a:gd name="connsiteX91" fmla="*/ 1934963 w 3261356"/>
                              <a:gd name="connsiteY91" fmla="*/ 1634360 h 2766950"/>
                              <a:gd name="connsiteX92" fmla="*/ 1820647 w 3261356"/>
                              <a:gd name="connsiteY92" fmla="*/ 1649484 h 2766950"/>
                              <a:gd name="connsiteX93" fmla="*/ 1719781 w 3261356"/>
                              <a:gd name="connsiteY93" fmla="*/ 1661245 h 2766950"/>
                              <a:gd name="connsiteX94" fmla="*/ 1672711 w 3261356"/>
                              <a:gd name="connsiteY94" fmla="*/ 1664604 h 2766950"/>
                              <a:gd name="connsiteX95" fmla="*/ 1630683 w 3261356"/>
                              <a:gd name="connsiteY95" fmla="*/ 1666287 h 2766950"/>
                              <a:gd name="connsiteX96" fmla="*/ 1588655 w 3261356"/>
                              <a:gd name="connsiteY96" fmla="*/ 1664604 h 2766950"/>
                              <a:gd name="connsiteX97" fmla="*/ 1544944 w 3261356"/>
                              <a:gd name="connsiteY97" fmla="*/ 1661245 h 2766950"/>
                              <a:gd name="connsiteX98" fmla="*/ 1442396 w 3261356"/>
                              <a:gd name="connsiteY98" fmla="*/ 1649484 h 2766950"/>
                              <a:gd name="connsiteX99" fmla="*/ 1326400 w 3261356"/>
                              <a:gd name="connsiteY99" fmla="*/ 1634360 h 2766950"/>
                              <a:gd name="connsiteX100" fmla="*/ 1200317 w 3261356"/>
                              <a:gd name="connsiteY100" fmla="*/ 1612517 h 2766950"/>
                              <a:gd name="connsiteX101" fmla="*/ 1067508 w 3261356"/>
                              <a:gd name="connsiteY101" fmla="*/ 1587315 h 2766950"/>
                              <a:gd name="connsiteX102" fmla="*/ 933020 w 3261356"/>
                              <a:gd name="connsiteY102" fmla="*/ 1560430 h 2766950"/>
                              <a:gd name="connsiteX103" fmla="*/ 795169 w 3261356"/>
                              <a:gd name="connsiteY103" fmla="*/ 1530186 h 2766950"/>
                              <a:gd name="connsiteX104" fmla="*/ 660681 w 3261356"/>
                              <a:gd name="connsiteY104" fmla="*/ 1496582 h 2766950"/>
                              <a:gd name="connsiteX105" fmla="*/ 406834 w 3261356"/>
                              <a:gd name="connsiteY105" fmla="*/ 1436093 h 2766950"/>
                              <a:gd name="connsiteX106" fmla="*/ 196695 w 3261356"/>
                              <a:gd name="connsiteY106" fmla="*/ 1382323 h 2766950"/>
                              <a:gd name="connsiteX107" fmla="*/ 3 w 3261356"/>
                              <a:gd name="connsiteY107" fmla="*/ 1330236 h 2766950"/>
                              <a:gd name="connsiteX108" fmla="*/ 3 w 3261356"/>
                              <a:gd name="connsiteY108" fmla="*/ 1332325 h 2766950"/>
                              <a:gd name="connsiteX109" fmla="*/ 0 w 3261356"/>
                              <a:gd name="connsiteY109" fmla="*/ 1332322 h 2766950"/>
                              <a:gd name="connsiteX110" fmla="*/ 0 w 3261356"/>
                              <a:gd name="connsiteY110" fmla="*/ 971511 h 2766950"/>
                              <a:gd name="connsiteX111" fmla="*/ 0 w 3261356"/>
                              <a:gd name="connsiteY111" fmla="*/ 625372 h 2766950"/>
                              <a:gd name="connsiteX112" fmla="*/ 1683 w 3261356"/>
                              <a:gd name="connsiteY112" fmla="*/ 610251 h 2766950"/>
                              <a:gd name="connsiteX113" fmla="*/ 5046 w 3261356"/>
                              <a:gd name="connsiteY113" fmla="*/ 596807 h 2766950"/>
                              <a:gd name="connsiteX114" fmla="*/ 8405 w 3261356"/>
                              <a:gd name="connsiteY114" fmla="*/ 585046 h 2766950"/>
                              <a:gd name="connsiteX115" fmla="*/ 16813 w 3261356"/>
                              <a:gd name="connsiteY115" fmla="*/ 573285 h 2766950"/>
                              <a:gd name="connsiteX116" fmla="*/ 25218 w 3261356"/>
                              <a:gd name="connsiteY116" fmla="*/ 561524 h 2766950"/>
                              <a:gd name="connsiteX117" fmla="*/ 35303 w 3261356"/>
                              <a:gd name="connsiteY117" fmla="*/ 549763 h 2766950"/>
                              <a:gd name="connsiteX118" fmla="*/ 47073 w 3261356"/>
                              <a:gd name="connsiteY118" fmla="*/ 539681 h 2766950"/>
                              <a:gd name="connsiteX119" fmla="*/ 57158 w 3261356"/>
                              <a:gd name="connsiteY119" fmla="*/ 529599 h 2766950"/>
                              <a:gd name="connsiteX120" fmla="*/ 87418 w 3261356"/>
                              <a:gd name="connsiteY120" fmla="*/ 512796 h 2766950"/>
                              <a:gd name="connsiteX121" fmla="*/ 121041 w 3261356"/>
                              <a:gd name="connsiteY121" fmla="*/ 501035 h 2766950"/>
                              <a:gd name="connsiteX122" fmla="*/ 158027 w 3261356"/>
                              <a:gd name="connsiteY122" fmla="*/ 494313 h 2766950"/>
                              <a:gd name="connsiteX123" fmla="*/ 196692 w 3261356"/>
                              <a:gd name="connsiteY123" fmla="*/ 492633 h 2766950"/>
                              <a:gd name="connsiteX124" fmla="*/ 991117 w 3261356"/>
                              <a:gd name="connsiteY124" fmla="*/ 492633 h 2766950"/>
                              <a:gd name="connsiteX125" fmla="*/ 991363 w 3261356"/>
                              <a:gd name="connsiteY125" fmla="*/ 488510 h 2766950"/>
                              <a:gd name="connsiteX126" fmla="*/ 1630678 w 3261356"/>
                              <a:gd name="connsiteY126" fmla="*/ 0 h 2766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</a:cxnLst>
                            <a:rect l="l" t="t" r="r" b="b"/>
                            <a:pathLst>
                              <a:path w="3261356" h="2766950">
                                <a:moveTo>
                                  <a:pt x="3261356" y="1385789"/>
                                </a:moveTo>
                                <a:lnTo>
                                  <a:pt x="3261356" y="2634211"/>
                                </a:lnTo>
                                <a:lnTo>
                                  <a:pt x="3259675" y="2649333"/>
                                </a:lnTo>
                                <a:lnTo>
                                  <a:pt x="3256313" y="2662775"/>
                                </a:lnTo>
                                <a:lnTo>
                                  <a:pt x="3252951" y="2674537"/>
                                </a:lnTo>
                                <a:lnTo>
                                  <a:pt x="3244545" y="2686298"/>
                                </a:lnTo>
                                <a:lnTo>
                                  <a:pt x="3237821" y="2698060"/>
                                </a:lnTo>
                                <a:lnTo>
                                  <a:pt x="3229415" y="2709822"/>
                                </a:lnTo>
                                <a:lnTo>
                                  <a:pt x="3217647" y="2719903"/>
                                </a:lnTo>
                                <a:lnTo>
                                  <a:pt x="3202517" y="2729985"/>
                                </a:lnTo>
                                <a:lnTo>
                                  <a:pt x="3175619" y="2746787"/>
                                </a:lnTo>
                                <a:lnTo>
                                  <a:pt x="3141997" y="2758549"/>
                                </a:lnTo>
                                <a:lnTo>
                                  <a:pt x="3105013" y="2765270"/>
                                </a:lnTo>
                                <a:lnTo>
                                  <a:pt x="3066347" y="2766950"/>
                                </a:lnTo>
                                <a:lnTo>
                                  <a:pt x="196690" y="2766950"/>
                                </a:lnTo>
                                <a:lnTo>
                                  <a:pt x="158024" y="2765270"/>
                                </a:lnTo>
                                <a:lnTo>
                                  <a:pt x="121040" y="2758549"/>
                                </a:lnTo>
                                <a:lnTo>
                                  <a:pt x="87418" y="2746787"/>
                                </a:lnTo>
                                <a:lnTo>
                                  <a:pt x="57158" y="2729985"/>
                                </a:lnTo>
                                <a:lnTo>
                                  <a:pt x="47071" y="2719903"/>
                                </a:lnTo>
                                <a:lnTo>
                                  <a:pt x="35303" y="2709822"/>
                                </a:lnTo>
                                <a:lnTo>
                                  <a:pt x="25217" y="2698060"/>
                                </a:lnTo>
                                <a:lnTo>
                                  <a:pt x="16811" y="2686298"/>
                                </a:lnTo>
                                <a:lnTo>
                                  <a:pt x="8405" y="2674537"/>
                                </a:lnTo>
                                <a:lnTo>
                                  <a:pt x="5043" y="2662775"/>
                                </a:lnTo>
                                <a:lnTo>
                                  <a:pt x="1681" y="2649333"/>
                                </a:lnTo>
                                <a:lnTo>
                                  <a:pt x="0" y="2634211"/>
                                </a:lnTo>
                                <a:lnTo>
                                  <a:pt x="0" y="1389150"/>
                                </a:lnTo>
                                <a:lnTo>
                                  <a:pt x="196690" y="1441237"/>
                                </a:lnTo>
                                <a:lnTo>
                                  <a:pt x="406829" y="1495005"/>
                                </a:lnTo>
                                <a:lnTo>
                                  <a:pt x="660677" y="1555494"/>
                                </a:lnTo>
                                <a:lnTo>
                                  <a:pt x="795165" y="1589099"/>
                                </a:lnTo>
                                <a:lnTo>
                                  <a:pt x="933017" y="1619343"/>
                                </a:lnTo>
                                <a:lnTo>
                                  <a:pt x="1067506" y="1646227"/>
                                </a:lnTo>
                                <a:lnTo>
                                  <a:pt x="1200314" y="1671431"/>
                                </a:lnTo>
                                <a:lnTo>
                                  <a:pt x="1326397" y="1693274"/>
                                </a:lnTo>
                                <a:lnTo>
                                  <a:pt x="1442394" y="1708396"/>
                                </a:lnTo>
                                <a:lnTo>
                                  <a:pt x="1544942" y="1720158"/>
                                </a:lnTo>
                                <a:lnTo>
                                  <a:pt x="1588650" y="1723518"/>
                                </a:lnTo>
                                <a:lnTo>
                                  <a:pt x="1630678" y="1725199"/>
                                </a:lnTo>
                                <a:lnTo>
                                  <a:pt x="1672706" y="1723518"/>
                                </a:lnTo>
                                <a:lnTo>
                                  <a:pt x="1719777" y="1720158"/>
                                </a:lnTo>
                                <a:lnTo>
                                  <a:pt x="1820644" y="1708396"/>
                                </a:lnTo>
                                <a:lnTo>
                                  <a:pt x="1934959" y="1693274"/>
                                </a:lnTo>
                                <a:lnTo>
                                  <a:pt x="2061043" y="1671431"/>
                                </a:lnTo>
                                <a:lnTo>
                                  <a:pt x="2193850" y="1646227"/>
                                </a:lnTo>
                                <a:lnTo>
                                  <a:pt x="2330020" y="1615983"/>
                                </a:lnTo>
                                <a:lnTo>
                                  <a:pt x="2466190" y="1585738"/>
                                </a:lnTo>
                                <a:lnTo>
                                  <a:pt x="2602360" y="1553814"/>
                                </a:lnTo>
                                <a:lnTo>
                                  <a:pt x="2854527" y="1493325"/>
                                </a:lnTo>
                                <a:lnTo>
                                  <a:pt x="3066347" y="1437877"/>
                                </a:lnTo>
                                <a:close/>
                                <a:moveTo>
                                  <a:pt x="1508607" y="1206475"/>
                                </a:moveTo>
                                <a:cubicBezTo>
                                  <a:pt x="1458141" y="1206475"/>
                                  <a:pt x="1417230" y="1247386"/>
                                  <a:pt x="1417230" y="1297852"/>
                                </a:cubicBezTo>
                                <a:lnTo>
                                  <a:pt x="1417230" y="1314415"/>
                                </a:lnTo>
                                <a:cubicBezTo>
                                  <a:pt x="1417230" y="1364881"/>
                                  <a:pt x="1458141" y="1405791"/>
                                  <a:pt x="1508607" y="1405791"/>
                                </a:cubicBezTo>
                                <a:lnTo>
                                  <a:pt x="1752750" y="1405791"/>
                                </a:lnTo>
                                <a:cubicBezTo>
                                  <a:pt x="1803215" y="1405791"/>
                                  <a:pt x="1844126" y="1364881"/>
                                  <a:pt x="1844126" y="1314415"/>
                                </a:cubicBezTo>
                                <a:lnTo>
                                  <a:pt x="1844126" y="1297852"/>
                                </a:lnTo>
                                <a:cubicBezTo>
                                  <a:pt x="1844126" y="1247386"/>
                                  <a:pt x="1803215" y="1206475"/>
                                  <a:pt x="1752750" y="1206475"/>
                                </a:cubicBezTo>
                                <a:close/>
                                <a:moveTo>
                                  <a:pt x="1630678" y="174304"/>
                                </a:moveTo>
                                <a:cubicBezTo>
                                  <a:pt x="1376124" y="174304"/>
                                  <a:pt x="1163742" y="300833"/>
                                  <a:pt x="1114624" y="469036"/>
                                </a:cubicBezTo>
                                <a:lnTo>
                                  <a:pt x="1111230" y="492633"/>
                                </a:lnTo>
                                <a:lnTo>
                                  <a:pt x="2150126" y="492633"/>
                                </a:lnTo>
                                <a:lnTo>
                                  <a:pt x="2146731" y="469036"/>
                                </a:lnTo>
                                <a:cubicBezTo>
                                  <a:pt x="2097613" y="300833"/>
                                  <a:pt x="1885231" y="174304"/>
                                  <a:pt x="1630678" y="174304"/>
                                </a:cubicBezTo>
                                <a:close/>
                                <a:moveTo>
                                  <a:pt x="1630678" y="0"/>
                                </a:moveTo>
                                <a:cubicBezTo>
                                  <a:pt x="1963411" y="0"/>
                                  <a:pt x="2237083" y="214121"/>
                                  <a:pt x="2269992" y="488510"/>
                                </a:cubicBezTo>
                                <a:lnTo>
                                  <a:pt x="2270238" y="492633"/>
                                </a:lnTo>
                                <a:lnTo>
                                  <a:pt x="3066347" y="492633"/>
                                </a:lnTo>
                                <a:lnTo>
                                  <a:pt x="3105012" y="494313"/>
                                </a:lnTo>
                                <a:lnTo>
                                  <a:pt x="3141998" y="501035"/>
                                </a:lnTo>
                                <a:lnTo>
                                  <a:pt x="3175621" y="512796"/>
                                </a:lnTo>
                                <a:lnTo>
                                  <a:pt x="3202518" y="529599"/>
                                </a:lnTo>
                                <a:lnTo>
                                  <a:pt x="3217649" y="539681"/>
                                </a:lnTo>
                                <a:lnTo>
                                  <a:pt x="3229416" y="549763"/>
                                </a:lnTo>
                                <a:lnTo>
                                  <a:pt x="3237821" y="561524"/>
                                </a:lnTo>
                                <a:lnTo>
                                  <a:pt x="3244546" y="573285"/>
                                </a:lnTo>
                                <a:lnTo>
                                  <a:pt x="3252951" y="585046"/>
                                </a:lnTo>
                                <a:lnTo>
                                  <a:pt x="3256314" y="596807"/>
                                </a:lnTo>
                                <a:lnTo>
                                  <a:pt x="3259676" y="610251"/>
                                </a:lnTo>
                                <a:lnTo>
                                  <a:pt x="3261356" y="625372"/>
                                </a:lnTo>
                                <a:lnTo>
                                  <a:pt x="3261356" y="1326877"/>
                                </a:lnTo>
                                <a:lnTo>
                                  <a:pt x="3261353" y="1326877"/>
                                </a:lnTo>
                                <a:lnTo>
                                  <a:pt x="3261350" y="1326880"/>
                                </a:lnTo>
                                <a:lnTo>
                                  <a:pt x="3066350" y="1378964"/>
                                </a:lnTo>
                                <a:lnTo>
                                  <a:pt x="2854531" y="1434413"/>
                                </a:lnTo>
                                <a:lnTo>
                                  <a:pt x="2602365" y="1494902"/>
                                </a:lnTo>
                                <a:lnTo>
                                  <a:pt x="2466193" y="1526826"/>
                                </a:lnTo>
                                <a:lnTo>
                                  <a:pt x="2330026" y="1557071"/>
                                </a:lnTo>
                                <a:lnTo>
                                  <a:pt x="2193854" y="1587315"/>
                                </a:lnTo>
                                <a:lnTo>
                                  <a:pt x="2061046" y="1612517"/>
                                </a:lnTo>
                                <a:lnTo>
                                  <a:pt x="1934963" y="1634360"/>
                                </a:lnTo>
                                <a:lnTo>
                                  <a:pt x="1820647" y="1649484"/>
                                </a:lnTo>
                                <a:lnTo>
                                  <a:pt x="1719781" y="1661245"/>
                                </a:lnTo>
                                <a:lnTo>
                                  <a:pt x="1672711" y="1664604"/>
                                </a:lnTo>
                                <a:lnTo>
                                  <a:pt x="1630683" y="1666287"/>
                                </a:lnTo>
                                <a:lnTo>
                                  <a:pt x="1588655" y="1664604"/>
                                </a:lnTo>
                                <a:lnTo>
                                  <a:pt x="1544944" y="1661245"/>
                                </a:lnTo>
                                <a:lnTo>
                                  <a:pt x="1442396" y="1649484"/>
                                </a:lnTo>
                                <a:lnTo>
                                  <a:pt x="1326400" y="1634360"/>
                                </a:lnTo>
                                <a:lnTo>
                                  <a:pt x="1200317" y="1612517"/>
                                </a:lnTo>
                                <a:lnTo>
                                  <a:pt x="1067508" y="1587315"/>
                                </a:lnTo>
                                <a:lnTo>
                                  <a:pt x="933020" y="1560430"/>
                                </a:lnTo>
                                <a:lnTo>
                                  <a:pt x="795169" y="1530186"/>
                                </a:lnTo>
                                <a:lnTo>
                                  <a:pt x="660681" y="1496582"/>
                                </a:lnTo>
                                <a:lnTo>
                                  <a:pt x="406834" y="1436093"/>
                                </a:lnTo>
                                <a:lnTo>
                                  <a:pt x="196695" y="1382323"/>
                                </a:lnTo>
                                <a:lnTo>
                                  <a:pt x="3" y="1330236"/>
                                </a:lnTo>
                                <a:lnTo>
                                  <a:pt x="3" y="1332325"/>
                                </a:lnTo>
                                <a:lnTo>
                                  <a:pt x="0" y="1332322"/>
                                </a:lnTo>
                                <a:lnTo>
                                  <a:pt x="0" y="971511"/>
                                </a:lnTo>
                                <a:lnTo>
                                  <a:pt x="0" y="625372"/>
                                </a:lnTo>
                                <a:lnTo>
                                  <a:pt x="1683" y="610251"/>
                                </a:lnTo>
                                <a:lnTo>
                                  <a:pt x="5046" y="596807"/>
                                </a:lnTo>
                                <a:lnTo>
                                  <a:pt x="8405" y="585046"/>
                                </a:lnTo>
                                <a:lnTo>
                                  <a:pt x="16813" y="573285"/>
                                </a:lnTo>
                                <a:lnTo>
                                  <a:pt x="25218" y="561524"/>
                                </a:lnTo>
                                <a:lnTo>
                                  <a:pt x="35303" y="549763"/>
                                </a:lnTo>
                                <a:lnTo>
                                  <a:pt x="47073" y="539681"/>
                                </a:lnTo>
                                <a:lnTo>
                                  <a:pt x="57158" y="529599"/>
                                </a:lnTo>
                                <a:lnTo>
                                  <a:pt x="87418" y="512796"/>
                                </a:lnTo>
                                <a:lnTo>
                                  <a:pt x="121041" y="501035"/>
                                </a:lnTo>
                                <a:lnTo>
                                  <a:pt x="158027" y="494313"/>
                                </a:lnTo>
                                <a:lnTo>
                                  <a:pt x="196692" y="492633"/>
                                </a:lnTo>
                                <a:lnTo>
                                  <a:pt x="991117" y="492633"/>
                                </a:lnTo>
                                <a:lnTo>
                                  <a:pt x="991363" y="488510"/>
                                </a:lnTo>
                                <a:cubicBezTo>
                                  <a:pt x="1024272" y="214121"/>
                                  <a:pt x="1297944" y="0"/>
                                  <a:pt x="163067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86371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15pt;margin-top:319.35pt;height:275.3pt;width:517.15pt;z-index:251634688;mso-width-relative:page;mso-height-relative:page;" coordsize="6567805,3496563" o:gfxdata="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">
                <o:lock v:ext="edit" aspectratio="f"/>
                <v:shape id="文本框 38" o:spid="_x0000_s1026" o:spt="202" type="#_x0000_t202" style="position:absolute;left:0;top:0;height:345440;width:1221740;" filled="f" stroked="f" coordsize="21600,21600" o:gfxdata="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7I1zS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400" w:lineRule="exact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8"/>
                            <w:szCs w:val="28"/>
                          </w:rPr>
                          <w:t>工作经历</w:t>
                        </w:r>
                      </w:p>
                    </w:txbxContent>
                  </v:textbox>
                </v:shape>
                <v:shape id="文本框 39" o:spid="_x0000_s1026" o:spt="202" type="#_x0000_t202" style="position:absolute;left:0;top:433323;height:3063240;width:6567805;" filled="f" stroked="f" coordsize="21600,21600" o:gfxdata="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FG/5Sb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jc w:val="both"/>
                          <w:rPr>
                            <w:rFonts w:ascii="阿里巴巴普惠体 R" w:hAnsi="阿里巴巴普惠体 R" w:eastAsia="阿里巴巴普惠体 R" w:cs="阿里巴巴普惠体 R"/>
                            <w:b/>
                            <w:bCs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亿达信息技术深圳有限公司</w:t>
                        </w:r>
                        <w:r>
                          <w:rPr>
                            <w:rFonts w:ascii="阿里巴巴普惠体 R" w:hAnsi="阿里巴巴普惠体 R" w:eastAsia="阿里巴巴普惠体 R" w:cs="阿里巴巴普惠体 R"/>
                            <w:b/>
                            <w:bCs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 / 事业部2018.05 - 至今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jc w:val="both"/>
                          <w:rPr>
                            <w:rFonts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2"/>
                            <w:szCs w:val="22"/>
                          </w:rPr>
                          <w:t>腾讯外包视觉设计师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1、负责腾讯CDC部门相关平台推广与运营的视觉设计。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2、负责腾讯TEG各部门大型活动的主视觉的设计,及一些日常活动的视觉设计。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jc w:val="both"/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3、独立负责各个项目中的设计工作，包括移动端应用、网页设计、后台管理、公众号页面设计，并向客户汇报设计工作。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jc w:val="both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jc w:val="both"/>
                          <w:rPr>
                            <w:rFonts w:ascii="阿里巴巴普惠体 R" w:hAnsi="阿里巴巴普惠体 R" w:eastAsia="阿里巴巴普惠体 R" w:cs="阿里巴巴普惠体 R"/>
                            <w:b/>
                            <w:bCs/>
                            <w:color w:val="262626"/>
                            <w:kern w:val="24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262626"/>
                            <w:kern w:val="24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美联国际教育集团</w:t>
                        </w:r>
                        <w:r>
                          <w:rPr>
                            <w:rFonts w:ascii="阿里巴巴普惠体 R" w:hAnsi="阿里巴巴普惠体 R" w:eastAsia="阿里巴巴普惠体 R" w:cs="阿里巴巴普惠体 R"/>
                            <w:b/>
                            <w:bCs/>
                            <w:color w:val="262626"/>
                            <w:kern w:val="24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 / 设计2017.05 - 2018.05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2"/>
                            <w:szCs w:val="22"/>
                          </w:rPr>
                          <w:t>视觉设计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1、负责美联旗下的艺术教育品牌的网站设计，以及网站产品的UI设计；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2、负责公司营销活动的视觉设计和H5设计；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3、根据公司营销计划的要求，准备不同的设计方案，并根据需求进行调整；</w:t>
                        </w:r>
                      </w:p>
                      <w:p>
                        <w:pPr>
                          <w:pStyle w:val="4"/>
                          <w:snapToGrid w:val="0"/>
                          <w:spacing w:before="0" w:beforeAutospacing="0" w:after="0" w:afterAutospacing="0" w:line="360" w:lineRule="exact"/>
                          <w:jc w:val="both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4、通过多种渠道收集用户反馈，分析用户喜好，持续改进设计风格，提高用户的关注度。</w:t>
                        </w:r>
                      </w:p>
                    </w:txbxContent>
                  </v:textbox>
                </v:shape>
                <v:line id="_x0000_s1026" o:spid="_x0000_s1026" o:spt="20" style="position:absolute;left:84569;top:396416;height:0;width:6372225;" filled="f" stroked="t" coordsize="21600,21600" o:gfxdata="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rOr227AAAA3AAAAA8AAAAAAAAAAQAgAAAAOAAAAGRycy9kb3ducmV2Lnht&#10;bFBLAQIUABQAAAAIAIdO4kAzLwWeOwAAADkAAAAQAAAAAAAAAAEAIAAAACABAABkcnMvc2hhcGV4&#10;bWwueG1sUEsFBgAAAAAGAAYAWwEAAMoDAAAAAA==&#10;">
                  <v:fill on="f" focussize="0,0"/>
                  <v:stroke weight="1.5pt" color="#D9D9D9" miterlimit="8" joinstyle="miter"/>
                  <v:imagedata o:title=""/>
                  <o:lock v:ext="edit" aspectratio="f"/>
                </v:line>
                <v:shape id="KSO_Shape" o:spid="_x0000_s1026" o:spt="100" style="position:absolute;left:6231663;top:153281;height:154305;width:182880;v-text-anchor:middle;" fillcolor="#586371" filled="t" stroked="f" coordsize="3261356,2766950" o:gfxdata="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Csnv++AAAA3AAAAA8AAAAAAAAAAQAgAAAAOAAAAGRycy9kb3ducmV2&#10;LnhtbFBLAQIUABQAAAAIAIdO4kAzLwWeOwAAADkAAAAQAAAAAAAAAAEAIAAAACMBAABkcnMvc2hh&#10;cGV4bWwueG1sUEsFBgAAAAAGAAYAWwEAAM0DAAAAAA=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<v:path o:connectlocs="182880,77281;182880,146902;182785,147745;182597,148495;182408,149151;181937,149807;181560,150463;181088,151119;180429,151681;179580,152243;178072,153180;176186,153836;174113,154211;171944,154305;11029,154305;8861,154211;6787,153836;4901,153180;3205,152243;2639,151681;1979,151119;1414,150463;942,149807;471,149151;282,148495;94,147745;0,146902;0,77468;11029,80373;22812,83372;37047,86745;44588,88619;52318,90306;59860,91805;67307,93210;74377,94429;80882,95272;86632,95928;89083,96115;91440,96209;93796,96115;96436,95928;102092,95272;108502,94429;115572,93210;123019,91805;130655,90118;138291,88432;145926,86651;160067,83278;171944,80186;84594,67281;79470,72377;79470,73301;84594,78397;98285,78397;103409,73301;103409,72377;98285,67281;91440,9720;62502,26156;62312,27472;120567,27472;120377,26156;91440,9720;91440,0;127289,27242;127303,27472;171944,27472;174113,27566;176187,27941;178072,28597;179580,29534;180429,30096;181088,30658;181560,31314;181937,31970;182408,32626;182597,33282;182785,34031;182880,34875;182880,73996;182879,73996;182879,73996;171945,76900;160067,79993;145927,83366;138291,85146;130655,86833;123020,88520;115572,89925;108502,91143;102092,91987;96436,92642;93796,92830;91440,92924;89083,92830;86632,92642;80882,91987;74377,91143;67307,89925;59860,88520;52318,87020;44588,85334;37047,83460;22813,80086;11029,77088;0,74183;0,74300;0,74299;0,54178;0,34875;94,34031;282,33282;471,32626;942,31970;1414,31314;1979,30658;2639,30096;3205,29534;4901,28597;6787,27941;8861,27566;11029,27472;55576,27472;55590,27242;9144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534035</wp:posOffset>
                </wp:positionH>
                <wp:positionV relativeFrom="paragraph">
                  <wp:posOffset>9142730</wp:posOffset>
                </wp:positionV>
                <wp:extent cx="6569075" cy="980440"/>
                <wp:effectExtent l="0" t="0" r="0" b="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075" cy="980540"/>
                          <a:chOff x="0" y="0"/>
                          <a:chExt cx="6569075" cy="980540"/>
                        </a:xfrm>
                      </wpg:grpSpPr>
                      <wps:wsp>
                        <wps:cNvPr id="177" name="文本框 49"/>
                        <wps:cNvSpPr txBox="1"/>
                        <wps:spPr>
                          <a:xfrm>
                            <a:off x="0" y="431900"/>
                            <a:ext cx="6569075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exact"/>
                                <w:jc w:val="both"/>
                                <w:rPr>
                                  <w:rFonts w:ascii="阿里巴巴普惠体 R" w:hAnsi="阿里巴巴普惠体 R" w:eastAsia="阿里巴巴普惠体 R" w:cs="阿里巴巴普惠体 R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具备具备一定的视觉设计与规划经验，可运用</w:t>
                              </w:r>
                              <w:r>
                                <w:rPr>
                                  <w:rFonts w:ascii="阿里巴巴普惠体 R" w:hAnsi="阿里巴巴普惠体 R" w:eastAsia="阿里巴巴普惠体 R" w:cs="阿里巴巴普惠体 R"/>
                                  <w:color w:val="262626" w:themeColor="text1" w:themeTint="D9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Ps，Ai等工具来工作，善于分析市场及用户需求，实事求是，不会夸夸其词，手绘插画突出,喜爱阅读和思考。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8" name="文本框 48"/>
                        <wps:cNvSpPr txBox="1"/>
                        <wps:spPr>
                          <a:xfrm>
                            <a:off x="0" y="0"/>
                            <a:ext cx="1221740" cy="345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400" w:lineRule="exact"/>
                                <w:rPr>
                                  <w:rFonts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阿里巴巴普惠体 R" w:hAnsi="阿里巴巴普惠体 R" w:eastAsia="阿里巴巴普惠体 R" w:cs="阿里巴巴普惠体 R"/>
                                  <w:b/>
                                  <w:bCs/>
                                  <w:color w:val="586371"/>
                                  <w:kern w:val="24"/>
                                  <w:sz w:val="28"/>
                                  <w:szCs w:val="28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9" name="直接连接符 179"/>
                        <wps:cNvCnPr/>
                        <wps:spPr>
                          <a:xfrm>
                            <a:off x="89757" y="387078"/>
                            <a:ext cx="63722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FFFF">
                                <a:lumMod val="8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0" name="KSO_Shape"/>
                        <wps:cNvSpPr/>
                        <wps:spPr bwMode="auto">
                          <a:xfrm>
                            <a:off x="6198846" y="106587"/>
                            <a:ext cx="194310" cy="182880"/>
                          </a:xfrm>
                          <a:custGeom>
                            <a:avLst/>
                            <a:gdLst>
                              <a:gd name="T0" fmla="*/ 970867 w 2274888"/>
                              <a:gd name="T1" fmla="*/ 1185371 h 2136775"/>
                              <a:gd name="T2" fmla="*/ 1067225 w 2274888"/>
                              <a:gd name="T3" fmla="*/ 1290958 h 2136775"/>
                              <a:gd name="T4" fmla="*/ 1058973 w 2274888"/>
                              <a:gd name="T5" fmla="*/ 1314363 h 2136775"/>
                              <a:gd name="T6" fmla="*/ 1030492 w 2274888"/>
                              <a:gd name="T7" fmla="*/ 1547079 h 2136775"/>
                              <a:gd name="T8" fmla="*/ 850285 w 2274888"/>
                              <a:gd name="T9" fmla="*/ 1790700 h 2136775"/>
                              <a:gd name="T10" fmla="*/ 879565 w 2274888"/>
                              <a:gd name="T11" fmla="*/ 1521547 h 2136775"/>
                              <a:gd name="T12" fmla="*/ 843897 w 2274888"/>
                              <a:gd name="T13" fmla="*/ 1311969 h 2136775"/>
                              <a:gd name="T14" fmla="*/ 838040 w 2274888"/>
                              <a:gd name="T15" fmla="*/ 1288033 h 2136775"/>
                              <a:gd name="T16" fmla="*/ 936529 w 2274888"/>
                              <a:gd name="T17" fmla="*/ 1183510 h 2136775"/>
                              <a:gd name="T18" fmla="*/ 1290295 w 2274888"/>
                              <a:gd name="T19" fmla="*/ 1044362 h 2136775"/>
                              <a:gd name="T20" fmla="*/ 1523468 w 2274888"/>
                              <a:gd name="T21" fmla="*/ 1126608 h 2136775"/>
                              <a:gd name="T22" fmla="*/ 1745740 w 2274888"/>
                              <a:gd name="T23" fmla="*/ 1205395 h 2136775"/>
                              <a:gd name="T24" fmla="*/ 1802637 w 2274888"/>
                              <a:gd name="T25" fmla="*/ 1245852 h 2136775"/>
                              <a:gd name="T26" fmla="*/ 1840924 w 2274888"/>
                              <a:gd name="T27" fmla="*/ 1304409 h 2136775"/>
                              <a:gd name="T28" fmla="*/ 1884793 w 2274888"/>
                              <a:gd name="T29" fmla="*/ 1444946 h 2136775"/>
                              <a:gd name="T30" fmla="*/ 1903936 w 2274888"/>
                              <a:gd name="T31" fmla="*/ 1609172 h 2136775"/>
                              <a:gd name="T32" fmla="*/ 1895694 w 2274888"/>
                              <a:gd name="T33" fmla="*/ 1665334 h 2136775"/>
                              <a:gd name="T34" fmla="*/ 1856344 w 2274888"/>
                              <a:gd name="T35" fmla="*/ 1694347 h 2136775"/>
                              <a:gd name="T36" fmla="*/ 1708784 w 2274888"/>
                              <a:gd name="T37" fmla="*/ 1741725 h 2136775"/>
                              <a:gd name="T38" fmla="*/ 1421106 w 2274888"/>
                              <a:gd name="T39" fmla="*/ 1780054 h 2136775"/>
                              <a:gd name="T40" fmla="*/ 671910 w 2274888"/>
                              <a:gd name="T41" fmla="*/ 1019076 h 2136775"/>
                              <a:gd name="T42" fmla="*/ 445459 w 2274888"/>
                              <a:gd name="T43" fmla="*/ 1776859 h 2136775"/>
                              <a:gd name="T44" fmla="*/ 172496 w 2274888"/>
                              <a:gd name="T45" fmla="*/ 1736135 h 2136775"/>
                              <a:gd name="T46" fmla="*/ 42791 w 2274888"/>
                              <a:gd name="T47" fmla="*/ 1690887 h 2136775"/>
                              <a:gd name="T48" fmla="*/ 6910 w 2274888"/>
                              <a:gd name="T49" fmla="*/ 1662406 h 2136775"/>
                              <a:gd name="T50" fmla="*/ 2392 w 2274888"/>
                              <a:gd name="T51" fmla="*/ 1585218 h 2136775"/>
                              <a:gd name="T52" fmla="*/ 23655 w 2274888"/>
                              <a:gd name="T53" fmla="*/ 1427379 h 2136775"/>
                              <a:gd name="T54" fmla="*/ 68042 w 2274888"/>
                              <a:gd name="T55" fmla="*/ 1297223 h 2136775"/>
                              <a:gd name="T56" fmla="*/ 107644 w 2274888"/>
                              <a:gd name="T57" fmla="*/ 1240528 h 2136775"/>
                              <a:gd name="T58" fmla="*/ 172496 w 2274888"/>
                              <a:gd name="T59" fmla="*/ 1199273 h 2136775"/>
                              <a:gd name="T60" fmla="*/ 415691 w 2274888"/>
                              <a:gd name="T61" fmla="*/ 1116228 h 2136775"/>
                              <a:gd name="T62" fmla="*/ 633637 w 2274888"/>
                              <a:gd name="T63" fmla="*/ 1036377 h 2136775"/>
                              <a:gd name="T64" fmla="*/ 1007065 w 2274888"/>
                              <a:gd name="T65" fmla="*/ 4789 h 2136775"/>
                              <a:gd name="T66" fmla="*/ 1083457 w 2274888"/>
                              <a:gd name="T67" fmla="*/ 28464 h 2136775"/>
                              <a:gd name="T68" fmla="*/ 1152130 w 2274888"/>
                              <a:gd name="T69" fmla="*/ 70228 h 2136775"/>
                              <a:gd name="T70" fmla="*/ 1210954 w 2274888"/>
                              <a:gd name="T71" fmla="*/ 127156 h 2136775"/>
                              <a:gd name="T72" fmla="*/ 1257801 w 2274888"/>
                              <a:gd name="T73" fmla="*/ 197384 h 2136775"/>
                              <a:gd name="T74" fmla="*/ 1290806 w 2274888"/>
                              <a:gd name="T75" fmla="*/ 278252 h 2136775"/>
                              <a:gd name="T76" fmla="*/ 1307575 w 2274888"/>
                              <a:gd name="T77" fmla="*/ 367634 h 2136775"/>
                              <a:gd name="T78" fmla="*/ 1305712 w 2274888"/>
                              <a:gd name="T79" fmla="*/ 474572 h 2136775"/>
                              <a:gd name="T80" fmla="*/ 1279095 w 2274888"/>
                              <a:gd name="T81" fmla="*/ 595609 h 2136775"/>
                              <a:gd name="T82" fmla="*/ 1231449 w 2274888"/>
                              <a:gd name="T83" fmla="*/ 713188 h 2136775"/>
                              <a:gd name="T84" fmla="*/ 1165438 w 2274888"/>
                              <a:gd name="T85" fmla="*/ 816669 h 2136775"/>
                              <a:gd name="T86" fmla="*/ 1039273 w 2274888"/>
                              <a:gd name="T87" fmla="*/ 1091197 h 2136775"/>
                              <a:gd name="T88" fmla="*/ 962348 w 2274888"/>
                              <a:gd name="T89" fmla="*/ 1149987 h 2136775"/>
                              <a:gd name="T90" fmla="*/ 937062 w 2274888"/>
                              <a:gd name="T91" fmla="*/ 1147326 h 2136775"/>
                              <a:gd name="T92" fmla="*/ 847628 w 2274888"/>
                              <a:gd name="T93" fmla="*/ 1074172 h 2136775"/>
                              <a:gd name="T94" fmla="*/ 731576 w 2274888"/>
                              <a:gd name="T95" fmla="*/ 806294 h 2136775"/>
                              <a:gd name="T96" fmla="*/ 667162 w 2274888"/>
                              <a:gd name="T97" fmla="*/ 700686 h 2136775"/>
                              <a:gd name="T98" fmla="*/ 621647 w 2274888"/>
                              <a:gd name="T99" fmla="*/ 582309 h 2136775"/>
                              <a:gd name="T100" fmla="*/ 597957 w 2274888"/>
                              <a:gd name="T101" fmla="*/ 461272 h 2136775"/>
                              <a:gd name="T102" fmla="*/ 598223 w 2274888"/>
                              <a:gd name="T103" fmla="*/ 357526 h 2136775"/>
                              <a:gd name="T104" fmla="*/ 617121 w 2274888"/>
                              <a:gd name="T105" fmla="*/ 268676 h 2136775"/>
                              <a:gd name="T106" fmla="*/ 651724 w 2274888"/>
                              <a:gd name="T107" fmla="*/ 188871 h 2136775"/>
                              <a:gd name="T108" fmla="*/ 699901 w 2274888"/>
                              <a:gd name="T109" fmla="*/ 119973 h 2136775"/>
                              <a:gd name="T110" fmla="*/ 760056 w 2274888"/>
                              <a:gd name="T111" fmla="*/ 64376 h 2136775"/>
                              <a:gd name="T112" fmla="*/ 829528 w 2274888"/>
                              <a:gd name="T113" fmla="*/ 25005 h 2136775"/>
                              <a:gd name="T114" fmla="*/ 906985 w 2274888"/>
                              <a:gd name="T115" fmla="*/ 3192 h 2136775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74888" h="2136775">
                                <a:moveTo>
                                  <a:pt x="1133947" y="1406525"/>
                                </a:moveTo>
                                <a:lnTo>
                                  <a:pt x="1137762" y="1406525"/>
                                </a:lnTo>
                                <a:lnTo>
                                  <a:pt x="1140940" y="1406525"/>
                                </a:lnTo>
                                <a:lnTo>
                                  <a:pt x="1144119" y="1407477"/>
                                </a:lnTo>
                                <a:lnTo>
                                  <a:pt x="1147298" y="1408112"/>
                                </a:lnTo>
                                <a:lnTo>
                                  <a:pt x="1150476" y="1409064"/>
                                </a:lnTo>
                                <a:lnTo>
                                  <a:pt x="1153655" y="1410651"/>
                                </a:lnTo>
                                <a:lnTo>
                                  <a:pt x="1156516" y="1412238"/>
                                </a:lnTo>
                                <a:lnTo>
                                  <a:pt x="1159377" y="1414459"/>
                                </a:lnTo>
                                <a:lnTo>
                                  <a:pt x="1161920" y="1416681"/>
                                </a:lnTo>
                                <a:lnTo>
                                  <a:pt x="1264591" y="1518871"/>
                                </a:lnTo>
                                <a:lnTo>
                                  <a:pt x="1267134" y="1521410"/>
                                </a:lnTo>
                                <a:lnTo>
                                  <a:pt x="1268723" y="1524266"/>
                                </a:lnTo>
                                <a:lnTo>
                                  <a:pt x="1270631" y="1527440"/>
                                </a:lnTo>
                                <a:lnTo>
                                  <a:pt x="1271902" y="1530296"/>
                                </a:lnTo>
                                <a:lnTo>
                                  <a:pt x="1273174" y="1533787"/>
                                </a:lnTo>
                                <a:lnTo>
                                  <a:pt x="1274127" y="1536961"/>
                                </a:lnTo>
                                <a:lnTo>
                                  <a:pt x="1274445" y="1540452"/>
                                </a:lnTo>
                                <a:lnTo>
                                  <a:pt x="1274763" y="1543625"/>
                                </a:lnTo>
                                <a:lnTo>
                                  <a:pt x="1274445" y="1546799"/>
                                </a:lnTo>
                                <a:lnTo>
                                  <a:pt x="1274127" y="1549973"/>
                                </a:lnTo>
                                <a:lnTo>
                                  <a:pt x="1273174" y="1553781"/>
                                </a:lnTo>
                                <a:lnTo>
                                  <a:pt x="1271902" y="1556955"/>
                                </a:lnTo>
                                <a:lnTo>
                                  <a:pt x="1270631" y="1559811"/>
                                </a:lnTo>
                                <a:lnTo>
                                  <a:pt x="1268723" y="1562667"/>
                                </a:lnTo>
                                <a:lnTo>
                                  <a:pt x="1267134" y="1565523"/>
                                </a:lnTo>
                                <a:lnTo>
                                  <a:pt x="1264591" y="1568380"/>
                                </a:lnTo>
                                <a:lnTo>
                                  <a:pt x="1178767" y="1653433"/>
                                </a:lnTo>
                                <a:lnTo>
                                  <a:pt x="1185760" y="1670570"/>
                                </a:lnTo>
                                <a:lnTo>
                                  <a:pt x="1192435" y="1689929"/>
                                </a:lnTo>
                                <a:lnTo>
                                  <a:pt x="1199428" y="1711510"/>
                                </a:lnTo>
                                <a:lnTo>
                                  <a:pt x="1206103" y="1734677"/>
                                </a:lnTo>
                                <a:lnTo>
                                  <a:pt x="1212461" y="1760066"/>
                                </a:lnTo>
                                <a:lnTo>
                                  <a:pt x="1218500" y="1787042"/>
                                </a:lnTo>
                                <a:lnTo>
                                  <a:pt x="1224858" y="1815605"/>
                                </a:lnTo>
                                <a:lnTo>
                                  <a:pt x="1230579" y="1846071"/>
                                </a:lnTo>
                                <a:lnTo>
                                  <a:pt x="1235983" y="1877808"/>
                                </a:lnTo>
                                <a:lnTo>
                                  <a:pt x="1240751" y="1911131"/>
                                </a:lnTo>
                                <a:lnTo>
                                  <a:pt x="1245201" y="1946041"/>
                                </a:lnTo>
                                <a:lnTo>
                                  <a:pt x="1249016" y="1981902"/>
                                </a:lnTo>
                                <a:lnTo>
                                  <a:pt x="1252830" y="2019351"/>
                                </a:lnTo>
                                <a:lnTo>
                                  <a:pt x="1255691" y="2057435"/>
                                </a:lnTo>
                                <a:lnTo>
                                  <a:pt x="1257916" y="2096470"/>
                                </a:lnTo>
                                <a:lnTo>
                                  <a:pt x="1259505" y="2136775"/>
                                </a:lnTo>
                                <a:lnTo>
                                  <a:pt x="1015382" y="2136775"/>
                                </a:lnTo>
                                <a:lnTo>
                                  <a:pt x="1016972" y="2096470"/>
                                </a:lnTo>
                                <a:lnTo>
                                  <a:pt x="1019515" y="2057435"/>
                                </a:lnTo>
                                <a:lnTo>
                                  <a:pt x="1022376" y="2019351"/>
                                </a:lnTo>
                                <a:lnTo>
                                  <a:pt x="1025554" y="1981902"/>
                                </a:lnTo>
                                <a:lnTo>
                                  <a:pt x="1029686" y="1946041"/>
                                </a:lnTo>
                                <a:lnTo>
                                  <a:pt x="1034137" y="1911131"/>
                                </a:lnTo>
                                <a:lnTo>
                                  <a:pt x="1039223" y="1877808"/>
                                </a:lnTo>
                                <a:lnTo>
                                  <a:pt x="1044308" y="1846071"/>
                                </a:lnTo>
                                <a:lnTo>
                                  <a:pt x="1050348" y="1815605"/>
                                </a:lnTo>
                                <a:lnTo>
                                  <a:pt x="1056387" y="1787042"/>
                                </a:lnTo>
                                <a:lnTo>
                                  <a:pt x="1062427" y="1760066"/>
                                </a:lnTo>
                                <a:lnTo>
                                  <a:pt x="1068784" y="1734677"/>
                                </a:lnTo>
                                <a:lnTo>
                                  <a:pt x="1075777" y="1711510"/>
                                </a:lnTo>
                                <a:lnTo>
                                  <a:pt x="1082453" y="1689929"/>
                                </a:lnTo>
                                <a:lnTo>
                                  <a:pt x="1089128" y="1670570"/>
                                </a:lnTo>
                                <a:lnTo>
                                  <a:pt x="1096121" y="1653433"/>
                                </a:lnTo>
                                <a:lnTo>
                                  <a:pt x="1010297" y="1568380"/>
                                </a:lnTo>
                                <a:lnTo>
                                  <a:pt x="1007754" y="1565523"/>
                                </a:lnTo>
                                <a:lnTo>
                                  <a:pt x="1005846" y="1562667"/>
                                </a:lnTo>
                                <a:lnTo>
                                  <a:pt x="1003939" y="1559811"/>
                                </a:lnTo>
                                <a:lnTo>
                                  <a:pt x="1002668" y="1556955"/>
                                </a:lnTo>
                                <a:lnTo>
                                  <a:pt x="1001396" y="1553781"/>
                                </a:lnTo>
                                <a:lnTo>
                                  <a:pt x="1000760" y="1549973"/>
                                </a:lnTo>
                                <a:lnTo>
                                  <a:pt x="1000443" y="1546799"/>
                                </a:lnTo>
                                <a:lnTo>
                                  <a:pt x="1000125" y="1543625"/>
                                </a:lnTo>
                                <a:lnTo>
                                  <a:pt x="1000443" y="1540452"/>
                                </a:lnTo>
                                <a:lnTo>
                                  <a:pt x="1000760" y="1536961"/>
                                </a:lnTo>
                                <a:lnTo>
                                  <a:pt x="1001396" y="1533787"/>
                                </a:lnTo>
                                <a:lnTo>
                                  <a:pt x="1002986" y="1530296"/>
                                </a:lnTo>
                                <a:lnTo>
                                  <a:pt x="1004257" y="1527440"/>
                                </a:lnTo>
                                <a:lnTo>
                                  <a:pt x="1006164" y="1524266"/>
                                </a:lnTo>
                                <a:lnTo>
                                  <a:pt x="1007754" y="1521410"/>
                                </a:lnTo>
                                <a:lnTo>
                                  <a:pt x="1010297" y="1518871"/>
                                </a:lnTo>
                                <a:lnTo>
                                  <a:pt x="1112650" y="1416681"/>
                                </a:lnTo>
                                <a:lnTo>
                                  <a:pt x="1115511" y="1414459"/>
                                </a:lnTo>
                                <a:lnTo>
                                  <a:pt x="1118372" y="1412238"/>
                                </a:lnTo>
                                <a:lnTo>
                                  <a:pt x="1121232" y="1410651"/>
                                </a:lnTo>
                                <a:lnTo>
                                  <a:pt x="1124411" y="1409064"/>
                                </a:lnTo>
                                <a:lnTo>
                                  <a:pt x="1127590" y="1408112"/>
                                </a:lnTo>
                                <a:lnTo>
                                  <a:pt x="1130769" y="1407477"/>
                                </a:lnTo>
                                <a:lnTo>
                                  <a:pt x="1133947" y="1406525"/>
                                </a:lnTo>
                                <a:close/>
                                <a:moveTo>
                                  <a:pt x="1472565" y="1216025"/>
                                </a:moveTo>
                                <a:lnTo>
                                  <a:pt x="1495425" y="1226506"/>
                                </a:lnTo>
                                <a:lnTo>
                                  <a:pt x="1518285" y="1236670"/>
                                </a:lnTo>
                                <a:lnTo>
                                  <a:pt x="1540828" y="1246198"/>
                                </a:lnTo>
                                <a:lnTo>
                                  <a:pt x="1563370" y="1255726"/>
                                </a:lnTo>
                                <a:lnTo>
                                  <a:pt x="1586230" y="1264619"/>
                                </a:lnTo>
                                <a:lnTo>
                                  <a:pt x="1608138" y="1273195"/>
                                </a:lnTo>
                                <a:lnTo>
                                  <a:pt x="1630363" y="1281453"/>
                                </a:lnTo>
                                <a:lnTo>
                                  <a:pt x="1651953" y="1289393"/>
                                </a:lnTo>
                                <a:lnTo>
                                  <a:pt x="1695133" y="1304321"/>
                                </a:lnTo>
                                <a:lnTo>
                                  <a:pt x="1737360" y="1318613"/>
                                </a:lnTo>
                                <a:lnTo>
                                  <a:pt x="1778635" y="1331953"/>
                                </a:lnTo>
                                <a:lnTo>
                                  <a:pt x="1819275" y="1344339"/>
                                </a:lnTo>
                                <a:lnTo>
                                  <a:pt x="1896428" y="1368795"/>
                                </a:lnTo>
                                <a:lnTo>
                                  <a:pt x="1933575" y="1380864"/>
                                </a:lnTo>
                                <a:lnTo>
                                  <a:pt x="1969453" y="1392934"/>
                                </a:lnTo>
                                <a:lnTo>
                                  <a:pt x="2004060" y="1405320"/>
                                </a:lnTo>
                                <a:lnTo>
                                  <a:pt x="2020570" y="1411355"/>
                                </a:lnTo>
                                <a:lnTo>
                                  <a:pt x="2037080" y="1417707"/>
                                </a:lnTo>
                                <a:lnTo>
                                  <a:pt x="2053273" y="1424695"/>
                                </a:lnTo>
                                <a:lnTo>
                                  <a:pt x="2068830" y="1431047"/>
                                </a:lnTo>
                                <a:lnTo>
                                  <a:pt x="2084705" y="1438352"/>
                                </a:lnTo>
                                <a:lnTo>
                                  <a:pt x="2099628" y="1445339"/>
                                </a:lnTo>
                                <a:lnTo>
                                  <a:pt x="2106930" y="1449150"/>
                                </a:lnTo>
                                <a:lnTo>
                                  <a:pt x="2114233" y="1453279"/>
                                </a:lnTo>
                                <a:lnTo>
                                  <a:pt x="2120900" y="1458044"/>
                                </a:lnTo>
                                <a:lnTo>
                                  <a:pt x="2127568" y="1463125"/>
                                </a:lnTo>
                                <a:lnTo>
                                  <a:pt x="2134235" y="1468207"/>
                                </a:lnTo>
                                <a:lnTo>
                                  <a:pt x="2140585" y="1474242"/>
                                </a:lnTo>
                                <a:lnTo>
                                  <a:pt x="2146618" y="1480276"/>
                                </a:lnTo>
                                <a:lnTo>
                                  <a:pt x="2152650" y="1486628"/>
                                </a:lnTo>
                                <a:lnTo>
                                  <a:pt x="2158365" y="1493298"/>
                                </a:lnTo>
                                <a:lnTo>
                                  <a:pt x="2163763" y="1500286"/>
                                </a:lnTo>
                                <a:lnTo>
                                  <a:pt x="2169160" y="1507908"/>
                                </a:lnTo>
                                <a:lnTo>
                                  <a:pt x="2174558" y="1515213"/>
                                </a:lnTo>
                                <a:lnTo>
                                  <a:pt x="2179638" y="1522836"/>
                                </a:lnTo>
                                <a:lnTo>
                                  <a:pt x="2184718" y="1531094"/>
                                </a:lnTo>
                                <a:lnTo>
                                  <a:pt x="2189163" y="1539352"/>
                                </a:lnTo>
                                <a:lnTo>
                                  <a:pt x="2193925" y="1547927"/>
                                </a:lnTo>
                                <a:lnTo>
                                  <a:pt x="2198370" y="1556502"/>
                                </a:lnTo>
                                <a:lnTo>
                                  <a:pt x="2202498" y="1565396"/>
                                </a:lnTo>
                                <a:lnTo>
                                  <a:pt x="2210435" y="1583817"/>
                                </a:lnTo>
                                <a:lnTo>
                                  <a:pt x="2218055" y="1602556"/>
                                </a:lnTo>
                                <a:lnTo>
                                  <a:pt x="2224723" y="1622248"/>
                                </a:lnTo>
                                <a:lnTo>
                                  <a:pt x="2230755" y="1641939"/>
                                </a:lnTo>
                                <a:lnTo>
                                  <a:pt x="2236788" y="1662584"/>
                                </a:lnTo>
                                <a:lnTo>
                                  <a:pt x="2241868" y="1682911"/>
                                </a:lnTo>
                                <a:lnTo>
                                  <a:pt x="2246631" y="1703238"/>
                                </a:lnTo>
                                <a:lnTo>
                                  <a:pt x="2250758" y="1724200"/>
                                </a:lnTo>
                                <a:lnTo>
                                  <a:pt x="2254885" y="1744527"/>
                                </a:lnTo>
                                <a:lnTo>
                                  <a:pt x="2258378" y="1764537"/>
                                </a:lnTo>
                                <a:lnTo>
                                  <a:pt x="2261235" y="1784546"/>
                                </a:lnTo>
                                <a:lnTo>
                                  <a:pt x="2263775" y="1803920"/>
                                </a:lnTo>
                                <a:lnTo>
                                  <a:pt x="2266315" y="1822977"/>
                                </a:lnTo>
                                <a:lnTo>
                                  <a:pt x="2267903" y="1841081"/>
                                </a:lnTo>
                                <a:lnTo>
                                  <a:pt x="2269808" y="1859184"/>
                                </a:lnTo>
                                <a:lnTo>
                                  <a:pt x="2272348" y="1891581"/>
                                </a:lnTo>
                                <a:lnTo>
                                  <a:pt x="2273618" y="1920165"/>
                                </a:lnTo>
                                <a:lnTo>
                                  <a:pt x="2274571" y="1943669"/>
                                </a:lnTo>
                                <a:lnTo>
                                  <a:pt x="2274888" y="1961455"/>
                                </a:lnTo>
                                <a:lnTo>
                                  <a:pt x="2274571" y="1964948"/>
                                </a:lnTo>
                                <a:lnTo>
                                  <a:pt x="2274253" y="1968760"/>
                                </a:lnTo>
                                <a:lnTo>
                                  <a:pt x="2272665" y="1972571"/>
                                </a:lnTo>
                                <a:lnTo>
                                  <a:pt x="2271395" y="1976065"/>
                                </a:lnTo>
                                <a:lnTo>
                                  <a:pt x="2269173" y="1979876"/>
                                </a:lnTo>
                                <a:lnTo>
                                  <a:pt x="2266633" y="1983687"/>
                                </a:lnTo>
                                <a:lnTo>
                                  <a:pt x="2263775" y="1987181"/>
                                </a:lnTo>
                                <a:lnTo>
                                  <a:pt x="2260601" y="1991310"/>
                                </a:lnTo>
                                <a:lnTo>
                                  <a:pt x="2256473" y="1995121"/>
                                </a:lnTo>
                                <a:lnTo>
                                  <a:pt x="2252345" y="1998615"/>
                                </a:lnTo>
                                <a:lnTo>
                                  <a:pt x="2247583" y="2002744"/>
                                </a:lnTo>
                                <a:lnTo>
                                  <a:pt x="2242185" y="2006238"/>
                                </a:lnTo>
                                <a:lnTo>
                                  <a:pt x="2236471" y="2010367"/>
                                </a:lnTo>
                                <a:lnTo>
                                  <a:pt x="2230438" y="2014178"/>
                                </a:lnTo>
                                <a:lnTo>
                                  <a:pt x="2224088" y="2017672"/>
                                </a:lnTo>
                                <a:lnTo>
                                  <a:pt x="2216785" y="2021800"/>
                                </a:lnTo>
                                <a:lnTo>
                                  <a:pt x="2209165" y="2025294"/>
                                </a:lnTo>
                                <a:lnTo>
                                  <a:pt x="2201545" y="2029105"/>
                                </a:lnTo>
                                <a:lnTo>
                                  <a:pt x="2183765" y="2036410"/>
                                </a:lnTo>
                                <a:lnTo>
                                  <a:pt x="2165033" y="2044033"/>
                                </a:lnTo>
                                <a:lnTo>
                                  <a:pt x="2143760" y="2051021"/>
                                </a:lnTo>
                                <a:lnTo>
                                  <a:pt x="2120900" y="2058326"/>
                                </a:lnTo>
                                <a:lnTo>
                                  <a:pt x="2095818" y="2064995"/>
                                </a:lnTo>
                                <a:lnTo>
                                  <a:pt x="2069465" y="2071665"/>
                                </a:lnTo>
                                <a:lnTo>
                                  <a:pt x="2040573" y="2078335"/>
                                </a:lnTo>
                                <a:lnTo>
                                  <a:pt x="2010410" y="2084370"/>
                                </a:lnTo>
                                <a:lnTo>
                                  <a:pt x="1977708" y="2090404"/>
                                </a:lnTo>
                                <a:lnTo>
                                  <a:pt x="1943418" y="2096121"/>
                                </a:lnTo>
                                <a:lnTo>
                                  <a:pt x="1907223" y="2101838"/>
                                </a:lnTo>
                                <a:lnTo>
                                  <a:pt x="1868805" y="2106920"/>
                                </a:lnTo>
                                <a:lnTo>
                                  <a:pt x="1829118" y="2111684"/>
                                </a:lnTo>
                                <a:lnTo>
                                  <a:pt x="1786890" y="2116131"/>
                                </a:lnTo>
                                <a:lnTo>
                                  <a:pt x="1742758" y="2120259"/>
                                </a:lnTo>
                                <a:lnTo>
                                  <a:pt x="1697038" y="2124071"/>
                                </a:lnTo>
                                <a:lnTo>
                                  <a:pt x="1649413" y="2127247"/>
                                </a:lnTo>
                                <a:lnTo>
                                  <a:pt x="1599565" y="2130105"/>
                                </a:lnTo>
                                <a:lnTo>
                                  <a:pt x="1547813" y="2132329"/>
                                </a:lnTo>
                                <a:lnTo>
                                  <a:pt x="1494155" y="2134234"/>
                                </a:lnTo>
                                <a:lnTo>
                                  <a:pt x="1438275" y="2135505"/>
                                </a:lnTo>
                                <a:lnTo>
                                  <a:pt x="1380490" y="2136775"/>
                                </a:lnTo>
                                <a:lnTo>
                                  <a:pt x="1320800" y="2136775"/>
                                </a:lnTo>
                                <a:lnTo>
                                  <a:pt x="1472565" y="1216025"/>
                                </a:lnTo>
                                <a:close/>
                                <a:moveTo>
                                  <a:pt x="802373" y="1216025"/>
                                </a:moveTo>
                                <a:lnTo>
                                  <a:pt x="954088" y="2136775"/>
                                </a:lnTo>
                                <a:lnTo>
                                  <a:pt x="894418" y="2136775"/>
                                </a:lnTo>
                                <a:lnTo>
                                  <a:pt x="836652" y="2135505"/>
                                </a:lnTo>
                                <a:lnTo>
                                  <a:pt x="780790" y="2134234"/>
                                </a:lnTo>
                                <a:lnTo>
                                  <a:pt x="727151" y="2132329"/>
                                </a:lnTo>
                                <a:lnTo>
                                  <a:pt x="675415" y="2130105"/>
                                </a:lnTo>
                                <a:lnTo>
                                  <a:pt x="625584" y="2127247"/>
                                </a:lnTo>
                                <a:lnTo>
                                  <a:pt x="577975" y="2124071"/>
                                </a:lnTo>
                                <a:lnTo>
                                  <a:pt x="531953" y="2120259"/>
                                </a:lnTo>
                                <a:lnTo>
                                  <a:pt x="488153" y="2116131"/>
                                </a:lnTo>
                                <a:lnTo>
                                  <a:pt x="445939" y="2111684"/>
                                </a:lnTo>
                                <a:lnTo>
                                  <a:pt x="405947" y="2106920"/>
                                </a:lnTo>
                                <a:lnTo>
                                  <a:pt x="367860" y="2101838"/>
                                </a:lnTo>
                                <a:lnTo>
                                  <a:pt x="331677" y="2096121"/>
                                </a:lnTo>
                                <a:lnTo>
                                  <a:pt x="297398" y="2090404"/>
                                </a:lnTo>
                                <a:lnTo>
                                  <a:pt x="265024" y="2084370"/>
                                </a:lnTo>
                                <a:lnTo>
                                  <a:pt x="234554" y="2078335"/>
                                </a:lnTo>
                                <a:lnTo>
                                  <a:pt x="205989" y="2071665"/>
                                </a:lnTo>
                                <a:lnTo>
                                  <a:pt x="179010" y="2064995"/>
                                </a:lnTo>
                                <a:lnTo>
                                  <a:pt x="154254" y="2058326"/>
                                </a:lnTo>
                                <a:lnTo>
                                  <a:pt x="131401" y="2051021"/>
                                </a:lnTo>
                                <a:lnTo>
                                  <a:pt x="110136" y="2044033"/>
                                </a:lnTo>
                                <a:lnTo>
                                  <a:pt x="91092" y="2036410"/>
                                </a:lnTo>
                                <a:lnTo>
                                  <a:pt x="73635" y="2029105"/>
                                </a:lnTo>
                                <a:lnTo>
                                  <a:pt x="66018" y="2025294"/>
                                </a:lnTo>
                                <a:lnTo>
                                  <a:pt x="58400" y="2021800"/>
                                </a:lnTo>
                                <a:lnTo>
                                  <a:pt x="51100" y="2017672"/>
                                </a:lnTo>
                                <a:lnTo>
                                  <a:pt x="44435" y="2014178"/>
                                </a:lnTo>
                                <a:lnTo>
                                  <a:pt x="38404" y="2010367"/>
                                </a:lnTo>
                                <a:lnTo>
                                  <a:pt x="32691" y="2006238"/>
                                </a:lnTo>
                                <a:lnTo>
                                  <a:pt x="27613" y="2002744"/>
                                </a:lnTo>
                                <a:lnTo>
                                  <a:pt x="22852" y="1998615"/>
                                </a:lnTo>
                                <a:lnTo>
                                  <a:pt x="18726" y="1995121"/>
                                </a:lnTo>
                                <a:lnTo>
                                  <a:pt x="14600" y="1991310"/>
                                </a:lnTo>
                                <a:lnTo>
                                  <a:pt x="11109" y="1987181"/>
                                </a:lnTo>
                                <a:lnTo>
                                  <a:pt x="8252" y="1983687"/>
                                </a:lnTo>
                                <a:lnTo>
                                  <a:pt x="5713" y="1979876"/>
                                </a:lnTo>
                                <a:lnTo>
                                  <a:pt x="3491" y="1976065"/>
                                </a:lnTo>
                                <a:lnTo>
                                  <a:pt x="2222" y="1972571"/>
                                </a:lnTo>
                                <a:lnTo>
                                  <a:pt x="1269" y="1968760"/>
                                </a:lnTo>
                                <a:lnTo>
                                  <a:pt x="317" y="1964948"/>
                                </a:lnTo>
                                <a:lnTo>
                                  <a:pt x="0" y="1961455"/>
                                </a:lnTo>
                                <a:lnTo>
                                  <a:pt x="317" y="1943669"/>
                                </a:lnTo>
                                <a:lnTo>
                                  <a:pt x="1269" y="1920165"/>
                                </a:lnTo>
                                <a:lnTo>
                                  <a:pt x="2856" y="1891581"/>
                                </a:lnTo>
                                <a:lnTo>
                                  <a:pt x="5395" y="1859184"/>
                                </a:lnTo>
                                <a:lnTo>
                                  <a:pt x="6982" y="1841081"/>
                                </a:lnTo>
                                <a:lnTo>
                                  <a:pt x="8887" y="1822977"/>
                                </a:lnTo>
                                <a:lnTo>
                                  <a:pt x="11109" y="1803920"/>
                                </a:lnTo>
                                <a:lnTo>
                                  <a:pt x="13965" y="1784546"/>
                                </a:lnTo>
                                <a:lnTo>
                                  <a:pt x="16822" y="1764537"/>
                                </a:lnTo>
                                <a:lnTo>
                                  <a:pt x="20313" y="1744527"/>
                                </a:lnTo>
                                <a:lnTo>
                                  <a:pt x="24122" y="1724200"/>
                                </a:lnTo>
                                <a:lnTo>
                                  <a:pt x="28248" y="1703238"/>
                                </a:lnTo>
                                <a:lnTo>
                                  <a:pt x="33326" y="1682911"/>
                                </a:lnTo>
                                <a:lnTo>
                                  <a:pt x="38404" y="1662584"/>
                                </a:lnTo>
                                <a:lnTo>
                                  <a:pt x="44118" y="1641939"/>
                                </a:lnTo>
                                <a:lnTo>
                                  <a:pt x="50465" y="1622248"/>
                                </a:lnTo>
                                <a:lnTo>
                                  <a:pt x="57448" y="1602556"/>
                                </a:lnTo>
                                <a:lnTo>
                                  <a:pt x="64748" y="1583817"/>
                                </a:lnTo>
                                <a:lnTo>
                                  <a:pt x="72683" y="1565396"/>
                                </a:lnTo>
                                <a:lnTo>
                                  <a:pt x="77127" y="1556502"/>
                                </a:lnTo>
                                <a:lnTo>
                                  <a:pt x="81253" y="1547927"/>
                                </a:lnTo>
                                <a:lnTo>
                                  <a:pt x="86014" y="1539352"/>
                                </a:lnTo>
                                <a:lnTo>
                                  <a:pt x="90457" y="1531094"/>
                                </a:lnTo>
                                <a:lnTo>
                                  <a:pt x="95536" y="1522836"/>
                                </a:lnTo>
                                <a:lnTo>
                                  <a:pt x="100614" y="1515213"/>
                                </a:lnTo>
                                <a:lnTo>
                                  <a:pt x="105692" y="1507908"/>
                                </a:lnTo>
                                <a:lnTo>
                                  <a:pt x="111088" y="1500286"/>
                                </a:lnTo>
                                <a:lnTo>
                                  <a:pt x="116801" y="1493298"/>
                                </a:lnTo>
                                <a:lnTo>
                                  <a:pt x="122514" y="1486628"/>
                                </a:lnTo>
                                <a:lnTo>
                                  <a:pt x="128545" y="1480276"/>
                                </a:lnTo>
                                <a:lnTo>
                                  <a:pt x="134575" y="1474242"/>
                                </a:lnTo>
                                <a:lnTo>
                                  <a:pt x="140923" y="1468207"/>
                                </a:lnTo>
                                <a:lnTo>
                                  <a:pt x="147588" y="1463125"/>
                                </a:lnTo>
                                <a:lnTo>
                                  <a:pt x="154254" y="1458044"/>
                                </a:lnTo>
                                <a:lnTo>
                                  <a:pt x="161236" y="1453279"/>
                                </a:lnTo>
                                <a:lnTo>
                                  <a:pt x="168219" y="1449150"/>
                                </a:lnTo>
                                <a:lnTo>
                                  <a:pt x="175519" y="1445339"/>
                                </a:lnTo>
                                <a:lnTo>
                                  <a:pt x="190436" y="1438352"/>
                                </a:lnTo>
                                <a:lnTo>
                                  <a:pt x="205989" y="1431047"/>
                                </a:lnTo>
                                <a:lnTo>
                                  <a:pt x="221541" y="1424695"/>
                                </a:lnTo>
                                <a:lnTo>
                                  <a:pt x="237728" y="1417707"/>
                                </a:lnTo>
                                <a:lnTo>
                                  <a:pt x="254233" y="1411355"/>
                                </a:lnTo>
                                <a:lnTo>
                                  <a:pt x="271055" y="1405320"/>
                                </a:lnTo>
                                <a:lnTo>
                                  <a:pt x="305651" y="1392934"/>
                                </a:lnTo>
                                <a:lnTo>
                                  <a:pt x="341516" y="1380864"/>
                                </a:lnTo>
                                <a:lnTo>
                                  <a:pt x="378651" y="1368795"/>
                                </a:lnTo>
                                <a:lnTo>
                                  <a:pt x="456096" y="1344339"/>
                                </a:lnTo>
                                <a:lnTo>
                                  <a:pt x="496405" y="1331953"/>
                                </a:lnTo>
                                <a:lnTo>
                                  <a:pt x="537666" y="1318613"/>
                                </a:lnTo>
                                <a:lnTo>
                                  <a:pt x="579880" y="1304321"/>
                                </a:lnTo>
                                <a:lnTo>
                                  <a:pt x="622728" y="1289393"/>
                                </a:lnTo>
                                <a:lnTo>
                                  <a:pt x="644628" y="1281453"/>
                                </a:lnTo>
                                <a:lnTo>
                                  <a:pt x="666846" y="1273195"/>
                                </a:lnTo>
                                <a:lnTo>
                                  <a:pt x="689063" y="1264619"/>
                                </a:lnTo>
                                <a:lnTo>
                                  <a:pt x="711281" y="1255726"/>
                                </a:lnTo>
                                <a:lnTo>
                                  <a:pt x="733816" y="1246198"/>
                                </a:lnTo>
                                <a:lnTo>
                                  <a:pt x="756668" y="1236670"/>
                                </a:lnTo>
                                <a:lnTo>
                                  <a:pt x="779521" y="1226506"/>
                                </a:lnTo>
                                <a:lnTo>
                                  <a:pt x="802373" y="1216025"/>
                                </a:lnTo>
                                <a:close/>
                                <a:moveTo>
                                  <a:pt x="1137444" y="0"/>
                                </a:moveTo>
                                <a:lnTo>
                                  <a:pt x="1148251" y="317"/>
                                </a:lnTo>
                                <a:lnTo>
                                  <a:pt x="1159376" y="635"/>
                                </a:lnTo>
                                <a:lnTo>
                                  <a:pt x="1170183" y="1587"/>
                                </a:lnTo>
                                <a:lnTo>
                                  <a:pt x="1180990" y="2539"/>
                                </a:lnTo>
                                <a:lnTo>
                                  <a:pt x="1191797" y="3809"/>
                                </a:lnTo>
                                <a:lnTo>
                                  <a:pt x="1202604" y="5714"/>
                                </a:lnTo>
                                <a:lnTo>
                                  <a:pt x="1212776" y="7936"/>
                                </a:lnTo>
                                <a:lnTo>
                                  <a:pt x="1223265" y="10158"/>
                                </a:lnTo>
                                <a:lnTo>
                                  <a:pt x="1233754" y="12380"/>
                                </a:lnTo>
                                <a:lnTo>
                                  <a:pt x="1243926" y="15237"/>
                                </a:lnTo>
                                <a:lnTo>
                                  <a:pt x="1254097" y="18728"/>
                                </a:lnTo>
                                <a:lnTo>
                                  <a:pt x="1264268" y="22220"/>
                                </a:lnTo>
                                <a:lnTo>
                                  <a:pt x="1274122" y="25712"/>
                                </a:lnTo>
                                <a:lnTo>
                                  <a:pt x="1283975" y="29838"/>
                                </a:lnTo>
                                <a:lnTo>
                                  <a:pt x="1293829" y="33965"/>
                                </a:lnTo>
                                <a:lnTo>
                                  <a:pt x="1303682" y="38726"/>
                                </a:lnTo>
                                <a:lnTo>
                                  <a:pt x="1312900" y="43170"/>
                                </a:lnTo>
                                <a:lnTo>
                                  <a:pt x="1322118" y="48249"/>
                                </a:lnTo>
                                <a:lnTo>
                                  <a:pt x="1331654" y="53645"/>
                                </a:lnTo>
                                <a:lnTo>
                                  <a:pt x="1340871" y="59041"/>
                                </a:lnTo>
                                <a:lnTo>
                                  <a:pt x="1349771" y="64755"/>
                                </a:lnTo>
                                <a:lnTo>
                                  <a:pt x="1358353" y="70786"/>
                                </a:lnTo>
                                <a:lnTo>
                                  <a:pt x="1367253" y="76817"/>
                                </a:lnTo>
                                <a:lnTo>
                                  <a:pt x="1375835" y="83801"/>
                                </a:lnTo>
                                <a:lnTo>
                                  <a:pt x="1384100" y="90149"/>
                                </a:lnTo>
                                <a:lnTo>
                                  <a:pt x="1392364" y="97450"/>
                                </a:lnTo>
                                <a:lnTo>
                                  <a:pt x="1400628" y="104433"/>
                                </a:lnTo>
                                <a:lnTo>
                                  <a:pt x="1408575" y="111734"/>
                                </a:lnTo>
                                <a:lnTo>
                                  <a:pt x="1416521" y="119035"/>
                                </a:lnTo>
                                <a:lnTo>
                                  <a:pt x="1424149" y="126971"/>
                                </a:lnTo>
                                <a:lnTo>
                                  <a:pt x="1431460" y="134906"/>
                                </a:lnTo>
                                <a:lnTo>
                                  <a:pt x="1439089" y="143159"/>
                                </a:lnTo>
                                <a:lnTo>
                                  <a:pt x="1446081" y="151730"/>
                                </a:lnTo>
                                <a:lnTo>
                                  <a:pt x="1453074" y="160300"/>
                                </a:lnTo>
                                <a:lnTo>
                                  <a:pt x="1459749" y="168871"/>
                                </a:lnTo>
                                <a:lnTo>
                                  <a:pt x="1466742" y="177759"/>
                                </a:lnTo>
                                <a:lnTo>
                                  <a:pt x="1472781" y="187282"/>
                                </a:lnTo>
                                <a:lnTo>
                                  <a:pt x="1479139" y="196487"/>
                                </a:lnTo>
                                <a:lnTo>
                                  <a:pt x="1485178" y="205693"/>
                                </a:lnTo>
                                <a:lnTo>
                                  <a:pt x="1490899" y="215533"/>
                                </a:lnTo>
                                <a:lnTo>
                                  <a:pt x="1496621" y="225373"/>
                                </a:lnTo>
                                <a:lnTo>
                                  <a:pt x="1502024" y="235531"/>
                                </a:lnTo>
                                <a:lnTo>
                                  <a:pt x="1507428" y="245688"/>
                                </a:lnTo>
                                <a:lnTo>
                                  <a:pt x="1512513" y="255846"/>
                                </a:lnTo>
                                <a:lnTo>
                                  <a:pt x="1517281" y="266321"/>
                                </a:lnTo>
                                <a:lnTo>
                                  <a:pt x="1521731" y="277114"/>
                                </a:lnTo>
                                <a:lnTo>
                                  <a:pt x="1526181" y="287906"/>
                                </a:lnTo>
                                <a:lnTo>
                                  <a:pt x="1530313" y="298381"/>
                                </a:lnTo>
                                <a:lnTo>
                                  <a:pt x="1534445" y="309491"/>
                                </a:lnTo>
                                <a:lnTo>
                                  <a:pt x="1537942" y="320601"/>
                                </a:lnTo>
                                <a:lnTo>
                                  <a:pt x="1541438" y="332028"/>
                                </a:lnTo>
                                <a:lnTo>
                                  <a:pt x="1544617" y="343456"/>
                                </a:lnTo>
                                <a:lnTo>
                                  <a:pt x="1547477" y="355201"/>
                                </a:lnTo>
                                <a:lnTo>
                                  <a:pt x="1550656" y="366945"/>
                                </a:lnTo>
                                <a:lnTo>
                                  <a:pt x="1552881" y="378373"/>
                                </a:lnTo>
                                <a:lnTo>
                                  <a:pt x="1555106" y="390435"/>
                                </a:lnTo>
                                <a:lnTo>
                                  <a:pt x="1557331" y="402180"/>
                                </a:lnTo>
                                <a:lnTo>
                                  <a:pt x="1558602" y="414559"/>
                                </a:lnTo>
                                <a:lnTo>
                                  <a:pt x="1560509" y="426622"/>
                                </a:lnTo>
                                <a:lnTo>
                                  <a:pt x="1561463" y="438684"/>
                                </a:lnTo>
                                <a:lnTo>
                                  <a:pt x="1562734" y="451381"/>
                                </a:lnTo>
                                <a:lnTo>
                                  <a:pt x="1563370" y="463760"/>
                                </a:lnTo>
                                <a:lnTo>
                                  <a:pt x="1563688" y="476458"/>
                                </a:lnTo>
                                <a:lnTo>
                                  <a:pt x="1563688" y="488837"/>
                                </a:lnTo>
                                <a:lnTo>
                                  <a:pt x="1563688" y="504074"/>
                                </a:lnTo>
                                <a:lnTo>
                                  <a:pt x="1563052" y="519310"/>
                                </a:lnTo>
                                <a:lnTo>
                                  <a:pt x="1562099" y="534864"/>
                                </a:lnTo>
                                <a:lnTo>
                                  <a:pt x="1560509" y="550418"/>
                                </a:lnTo>
                                <a:lnTo>
                                  <a:pt x="1559238" y="566289"/>
                                </a:lnTo>
                                <a:lnTo>
                                  <a:pt x="1557013" y="581843"/>
                                </a:lnTo>
                                <a:lnTo>
                                  <a:pt x="1554470" y="598032"/>
                                </a:lnTo>
                                <a:lnTo>
                                  <a:pt x="1551609" y="613903"/>
                                </a:lnTo>
                                <a:lnTo>
                                  <a:pt x="1548431" y="630092"/>
                                </a:lnTo>
                                <a:lnTo>
                                  <a:pt x="1544617" y="645963"/>
                                </a:lnTo>
                                <a:lnTo>
                                  <a:pt x="1541120" y="662470"/>
                                </a:lnTo>
                                <a:lnTo>
                                  <a:pt x="1536988" y="678658"/>
                                </a:lnTo>
                                <a:lnTo>
                                  <a:pt x="1532220" y="694847"/>
                                </a:lnTo>
                                <a:lnTo>
                                  <a:pt x="1527453" y="710718"/>
                                </a:lnTo>
                                <a:lnTo>
                                  <a:pt x="1522685" y="726590"/>
                                </a:lnTo>
                                <a:lnTo>
                                  <a:pt x="1516963" y="742778"/>
                                </a:lnTo>
                                <a:lnTo>
                                  <a:pt x="1510924" y="758332"/>
                                </a:lnTo>
                                <a:lnTo>
                                  <a:pt x="1504885" y="774521"/>
                                </a:lnTo>
                                <a:lnTo>
                                  <a:pt x="1498528" y="790075"/>
                                </a:lnTo>
                                <a:lnTo>
                                  <a:pt x="1492171" y="805629"/>
                                </a:lnTo>
                                <a:lnTo>
                                  <a:pt x="1485178" y="821183"/>
                                </a:lnTo>
                                <a:lnTo>
                                  <a:pt x="1477867" y="836102"/>
                                </a:lnTo>
                                <a:lnTo>
                                  <a:pt x="1470556" y="851021"/>
                                </a:lnTo>
                                <a:lnTo>
                                  <a:pt x="1462610" y="865940"/>
                                </a:lnTo>
                                <a:lnTo>
                                  <a:pt x="1454664" y="880542"/>
                                </a:lnTo>
                                <a:lnTo>
                                  <a:pt x="1446717" y="894826"/>
                                </a:lnTo>
                                <a:lnTo>
                                  <a:pt x="1437817" y="908793"/>
                                </a:lnTo>
                                <a:lnTo>
                                  <a:pt x="1428917" y="922759"/>
                                </a:lnTo>
                                <a:lnTo>
                                  <a:pt x="1420017" y="936409"/>
                                </a:lnTo>
                                <a:lnTo>
                                  <a:pt x="1411117" y="949106"/>
                                </a:lnTo>
                                <a:lnTo>
                                  <a:pt x="1401264" y="962120"/>
                                </a:lnTo>
                                <a:lnTo>
                                  <a:pt x="1391728" y="974500"/>
                                </a:lnTo>
                                <a:lnTo>
                                  <a:pt x="1391728" y="1145593"/>
                                </a:lnTo>
                                <a:lnTo>
                                  <a:pt x="1383146" y="1155433"/>
                                </a:lnTo>
                                <a:lnTo>
                                  <a:pt x="1359625" y="1181462"/>
                                </a:lnTo>
                                <a:lnTo>
                                  <a:pt x="1343414" y="1198603"/>
                                </a:lnTo>
                                <a:lnTo>
                                  <a:pt x="1324979" y="1217966"/>
                                </a:lnTo>
                                <a:lnTo>
                                  <a:pt x="1305272" y="1238916"/>
                                </a:lnTo>
                                <a:lnTo>
                                  <a:pt x="1284611" y="1260184"/>
                                </a:lnTo>
                                <a:lnTo>
                                  <a:pt x="1262679" y="1281769"/>
                                </a:lnTo>
                                <a:lnTo>
                                  <a:pt x="1241065" y="1302084"/>
                                </a:lnTo>
                                <a:lnTo>
                                  <a:pt x="1219769" y="1321765"/>
                                </a:lnTo>
                                <a:lnTo>
                                  <a:pt x="1209279" y="1330653"/>
                                </a:lnTo>
                                <a:lnTo>
                                  <a:pt x="1199426" y="1338906"/>
                                </a:lnTo>
                                <a:lnTo>
                                  <a:pt x="1189572" y="1346842"/>
                                </a:lnTo>
                                <a:lnTo>
                                  <a:pt x="1180672" y="1353825"/>
                                </a:lnTo>
                                <a:lnTo>
                                  <a:pt x="1171772" y="1359856"/>
                                </a:lnTo>
                                <a:lnTo>
                                  <a:pt x="1163508" y="1365252"/>
                                </a:lnTo>
                                <a:lnTo>
                                  <a:pt x="1155879" y="1369061"/>
                                </a:lnTo>
                                <a:lnTo>
                                  <a:pt x="1149204" y="1372236"/>
                                </a:lnTo>
                                <a:lnTo>
                                  <a:pt x="1146026" y="1373505"/>
                                </a:lnTo>
                                <a:lnTo>
                                  <a:pt x="1142529" y="1374140"/>
                                </a:lnTo>
                                <a:lnTo>
                                  <a:pt x="1139669" y="1374775"/>
                                </a:lnTo>
                                <a:lnTo>
                                  <a:pt x="1137444" y="1374775"/>
                                </a:lnTo>
                                <a:lnTo>
                                  <a:pt x="1134901" y="1374775"/>
                                </a:lnTo>
                                <a:lnTo>
                                  <a:pt x="1132040" y="1374140"/>
                                </a:lnTo>
                                <a:lnTo>
                                  <a:pt x="1129180" y="1373505"/>
                                </a:lnTo>
                                <a:lnTo>
                                  <a:pt x="1125683" y="1372236"/>
                                </a:lnTo>
                                <a:lnTo>
                                  <a:pt x="1119008" y="1369061"/>
                                </a:lnTo>
                                <a:lnTo>
                                  <a:pt x="1111062" y="1365252"/>
                                </a:lnTo>
                                <a:lnTo>
                                  <a:pt x="1103115" y="1359856"/>
                                </a:lnTo>
                                <a:lnTo>
                                  <a:pt x="1094215" y="1353825"/>
                                </a:lnTo>
                                <a:lnTo>
                                  <a:pt x="1084998" y="1346842"/>
                                </a:lnTo>
                                <a:lnTo>
                                  <a:pt x="1075144" y="1338906"/>
                                </a:lnTo>
                                <a:lnTo>
                                  <a:pt x="1065291" y="1330653"/>
                                </a:lnTo>
                                <a:lnTo>
                                  <a:pt x="1054801" y="1321765"/>
                                </a:lnTo>
                                <a:lnTo>
                                  <a:pt x="1033823" y="1302084"/>
                                </a:lnTo>
                                <a:lnTo>
                                  <a:pt x="1012209" y="1281769"/>
                                </a:lnTo>
                                <a:lnTo>
                                  <a:pt x="990277" y="1260184"/>
                                </a:lnTo>
                                <a:lnTo>
                                  <a:pt x="969616" y="1238916"/>
                                </a:lnTo>
                                <a:lnTo>
                                  <a:pt x="949591" y="1217966"/>
                                </a:lnTo>
                                <a:lnTo>
                                  <a:pt x="931474" y="1198603"/>
                                </a:lnTo>
                                <a:lnTo>
                                  <a:pt x="915581" y="1181462"/>
                                </a:lnTo>
                                <a:lnTo>
                                  <a:pt x="891742" y="1155433"/>
                                </a:lnTo>
                                <a:lnTo>
                                  <a:pt x="883159" y="1145593"/>
                                </a:lnTo>
                                <a:lnTo>
                                  <a:pt x="883159" y="974500"/>
                                </a:lnTo>
                                <a:lnTo>
                                  <a:pt x="873624" y="962120"/>
                                </a:lnTo>
                                <a:lnTo>
                                  <a:pt x="863770" y="949106"/>
                                </a:lnTo>
                                <a:lnTo>
                                  <a:pt x="854870" y="936409"/>
                                </a:lnTo>
                                <a:lnTo>
                                  <a:pt x="845970" y="922759"/>
                                </a:lnTo>
                                <a:lnTo>
                                  <a:pt x="837070" y="908793"/>
                                </a:lnTo>
                                <a:lnTo>
                                  <a:pt x="828488" y="894826"/>
                                </a:lnTo>
                                <a:lnTo>
                                  <a:pt x="820224" y="880542"/>
                                </a:lnTo>
                                <a:lnTo>
                                  <a:pt x="812278" y="865940"/>
                                </a:lnTo>
                                <a:lnTo>
                                  <a:pt x="804331" y="851021"/>
                                </a:lnTo>
                                <a:lnTo>
                                  <a:pt x="796703" y="836102"/>
                                </a:lnTo>
                                <a:lnTo>
                                  <a:pt x="789710" y="821183"/>
                                </a:lnTo>
                                <a:lnTo>
                                  <a:pt x="782717" y="805629"/>
                                </a:lnTo>
                                <a:lnTo>
                                  <a:pt x="776042" y="790075"/>
                                </a:lnTo>
                                <a:lnTo>
                                  <a:pt x="770003" y="774521"/>
                                </a:lnTo>
                                <a:lnTo>
                                  <a:pt x="763964" y="758332"/>
                                </a:lnTo>
                                <a:lnTo>
                                  <a:pt x="758242" y="742778"/>
                                </a:lnTo>
                                <a:lnTo>
                                  <a:pt x="752521" y="726590"/>
                                </a:lnTo>
                                <a:lnTo>
                                  <a:pt x="747435" y="710718"/>
                                </a:lnTo>
                                <a:lnTo>
                                  <a:pt x="742350" y="694847"/>
                                </a:lnTo>
                                <a:lnTo>
                                  <a:pt x="737900" y="678658"/>
                                </a:lnTo>
                                <a:lnTo>
                                  <a:pt x="733767" y="662470"/>
                                </a:lnTo>
                                <a:lnTo>
                                  <a:pt x="729953" y="645963"/>
                                </a:lnTo>
                                <a:lnTo>
                                  <a:pt x="726457" y="630092"/>
                                </a:lnTo>
                                <a:lnTo>
                                  <a:pt x="723278" y="613903"/>
                                </a:lnTo>
                                <a:lnTo>
                                  <a:pt x="720418" y="598032"/>
                                </a:lnTo>
                                <a:lnTo>
                                  <a:pt x="717875" y="581843"/>
                                </a:lnTo>
                                <a:lnTo>
                                  <a:pt x="715968" y="566289"/>
                                </a:lnTo>
                                <a:lnTo>
                                  <a:pt x="714060" y="550418"/>
                                </a:lnTo>
                                <a:lnTo>
                                  <a:pt x="713107" y="534864"/>
                                </a:lnTo>
                                <a:lnTo>
                                  <a:pt x="711835" y="519310"/>
                                </a:lnTo>
                                <a:lnTo>
                                  <a:pt x="711200" y="504074"/>
                                </a:lnTo>
                                <a:lnTo>
                                  <a:pt x="711200" y="488837"/>
                                </a:lnTo>
                                <a:lnTo>
                                  <a:pt x="711200" y="476458"/>
                                </a:lnTo>
                                <a:lnTo>
                                  <a:pt x="711518" y="463760"/>
                                </a:lnTo>
                                <a:lnTo>
                                  <a:pt x="712153" y="451381"/>
                                </a:lnTo>
                                <a:lnTo>
                                  <a:pt x="713425" y="438684"/>
                                </a:lnTo>
                                <a:lnTo>
                                  <a:pt x="714378" y="426622"/>
                                </a:lnTo>
                                <a:lnTo>
                                  <a:pt x="715968" y="414559"/>
                                </a:lnTo>
                                <a:lnTo>
                                  <a:pt x="717557" y="402180"/>
                                </a:lnTo>
                                <a:lnTo>
                                  <a:pt x="719782" y="390435"/>
                                </a:lnTo>
                                <a:lnTo>
                                  <a:pt x="722007" y="378373"/>
                                </a:lnTo>
                                <a:lnTo>
                                  <a:pt x="724550" y="366945"/>
                                </a:lnTo>
                                <a:lnTo>
                                  <a:pt x="727410" y="355201"/>
                                </a:lnTo>
                                <a:lnTo>
                                  <a:pt x="730271" y="343456"/>
                                </a:lnTo>
                                <a:lnTo>
                                  <a:pt x="733450" y="332028"/>
                                </a:lnTo>
                                <a:lnTo>
                                  <a:pt x="736946" y="320601"/>
                                </a:lnTo>
                                <a:lnTo>
                                  <a:pt x="740442" y="309491"/>
                                </a:lnTo>
                                <a:lnTo>
                                  <a:pt x="744575" y="298381"/>
                                </a:lnTo>
                                <a:lnTo>
                                  <a:pt x="748707" y="287906"/>
                                </a:lnTo>
                                <a:lnTo>
                                  <a:pt x="753157" y="277114"/>
                                </a:lnTo>
                                <a:lnTo>
                                  <a:pt x="757607" y="266321"/>
                                </a:lnTo>
                                <a:lnTo>
                                  <a:pt x="762374" y="255846"/>
                                </a:lnTo>
                                <a:lnTo>
                                  <a:pt x="767460" y="245688"/>
                                </a:lnTo>
                                <a:lnTo>
                                  <a:pt x="772864" y="235531"/>
                                </a:lnTo>
                                <a:lnTo>
                                  <a:pt x="778267" y="225373"/>
                                </a:lnTo>
                                <a:lnTo>
                                  <a:pt x="783989" y="215533"/>
                                </a:lnTo>
                                <a:lnTo>
                                  <a:pt x="789710" y="205693"/>
                                </a:lnTo>
                                <a:lnTo>
                                  <a:pt x="795749" y="196487"/>
                                </a:lnTo>
                                <a:lnTo>
                                  <a:pt x="801789" y="187282"/>
                                </a:lnTo>
                                <a:lnTo>
                                  <a:pt x="808146" y="177759"/>
                                </a:lnTo>
                                <a:lnTo>
                                  <a:pt x="815138" y="168871"/>
                                </a:lnTo>
                                <a:lnTo>
                                  <a:pt x="821813" y="160300"/>
                                </a:lnTo>
                                <a:lnTo>
                                  <a:pt x="828806" y="151730"/>
                                </a:lnTo>
                                <a:lnTo>
                                  <a:pt x="835799" y="143159"/>
                                </a:lnTo>
                                <a:lnTo>
                                  <a:pt x="843110" y="134906"/>
                                </a:lnTo>
                                <a:lnTo>
                                  <a:pt x="850738" y="126971"/>
                                </a:lnTo>
                                <a:lnTo>
                                  <a:pt x="858367" y="119035"/>
                                </a:lnTo>
                                <a:lnTo>
                                  <a:pt x="866313" y="111734"/>
                                </a:lnTo>
                                <a:lnTo>
                                  <a:pt x="874260" y="104433"/>
                                </a:lnTo>
                                <a:lnTo>
                                  <a:pt x="882206" y="97450"/>
                                </a:lnTo>
                                <a:lnTo>
                                  <a:pt x="890788" y="90149"/>
                                </a:lnTo>
                                <a:lnTo>
                                  <a:pt x="899052" y="83801"/>
                                </a:lnTo>
                                <a:lnTo>
                                  <a:pt x="907634" y="76817"/>
                                </a:lnTo>
                                <a:lnTo>
                                  <a:pt x="916216" y="70786"/>
                                </a:lnTo>
                                <a:lnTo>
                                  <a:pt x="925116" y="64755"/>
                                </a:lnTo>
                                <a:lnTo>
                                  <a:pt x="934016" y="59041"/>
                                </a:lnTo>
                                <a:lnTo>
                                  <a:pt x="943552" y="53645"/>
                                </a:lnTo>
                                <a:lnTo>
                                  <a:pt x="952452" y="48249"/>
                                </a:lnTo>
                                <a:lnTo>
                                  <a:pt x="961988" y="43170"/>
                                </a:lnTo>
                                <a:lnTo>
                                  <a:pt x="971205" y="38726"/>
                                </a:lnTo>
                                <a:lnTo>
                                  <a:pt x="981059" y="33965"/>
                                </a:lnTo>
                                <a:lnTo>
                                  <a:pt x="990595" y="29838"/>
                                </a:lnTo>
                                <a:lnTo>
                                  <a:pt x="1000766" y="25712"/>
                                </a:lnTo>
                                <a:lnTo>
                                  <a:pt x="1010302" y="22220"/>
                                </a:lnTo>
                                <a:lnTo>
                                  <a:pt x="1020791" y="18728"/>
                                </a:lnTo>
                                <a:lnTo>
                                  <a:pt x="1030962" y="15237"/>
                                </a:lnTo>
                                <a:lnTo>
                                  <a:pt x="1041134" y="12380"/>
                                </a:lnTo>
                                <a:lnTo>
                                  <a:pt x="1051305" y="10158"/>
                                </a:lnTo>
                                <a:lnTo>
                                  <a:pt x="1062112" y="7936"/>
                                </a:lnTo>
                                <a:lnTo>
                                  <a:pt x="1072283" y="5714"/>
                                </a:lnTo>
                                <a:lnTo>
                                  <a:pt x="1083091" y="3809"/>
                                </a:lnTo>
                                <a:lnTo>
                                  <a:pt x="1093898" y="2539"/>
                                </a:lnTo>
                                <a:lnTo>
                                  <a:pt x="1104705" y="1587"/>
                                </a:lnTo>
                                <a:lnTo>
                                  <a:pt x="1115512" y="635"/>
                                </a:lnTo>
                                <a:lnTo>
                                  <a:pt x="1126637" y="317"/>
                                </a:lnTo>
                                <a:lnTo>
                                  <a:pt x="1137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37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05pt;margin-top:719.9pt;height:77.2pt;width:517.25pt;z-index:251645952;mso-width-relative:page;mso-height-relative:page;" coordsize="6569075,980540" o:gfxdata="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">
                <o:lock v:ext="edit" aspectratio="f"/>
                <v:shape id="文本框 49" o:spid="_x0000_s1026" o:spt="202" type="#_x0000_t202" style="position:absolute;left:0;top:431900;height:548640;width:6569075;" filled="f" stroked="f" coordsize="21600,21600" o:gfxdata="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j2Vefb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exact"/>
                          <w:jc w:val="both"/>
                          <w:rPr>
                            <w:rFonts w:ascii="阿里巴巴普惠体 R" w:hAnsi="阿里巴巴普惠体 R" w:eastAsia="阿里巴巴普惠体 R" w:cs="阿里巴巴普惠体 R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具备具备一定的视觉设计与规划经验，可运用</w:t>
                        </w:r>
                        <w:r>
                          <w:rPr>
                            <w:rFonts w:ascii="阿里巴巴普惠体 R" w:hAnsi="阿里巴巴普惠体 R" w:eastAsia="阿里巴巴普惠体 R" w:cs="阿里巴巴普惠体 R"/>
                            <w:color w:val="262626" w:themeColor="text1" w:themeTint="D9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Ps，Ai等工具来工作，善于分析市场及用户需求，实事求是，不会夸夸其词，手绘插画突出,喜爱阅读和思考。</w:t>
                        </w:r>
                      </w:p>
                    </w:txbxContent>
                  </v:textbox>
                </v:shape>
                <v:shape id="文本框 48" o:spid="_x0000_s1026" o:spt="202" type="#_x0000_t202" style="position:absolute;left:0;top:0;height:345440;width:1221740;" filled="f" stroked="f" coordsize="21600,21600" o:gfxdata="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++soP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400" w:lineRule="exact"/>
                          <w:rPr>
                            <w:rFonts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阿里巴巴普惠体 R" w:hAnsi="阿里巴巴普惠体 R" w:eastAsia="阿里巴巴普惠体 R" w:cs="阿里巴巴普惠体 R"/>
                            <w:b/>
                            <w:bCs/>
                            <w:color w:val="586371"/>
                            <w:kern w:val="24"/>
                            <w:sz w:val="28"/>
                            <w:szCs w:val="28"/>
                          </w:rPr>
                          <w:t>自我评价</w:t>
                        </w:r>
                      </w:p>
                    </w:txbxContent>
                  </v:textbox>
                </v:shape>
                <v:line id="_x0000_s1026" o:spid="_x0000_s1026" o:spt="20" style="position:absolute;left:89757;top:387078;height:0;width:6372225;" filled="f" stroked="t" coordsize="21600,21600" o:gfxdata="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79AbwuQAAANwAAAAPAAAAAAAAAAEAIAAAADgAAABkcnMvZG93bnJldi54bWxQ&#10;SwECFAAUAAAACACHTuJAMy8FnjsAAAA5AAAAEAAAAAAAAAABACAAAAAeAQAAZHJzL3NoYXBleG1s&#10;LnhtbFBLBQYAAAAABgAGAFsBAADIAwAAAAA=&#10;">
                  <v:fill on="f" focussize="0,0"/>
                  <v:stroke weight="1.5pt" color="#D9D9D9" miterlimit="8" joinstyle="miter"/>
                  <v:imagedata o:title=""/>
                  <o:lock v:ext="edit" aspectratio="f"/>
                </v:line>
                <v:shape id="KSO_Shape" o:spid="_x0000_s1026" o:spt="100" style="position:absolute;left:6198846;top:106587;height:182880;width:194310;v-text-anchor:middle;" fillcolor="#586371" filled="t" stroked="f" coordsize="2274888,2136775" o:gfxdata="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WBbkZMAAAADcAAAADwAAAAAAAAABACAAAAA4AAAAZHJzL2Rvd25y&#10;ZXYueG1sUEsBAhQAFAAAAAgAh07iQDMvBZ47AAAAOQAAABAAAAAAAAAAAQAgAAAAJQEAAGRycy9z&#10;aGFwZXhtbC54bWxQSwUGAAAAAAYABgBbAQAAzwMAAAAA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  <v:path o:connectlocs="82926,101452;91157,110489;90452,112492;88019,132409;72627,153260;75128,130224;72081,112287;71581,110238;79993,101292;110210,89383;130127,96422;149112,103166;153972,106628;157242,111640;160989,123668;162625,137724;161921,142530;158559,145013;145956,149068;121384,152349;57391,87219;38048,152075;14733,148590;3655,144717;590,142280;204,135673;2020,122164;5811,111025;9194,106172;14733,102642;35506,95534;54122,88700;86018,409;92543,2436;98409,6010;103433,10882;107435,16893;110254,23814;111686,31464;111527,40617;109254,50976;105184,61039;99546,69896;88769,93392;82199,98423;80039,98196;72400,91935;62487,69008;56985,59969;53098,49838;51074,39478;51097,30599;52711,22995;55667,16164;59782,10268;64920,5509;70854,2140;77470,273" o:connectangles="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5243195</wp:posOffset>
                </wp:positionH>
                <wp:positionV relativeFrom="paragraph">
                  <wp:posOffset>396240</wp:posOffset>
                </wp:positionV>
                <wp:extent cx="1959610" cy="487680"/>
                <wp:effectExtent l="0" t="0" r="0" b="0"/>
                <wp:wrapNone/>
                <wp:docPr id="183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61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hAnsi="Impact" w:cs="Times New Roman" w:asciiTheme="majorHAnsi" w:eastAsiaTheme="minorEastAsia"/>
                                <w:color w:val="586371"/>
                                <w:kern w:val="24"/>
                                <w:sz w:val="36"/>
                                <w:szCs w:val="36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412.85pt;margin-top:31.2pt;height:38.4pt;width:154.3pt;z-index:251649024;mso-width-relative:page;mso-height-relative:page;" filled="f" stroked="f" coordsize="21600,21600" o:gfxdata="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Yofq9tkAAAALAQAADwAAAAAAAAABACAAAAA4AAAAZHJzL2Rvd25yZXYueG1sUEsBAhQAFAAA&#10;AAgAh07iQNMyz12fAQAAEgMAAA4AAAAAAAAAAQAgAAAAPg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hAnsi="Impact" w:cs="Times New Roman" w:asciiTheme="majorHAnsi" w:eastAsiaTheme="minorEastAsia"/>
                          <w:color w:val="586371"/>
                          <w:kern w:val="24"/>
                          <w:sz w:val="36"/>
                          <w:szCs w:val="36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201930</wp:posOffset>
                </wp:positionV>
                <wp:extent cx="7108190" cy="10470515"/>
                <wp:effectExtent l="0" t="0" r="0" b="6985"/>
                <wp:wrapNone/>
                <wp:docPr id="161" name="矩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8190" cy="1047051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.1pt;margin-top:15.9pt;height:824.45pt;width:559.7pt;z-index:251622400;v-text-anchor:middle;mso-width-relative:page;mso-height-relative:page;" fillcolor="#F7F7F7" filled="t" stroked="f" coordsize="21600,21600" o:gfxdata="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BYAAABkcnMvUEsBAhQAFAAA&#10;AAgAh07iQD92DoXbAAAACwEAAA8AAAAAAAAAAQAgAAAAOAAAAGRycy9kb3ducmV2LnhtbFBLAQIU&#10;ABQAAAAIAIdO4kBUrNU+2gEAAI0DAAAOAAAAAAAAAAEAIAAAAEABAABkcnMvZTJvRG9jLnhtbFBL&#10;BQYAAAAABgAGAFkBAACM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br w:type="page"/>
      </w:r>
    </w:p>
    <w:p>
      <w:pPr>
        <w:widowControl/>
        <w:jc w:val="left"/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937895</wp:posOffset>
                </wp:positionH>
                <wp:positionV relativeFrom="paragraph">
                  <wp:posOffset>812800</wp:posOffset>
                </wp:positionV>
                <wp:extent cx="5934075" cy="9253855"/>
                <wp:effectExtent l="0" t="0" r="0" b="4445"/>
                <wp:wrapNone/>
                <wp:docPr id="6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84" cy="9253864"/>
                          <a:chOff x="0" y="0"/>
                          <a:chExt cx="5934084" cy="9253864"/>
                        </a:xfrm>
                      </wpg:grpSpPr>
                      <wpg:grpSp>
                        <wpg:cNvPr id="10" name="组合 10"/>
                        <wpg:cNvGrpSpPr/>
                        <wpg:grpSpPr>
                          <a:xfrm>
                            <a:off x="0" y="0"/>
                            <a:ext cx="2912334" cy="956907"/>
                            <a:chOff x="0" y="0"/>
                            <a:chExt cx="2912334" cy="956907"/>
                          </a:xfrm>
                        </wpg:grpSpPr>
                        <wps:wsp>
                          <wps:cNvPr id="16" name="文本框 2"/>
                          <wps:cNvSpPr txBox="1"/>
                          <wps:spPr>
                            <a:xfrm>
                              <a:off x="120495" y="0"/>
                              <a:ext cx="183825" cy="311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222" h="290303">
                                  <a:moveTo>
                                    <a:pt x="84493" y="0"/>
                                  </a:moveTo>
                                  <a:cubicBezTo>
                                    <a:pt x="105831" y="0"/>
                                    <a:pt x="123441" y="4124"/>
                                    <a:pt x="137322" y="12373"/>
                                  </a:cubicBezTo>
                                  <a:cubicBezTo>
                                    <a:pt x="151203" y="20623"/>
                                    <a:pt x="160324" y="30905"/>
                                    <a:pt x="164683" y="43221"/>
                                  </a:cubicBezTo>
                                  <a:cubicBezTo>
                                    <a:pt x="169042" y="55536"/>
                                    <a:pt x="171222" y="74697"/>
                                    <a:pt x="171222" y="100703"/>
                                  </a:cubicBezTo>
                                  <a:lnTo>
                                    <a:pt x="171222" y="127169"/>
                                  </a:lnTo>
                                  <a:lnTo>
                                    <a:pt x="98775" y="127169"/>
                                  </a:lnTo>
                                  <a:lnTo>
                                    <a:pt x="98775" y="78746"/>
                                  </a:lnTo>
                                  <a:cubicBezTo>
                                    <a:pt x="98775" y="64666"/>
                                    <a:pt x="98001" y="55880"/>
                                    <a:pt x="96452" y="52388"/>
                                  </a:cubicBezTo>
                                  <a:cubicBezTo>
                                    <a:pt x="94904" y="48896"/>
                                    <a:pt x="91491" y="47150"/>
                                    <a:pt x="86213" y="47150"/>
                                  </a:cubicBezTo>
                                  <a:cubicBezTo>
                                    <a:pt x="80248" y="47150"/>
                                    <a:pt x="76462" y="49273"/>
                                    <a:pt x="74856" y="53517"/>
                                  </a:cubicBezTo>
                                  <a:cubicBezTo>
                                    <a:pt x="73250" y="57762"/>
                                    <a:pt x="72447" y="66940"/>
                                    <a:pt x="72447" y="81050"/>
                                  </a:cubicBezTo>
                                  <a:lnTo>
                                    <a:pt x="72447" y="210457"/>
                                  </a:lnTo>
                                  <a:cubicBezTo>
                                    <a:pt x="72447" y="223994"/>
                                    <a:pt x="73250" y="232827"/>
                                    <a:pt x="74856" y="236957"/>
                                  </a:cubicBezTo>
                                  <a:cubicBezTo>
                                    <a:pt x="76462" y="241087"/>
                                    <a:pt x="80076" y="243152"/>
                                    <a:pt x="85697" y="243152"/>
                                  </a:cubicBezTo>
                                  <a:cubicBezTo>
                                    <a:pt x="91089" y="243152"/>
                                    <a:pt x="94617" y="241082"/>
                                    <a:pt x="96280" y="236942"/>
                                  </a:cubicBezTo>
                                  <a:cubicBezTo>
                                    <a:pt x="97944" y="232803"/>
                                    <a:pt x="98775" y="223085"/>
                                    <a:pt x="98775" y="207789"/>
                                  </a:cubicBezTo>
                                  <a:lnTo>
                                    <a:pt x="98775" y="172770"/>
                                  </a:lnTo>
                                  <a:lnTo>
                                    <a:pt x="171222" y="172770"/>
                                  </a:lnTo>
                                  <a:lnTo>
                                    <a:pt x="171222" y="183628"/>
                                  </a:lnTo>
                                  <a:cubicBezTo>
                                    <a:pt x="171222" y="212464"/>
                                    <a:pt x="169186" y="232914"/>
                                    <a:pt x="165113" y="244978"/>
                                  </a:cubicBezTo>
                                  <a:cubicBezTo>
                                    <a:pt x="161041" y="257042"/>
                                    <a:pt x="152035" y="267612"/>
                                    <a:pt x="138096" y="276688"/>
                                  </a:cubicBezTo>
                                  <a:cubicBezTo>
                                    <a:pt x="124158" y="285765"/>
                                    <a:pt x="106978" y="290303"/>
                                    <a:pt x="86558" y="290303"/>
                                  </a:cubicBezTo>
                                  <a:cubicBezTo>
                                    <a:pt x="65334" y="290303"/>
                                    <a:pt x="47839" y="286460"/>
                                    <a:pt x="34072" y="278773"/>
                                  </a:cubicBezTo>
                                  <a:cubicBezTo>
                                    <a:pt x="20306" y="271087"/>
                                    <a:pt x="11185" y="260447"/>
                                    <a:pt x="6711" y="246852"/>
                                  </a:cubicBezTo>
                                  <a:cubicBezTo>
                                    <a:pt x="2237" y="233257"/>
                                    <a:pt x="0" y="212808"/>
                                    <a:pt x="0" y="185505"/>
                                  </a:cubicBezTo>
                                  <a:lnTo>
                                    <a:pt x="0" y="104110"/>
                                  </a:lnTo>
                                  <a:cubicBezTo>
                                    <a:pt x="0" y="84033"/>
                                    <a:pt x="688" y="68976"/>
                                    <a:pt x="2065" y="58938"/>
                                  </a:cubicBezTo>
                                  <a:cubicBezTo>
                                    <a:pt x="3442" y="48900"/>
                                    <a:pt x="7543" y="39234"/>
                                    <a:pt x="14369" y="29942"/>
                                  </a:cubicBezTo>
                                  <a:cubicBezTo>
                                    <a:pt x="21195" y="20650"/>
                                    <a:pt x="30659" y="13336"/>
                                    <a:pt x="42763" y="8001"/>
                                  </a:cubicBezTo>
                                  <a:cubicBezTo>
                                    <a:pt x="54866" y="2667"/>
                                    <a:pt x="68776" y="0"/>
                                    <a:pt x="8449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1" name="文本框 3"/>
                          <wps:cNvSpPr txBox="1"/>
                          <wps:spPr>
                            <a:xfrm>
                              <a:off x="335242" y="0"/>
                              <a:ext cx="179945" cy="311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7608" h="290303">
                                  <a:moveTo>
                                    <a:pt x="83804" y="0"/>
                                  </a:moveTo>
                                  <a:cubicBezTo>
                                    <a:pt x="98718" y="0"/>
                                    <a:pt x="112112" y="2437"/>
                                    <a:pt x="123985" y="7313"/>
                                  </a:cubicBezTo>
                                  <a:cubicBezTo>
                                    <a:pt x="135859" y="12189"/>
                                    <a:pt x="145410" y="19502"/>
                                    <a:pt x="152637" y="29254"/>
                                  </a:cubicBezTo>
                                  <a:cubicBezTo>
                                    <a:pt x="159865" y="39005"/>
                                    <a:pt x="164167" y="49617"/>
                                    <a:pt x="165543" y="61089"/>
                                  </a:cubicBezTo>
                                  <a:cubicBezTo>
                                    <a:pt x="166920" y="72561"/>
                                    <a:pt x="167608" y="92637"/>
                                    <a:pt x="167608" y="121318"/>
                                  </a:cubicBezTo>
                                  <a:lnTo>
                                    <a:pt x="167608" y="168985"/>
                                  </a:lnTo>
                                  <a:cubicBezTo>
                                    <a:pt x="167608" y="196977"/>
                                    <a:pt x="166949" y="216795"/>
                                    <a:pt x="165629" y="228439"/>
                                  </a:cubicBezTo>
                                  <a:cubicBezTo>
                                    <a:pt x="164310" y="240083"/>
                                    <a:pt x="160180" y="250724"/>
                                    <a:pt x="153239" y="260360"/>
                                  </a:cubicBezTo>
                                  <a:cubicBezTo>
                                    <a:pt x="146299" y="269997"/>
                                    <a:pt x="136920" y="277397"/>
                                    <a:pt x="125104" y="282559"/>
                                  </a:cubicBezTo>
                                  <a:cubicBezTo>
                                    <a:pt x="113288" y="287722"/>
                                    <a:pt x="99521" y="290303"/>
                                    <a:pt x="83804" y="290303"/>
                                  </a:cubicBezTo>
                                  <a:cubicBezTo>
                                    <a:pt x="68890" y="290303"/>
                                    <a:pt x="55497" y="287865"/>
                                    <a:pt x="43623" y="282989"/>
                                  </a:cubicBezTo>
                                  <a:cubicBezTo>
                                    <a:pt x="31749" y="278114"/>
                                    <a:pt x="22199" y="270800"/>
                                    <a:pt x="14971" y="261049"/>
                                  </a:cubicBezTo>
                                  <a:cubicBezTo>
                                    <a:pt x="7744" y="251297"/>
                                    <a:pt x="3442" y="240686"/>
                                    <a:pt x="2065" y="229214"/>
                                  </a:cubicBezTo>
                                  <a:cubicBezTo>
                                    <a:pt x="688" y="217741"/>
                                    <a:pt x="0" y="197665"/>
                                    <a:pt x="0" y="168985"/>
                                  </a:cubicBezTo>
                                  <a:lnTo>
                                    <a:pt x="0" y="121318"/>
                                  </a:lnTo>
                                  <a:cubicBezTo>
                                    <a:pt x="0" y="93326"/>
                                    <a:pt x="660" y="73508"/>
                                    <a:pt x="1979" y="61863"/>
                                  </a:cubicBezTo>
                                  <a:cubicBezTo>
                                    <a:pt x="3298" y="50219"/>
                                    <a:pt x="7428" y="39579"/>
                                    <a:pt x="14369" y="29942"/>
                                  </a:cubicBezTo>
                                  <a:cubicBezTo>
                                    <a:pt x="21310" y="20305"/>
                                    <a:pt x="30688" y="12906"/>
                                    <a:pt x="42504" y="7743"/>
                                  </a:cubicBezTo>
                                  <a:cubicBezTo>
                                    <a:pt x="54321" y="2581"/>
                                    <a:pt x="68087" y="0"/>
                                    <a:pt x="83804" y="0"/>
                                  </a:cubicBezTo>
                                  <a:close/>
                                  <a:moveTo>
                                    <a:pt x="84148" y="47150"/>
                                  </a:moveTo>
                                  <a:cubicBezTo>
                                    <a:pt x="80363" y="47150"/>
                                    <a:pt x="77466" y="48613"/>
                                    <a:pt x="75458" y="51538"/>
                                  </a:cubicBezTo>
                                  <a:cubicBezTo>
                                    <a:pt x="73451" y="54464"/>
                                    <a:pt x="72447" y="63097"/>
                                    <a:pt x="72447" y="77437"/>
                                  </a:cubicBezTo>
                                  <a:lnTo>
                                    <a:pt x="72447" y="207531"/>
                                  </a:lnTo>
                                  <a:cubicBezTo>
                                    <a:pt x="72447" y="223707"/>
                                    <a:pt x="73106" y="233688"/>
                                    <a:pt x="74426" y="237474"/>
                                  </a:cubicBezTo>
                                  <a:cubicBezTo>
                                    <a:pt x="75745" y="241259"/>
                                    <a:pt x="78814" y="243152"/>
                                    <a:pt x="83632" y="243152"/>
                                  </a:cubicBezTo>
                                  <a:cubicBezTo>
                                    <a:pt x="88565" y="243152"/>
                                    <a:pt x="91720" y="240973"/>
                                    <a:pt x="93097" y="236613"/>
                                  </a:cubicBezTo>
                                  <a:cubicBezTo>
                                    <a:pt x="94473" y="232254"/>
                                    <a:pt x="95162" y="221871"/>
                                    <a:pt x="95162" y="205466"/>
                                  </a:cubicBezTo>
                                  <a:lnTo>
                                    <a:pt x="95162" y="77437"/>
                                  </a:lnTo>
                                  <a:cubicBezTo>
                                    <a:pt x="95162" y="64473"/>
                                    <a:pt x="94445" y="56185"/>
                                    <a:pt x="93011" y="52571"/>
                                  </a:cubicBezTo>
                                  <a:cubicBezTo>
                                    <a:pt x="91577" y="48957"/>
                                    <a:pt x="88623" y="47150"/>
                                    <a:pt x="84148" y="471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2" name="文本框 4"/>
                          <wps:cNvSpPr txBox="1"/>
                          <wps:spPr>
                            <a:xfrm>
                              <a:off x="760488" y="0"/>
                              <a:ext cx="177729" cy="311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5544" h="290303">
                                  <a:moveTo>
                                    <a:pt x="78642" y="0"/>
                                  </a:moveTo>
                                  <a:cubicBezTo>
                                    <a:pt x="97456" y="0"/>
                                    <a:pt x="113489" y="3040"/>
                                    <a:pt x="126739" y="9120"/>
                                  </a:cubicBezTo>
                                  <a:cubicBezTo>
                                    <a:pt x="139989" y="15200"/>
                                    <a:pt x="148766" y="22858"/>
                                    <a:pt x="153068" y="32093"/>
                                  </a:cubicBezTo>
                                  <a:cubicBezTo>
                                    <a:pt x="157370" y="41328"/>
                                    <a:pt x="159521" y="57016"/>
                                    <a:pt x="159521" y="79158"/>
                                  </a:cubicBezTo>
                                  <a:lnTo>
                                    <a:pt x="159521" y="90171"/>
                                  </a:lnTo>
                                  <a:lnTo>
                                    <a:pt x="92236" y="90171"/>
                                  </a:lnTo>
                                  <a:lnTo>
                                    <a:pt x="92236" y="69521"/>
                                  </a:lnTo>
                                  <a:cubicBezTo>
                                    <a:pt x="92236" y="59884"/>
                                    <a:pt x="91376" y="53747"/>
                                    <a:pt x="89655" y="51108"/>
                                  </a:cubicBezTo>
                                  <a:cubicBezTo>
                                    <a:pt x="87934" y="48470"/>
                                    <a:pt x="85066" y="47150"/>
                                    <a:pt x="81051" y="47150"/>
                                  </a:cubicBezTo>
                                  <a:cubicBezTo>
                                    <a:pt x="76692" y="47150"/>
                                    <a:pt x="73393" y="48930"/>
                                    <a:pt x="71156" y="52489"/>
                                  </a:cubicBezTo>
                                  <a:cubicBezTo>
                                    <a:pt x="68919" y="56048"/>
                                    <a:pt x="67801" y="61444"/>
                                    <a:pt x="67801" y="68677"/>
                                  </a:cubicBezTo>
                                  <a:cubicBezTo>
                                    <a:pt x="67801" y="77975"/>
                                    <a:pt x="69058" y="84977"/>
                                    <a:pt x="71573" y="89684"/>
                                  </a:cubicBezTo>
                                  <a:cubicBezTo>
                                    <a:pt x="73975" y="94391"/>
                                    <a:pt x="80799" y="100069"/>
                                    <a:pt x="92046" y="106718"/>
                                  </a:cubicBezTo>
                                  <a:cubicBezTo>
                                    <a:pt x="124295" y="125858"/>
                                    <a:pt x="144607" y="141566"/>
                                    <a:pt x="152982" y="153841"/>
                                  </a:cubicBezTo>
                                  <a:cubicBezTo>
                                    <a:pt x="161356" y="166117"/>
                                    <a:pt x="165544" y="185906"/>
                                    <a:pt x="165544" y="213210"/>
                                  </a:cubicBezTo>
                                  <a:cubicBezTo>
                                    <a:pt x="165544" y="233057"/>
                                    <a:pt x="163220" y="247684"/>
                                    <a:pt x="158574" y="257091"/>
                                  </a:cubicBezTo>
                                  <a:cubicBezTo>
                                    <a:pt x="153928" y="266498"/>
                                    <a:pt x="144951" y="274385"/>
                                    <a:pt x="131643" y="280752"/>
                                  </a:cubicBezTo>
                                  <a:cubicBezTo>
                                    <a:pt x="118336" y="287119"/>
                                    <a:pt x="102848" y="290303"/>
                                    <a:pt x="85181" y="290303"/>
                                  </a:cubicBezTo>
                                  <a:cubicBezTo>
                                    <a:pt x="65793" y="290303"/>
                                    <a:pt x="49245" y="286632"/>
                                    <a:pt x="35535" y="279290"/>
                                  </a:cubicBezTo>
                                  <a:cubicBezTo>
                                    <a:pt x="21826" y="271947"/>
                                    <a:pt x="12849" y="262598"/>
                                    <a:pt x="8604" y="251240"/>
                                  </a:cubicBezTo>
                                  <a:cubicBezTo>
                                    <a:pt x="4360" y="239883"/>
                                    <a:pt x="2237" y="223764"/>
                                    <a:pt x="2237" y="202885"/>
                                  </a:cubicBezTo>
                                  <a:lnTo>
                                    <a:pt x="2237" y="184644"/>
                                  </a:lnTo>
                                  <a:lnTo>
                                    <a:pt x="69522" y="184644"/>
                                  </a:lnTo>
                                  <a:lnTo>
                                    <a:pt x="69522" y="218544"/>
                                  </a:lnTo>
                                  <a:cubicBezTo>
                                    <a:pt x="69522" y="228984"/>
                                    <a:pt x="70468" y="235695"/>
                                    <a:pt x="72361" y="238678"/>
                                  </a:cubicBezTo>
                                  <a:cubicBezTo>
                                    <a:pt x="74254" y="241661"/>
                                    <a:pt x="77609" y="243152"/>
                                    <a:pt x="82428" y="243152"/>
                                  </a:cubicBezTo>
                                  <a:cubicBezTo>
                                    <a:pt x="87246" y="243152"/>
                                    <a:pt x="90831" y="241259"/>
                                    <a:pt x="93183" y="237474"/>
                                  </a:cubicBezTo>
                                  <a:cubicBezTo>
                                    <a:pt x="95535" y="233688"/>
                                    <a:pt x="96711" y="228066"/>
                                    <a:pt x="96711" y="220609"/>
                                  </a:cubicBezTo>
                                  <a:cubicBezTo>
                                    <a:pt x="96711" y="204204"/>
                                    <a:pt x="94474" y="193478"/>
                                    <a:pt x="89999" y="188430"/>
                                  </a:cubicBezTo>
                                  <a:cubicBezTo>
                                    <a:pt x="85410" y="183382"/>
                                    <a:pt x="74110" y="174950"/>
                                    <a:pt x="56099" y="163134"/>
                                  </a:cubicBezTo>
                                  <a:cubicBezTo>
                                    <a:pt x="38088" y="151203"/>
                                    <a:pt x="26157" y="142541"/>
                                    <a:pt x="20306" y="137149"/>
                                  </a:cubicBezTo>
                                  <a:cubicBezTo>
                                    <a:pt x="14455" y="131757"/>
                                    <a:pt x="9608" y="124301"/>
                                    <a:pt x="5765" y="114779"/>
                                  </a:cubicBezTo>
                                  <a:cubicBezTo>
                                    <a:pt x="1922" y="105257"/>
                                    <a:pt x="0" y="93096"/>
                                    <a:pt x="0" y="78297"/>
                                  </a:cubicBezTo>
                                  <a:cubicBezTo>
                                    <a:pt x="0" y="56959"/>
                                    <a:pt x="2725" y="41357"/>
                                    <a:pt x="8174" y="31491"/>
                                  </a:cubicBezTo>
                                  <a:cubicBezTo>
                                    <a:pt x="13623" y="21625"/>
                                    <a:pt x="22428" y="13910"/>
                                    <a:pt x="34589" y="8346"/>
                                  </a:cubicBezTo>
                                  <a:cubicBezTo>
                                    <a:pt x="46749" y="2782"/>
                                    <a:pt x="61434" y="0"/>
                                    <a:pt x="7864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3" name="文本框 5"/>
                          <wps:cNvSpPr txBox="1"/>
                          <wps:spPr>
                            <a:xfrm>
                              <a:off x="0" y="6280"/>
                              <a:ext cx="77779" cy="299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447" h="278602">
                                  <a:moveTo>
                                    <a:pt x="0" y="0"/>
                                  </a:moveTo>
                                  <a:lnTo>
                                    <a:pt x="72447" y="0"/>
                                  </a:lnTo>
                                  <a:lnTo>
                                    <a:pt x="72447" y="278602"/>
                                  </a:lnTo>
                                  <a:lnTo>
                                    <a:pt x="0" y="27860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4" name="文本框 6"/>
                          <wps:cNvSpPr txBox="1"/>
                          <wps:spPr>
                            <a:xfrm>
                              <a:off x="552207" y="6280"/>
                              <a:ext cx="173664" cy="299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1758" h="278602">
                                  <a:moveTo>
                                    <a:pt x="0" y="0"/>
                                  </a:moveTo>
                                  <a:lnTo>
                                    <a:pt x="60573" y="0"/>
                                  </a:lnTo>
                                  <a:lnTo>
                                    <a:pt x="101185" y="125449"/>
                                  </a:lnTo>
                                  <a:lnTo>
                                    <a:pt x="101185" y="0"/>
                                  </a:lnTo>
                                  <a:lnTo>
                                    <a:pt x="161758" y="0"/>
                                  </a:lnTo>
                                  <a:lnTo>
                                    <a:pt x="161758" y="278602"/>
                                  </a:lnTo>
                                  <a:lnTo>
                                    <a:pt x="98259" y="278602"/>
                                  </a:lnTo>
                                  <a:lnTo>
                                    <a:pt x="60573" y="151949"/>
                                  </a:lnTo>
                                  <a:lnTo>
                                    <a:pt x="60573" y="278602"/>
                                  </a:lnTo>
                                  <a:lnTo>
                                    <a:pt x="0" y="27860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5" name="文本框 7"/>
                          <wps:cNvSpPr txBox="1"/>
                          <wps:spPr>
                            <a:xfrm>
                              <a:off x="507927" y="504402"/>
                              <a:ext cx="118878" cy="1246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0728" h="116086">
                                  <a:moveTo>
                                    <a:pt x="48220" y="0"/>
                                  </a:moveTo>
                                  <a:cubicBezTo>
                                    <a:pt x="69652" y="26194"/>
                                    <a:pt x="90488" y="53578"/>
                                    <a:pt x="110728" y="82153"/>
                                  </a:cubicBezTo>
                                  <a:cubicBezTo>
                                    <a:pt x="103584" y="86916"/>
                                    <a:pt x="92869" y="93464"/>
                                    <a:pt x="78581" y="101799"/>
                                  </a:cubicBezTo>
                                  <a:cubicBezTo>
                                    <a:pt x="69056" y="107752"/>
                                    <a:pt x="61913" y="112514"/>
                                    <a:pt x="57150" y="116086"/>
                                  </a:cubicBezTo>
                                  <a:cubicBezTo>
                                    <a:pt x="40481" y="88702"/>
                                    <a:pt x="21431" y="60722"/>
                                    <a:pt x="0" y="32147"/>
                                  </a:cubicBezTo>
                                  <a:lnTo>
                                    <a:pt x="482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7" name="文本框 8"/>
                          <wps:cNvSpPr txBox="1"/>
                          <wps:spPr>
                            <a:xfrm>
                              <a:off x="619135" y="504402"/>
                              <a:ext cx="320204" cy="3815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8252" h="355402">
                                  <a:moveTo>
                                    <a:pt x="210741" y="0"/>
                                  </a:moveTo>
                                  <a:cubicBezTo>
                                    <a:pt x="239316" y="15478"/>
                                    <a:pt x="258366" y="25003"/>
                                    <a:pt x="267891" y="28575"/>
                                  </a:cubicBezTo>
                                  <a:cubicBezTo>
                                    <a:pt x="264319" y="32147"/>
                                    <a:pt x="258366" y="39886"/>
                                    <a:pt x="250032" y="51792"/>
                                  </a:cubicBezTo>
                                  <a:cubicBezTo>
                                    <a:pt x="239316" y="64889"/>
                                    <a:pt x="230982" y="75605"/>
                                    <a:pt x="225029" y="83939"/>
                                  </a:cubicBezTo>
                                  <a:lnTo>
                                    <a:pt x="285750" y="83939"/>
                                  </a:lnTo>
                                  <a:lnTo>
                                    <a:pt x="285750" y="135731"/>
                                  </a:lnTo>
                                  <a:lnTo>
                                    <a:pt x="175022" y="135731"/>
                                  </a:lnTo>
                                  <a:cubicBezTo>
                                    <a:pt x="175022" y="151209"/>
                                    <a:pt x="175022" y="166092"/>
                                    <a:pt x="175022" y="180380"/>
                                  </a:cubicBezTo>
                                  <a:lnTo>
                                    <a:pt x="298252" y="180380"/>
                                  </a:lnTo>
                                  <a:lnTo>
                                    <a:pt x="298252" y="232172"/>
                                  </a:lnTo>
                                  <a:lnTo>
                                    <a:pt x="171451" y="232172"/>
                                  </a:lnTo>
                                  <a:cubicBezTo>
                                    <a:pt x="170260" y="233363"/>
                                    <a:pt x="169665" y="235744"/>
                                    <a:pt x="169665" y="239316"/>
                                  </a:cubicBezTo>
                                  <a:cubicBezTo>
                                    <a:pt x="211336" y="257175"/>
                                    <a:pt x="250032" y="276820"/>
                                    <a:pt x="285750" y="298252"/>
                                  </a:cubicBezTo>
                                  <a:lnTo>
                                    <a:pt x="248246" y="350044"/>
                                  </a:lnTo>
                                  <a:cubicBezTo>
                                    <a:pt x="212527" y="326231"/>
                                    <a:pt x="177999" y="305395"/>
                                    <a:pt x="144661" y="287536"/>
                                  </a:cubicBezTo>
                                  <a:cubicBezTo>
                                    <a:pt x="126802" y="312539"/>
                                    <a:pt x="98822" y="335161"/>
                                    <a:pt x="60722" y="355402"/>
                                  </a:cubicBezTo>
                                  <a:cubicBezTo>
                                    <a:pt x="52388" y="349449"/>
                                    <a:pt x="41077" y="339328"/>
                                    <a:pt x="26789" y="325041"/>
                                  </a:cubicBezTo>
                                  <a:cubicBezTo>
                                    <a:pt x="19646" y="319088"/>
                                    <a:pt x="14288" y="314325"/>
                                    <a:pt x="10716" y="310753"/>
                                  </a:cubicBezTo>
                                  <a:cubicBezTo>
                                    <a:pt x="63104" y="289322"/>
                                    <a:pt x="95250" y="263128"/>
                                    <a:pt x="107157" y="232172"/>
                                  </a:cubicBezTo>
                                  <a:lnTo>
                                    <a:pt x="0" y="232172"/>
                                  </a:lnTo>
                                  <a:lnTo>
                                    <a:pt x="0" y="180380"/>
                                  </a:lnTo>
                                  <a:lnTo>
                                    <a:pt x="112515" y="180380"/>
                                  </a:lnTo>
                                  <a:cubicBezTo>
                                    <a:pt x="113705" y="166092"/>
                                    <a:pt x="114300" y="151209"/>
                                    <a:pt x="114300" y="135731"/>
                                  </a:cubicBezTo>
                                  <a:lnTo>
                                    <a:pt x="16074" y="135731"/>
                                  </a:lnTo>
                                  <a:lnTo>
                                    <a:pt x="16074" y="83939"/>
                                  </a:lnTo>
                                  <a:lnTo>
                                    <a:pt x="87511" y="83939"/>
                                  </a:lnTo>
                                  <a:cubicBezTo>
                                    <a:pt x="86321" y="82749"/>
                                    <a:pt x="84535" y="80963"/>
                                    <a:pt x="82154" y="78581"/>
                                  </a:cubicBezTo>
                                  <a:cubicBezTo>
                                    <a:pt x="67866" y="61913"/>
                                    <a:pt x="53579" y="46434"/>
                                    <a:pt x="39291" y="32147"/>
                                  </a:cubicBezTo>
                                  <a:lnTo>
                                    <a:pt x="82154" y="1786"/>
                                  </a:lnTo>
                                  <a:cubicBezTo>
                                    <a:pt x="98822" y="14883"/>
                                    <a:pt x="117872" y="32147"/>
                                    <a:pt x="139304" y="53578"/>
                                  </a:cubicBezTo>
                                  <a:cubicBezTo>
                                    <a:pt x="125016" y="64294"/>
                                    <a:pt x="111919" y="74414"/>
                                    <a:pt x="100013" y="83939"/>
                                  </a:cubicBezTo>
                                  <a:lnTo>
                                    <a:pt x="162521" y="83939"/>
                                  </a:lnTo>
                                  <a:cubicBezTo>
                                    <a:pt x="176808" y="60127"/>
                                    <a:pt x="192882" y="32147"/>
                                    <a:pt x="21074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8" name="文本框 9"/>
                          <wps:cNvSpPr txBox="1"/>
                          <wps:spPr>
                            <a:xfrm>
                              <a:off x="1000696" y="504404"/>
                              <a:ext cx="421825" cy="1648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906" h="153591">
                                  <a:moveTo>
                                    <a:pt x="228600" y="0"/>
                                  </a:moveTo>
                                  <a:cubicBezTo>
                                    <a:pt x="229791" y="5953"/>
                                    <a:pt x="232767" y="14883"/>
                                    <a:pt x="237530" y="26789"/>
                                  </a:cubicBezTo>
                                  <a:cubicBezTo>
                                    <a:pt x="239911" y="33933"/>
                                    <a:pt x="241697" y="39291"/>
                                    <a:pt x="242888" y="42863"/>
                                  </a:cubicBezTo>
                                  <a:lnTo>
                                    <a:pt x="392906" y="42863"/>
                                  </a:lnTo>
                                  <a:lnTo>
                                    <a:pt x="392906" y="153591"/>
                                  </a:lnTo>
                                  <a:lnTo>
                                    <a:pt x="333970" y="153591"/>
                                  </a:lnTo>
                                  <a:lnTo>
                                    <a:pt x="333970" y="94655"/>
                                  </a:lnTo>
                                  <a:lnTo>
                                    <a:pt x="58936" y="94655"/>
                                  </a:lnTo>
                                  <a:lnTo>
                                    <a:pt x="58936" y="153591"/>
                                  </a:lnTo>
                                  <a:lnTo>
                                    <a:pt x="0" y="153591"/>
                                  </a:lnTo>
                                  <a:lnTo>
                                    <a:pt x="0" y="42863"/>
                                  </a:lnTo>
                                  <a:lnTo>
                                    <a:pt x="169664" y="42863"/>
                                  </a:lnTo>
                                  <a:cubicBezTo>
                                    <a:pt x="168474" y="39291"/>
                                    <a:pt x="166688" y="33933"/>
                                    <a:pt x="164306" y="26789"/>
                                  </a:cubicBezTo>
                                  <a:cubicBezTo>
                                    <a:pt x="160734" y="17264"/>
                                    <a:pt x="157758" y="10716"/>
                                    <a:pt x="155377" y="7144"/>
                                  </a:cubicBezTo>
                                  <a:lnTo>
                                    <a:pt x="228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9" name="文本框 10"/>
                          <wps:cNvSpPr txBox="1"/>
                          <wps:spPr>
                            <a:xfrm>
                              <a:off x="195392" y="506321"/>
                              <a:ext cx="247343" cy="228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0386" h="212527">
                                  <a:moveTo>
                                    <a:pt x="71438" y="0"/>
                                  </a:moveTo>
                                  <a:cubicBezTo>
                                    <a:pt x="72628" y="2381"/>
                                    <a:pt x="75605" y="7144"/>
                                    <a:pt x="80367" y="14288"/>
                                  </a:cubicBezTo>
                                  <a:cubicBezTo>
                                    <a:pt x="86321" y="26194"/>
                                    <a:pt x="91678" y="36314"/>
                                    <a:pt x="96441" y="44648"/>
                                  </a:cubicBezTo>
                                  <a:lnTo>
                                    <a:pt x="133946" y="44648"/>
                                  </a:lnTo>
                                  <a:cubicBezTo>
                                    <a:pt x="141089" y="31552"/>
                                    <a:pt x="148233" y="16669"/>
                                    <a:pt x="155377" y="0"/>
                                  </a:cubicBezTo>
                                  <a:cubicBezTo>
                                    <a:pt x="160139" y="1191"/>
                                    <a:pt x="166688" y="2977"/>
                                    <a:pt x="175022" y="5358"/>
                                  </a:cubicBezTo>
                                  <a:cubicBezTo>
                                    <a:pt x="180975" y="7739"/>
                                    <a:pt x="191691" y="10716"/>
                                    <a:pt x="207169" y="14288"/>
                                  </a:cubicBezTo>
                                  <a:cubicBezTo>
                                    <a:pt x="203597" y="17859"/>
                                    <a:pt x="198835" y="23813"/>
                                    <a:pt x="192881" y="32147"/>
                                  </a:cubicBezTo>
                                  <a:cubicBezTo>
                                    <a:pt x="189310" y="38100"/>
                                    <a:pt x="186333" y="42267"/>
                                    <a:pt x="183952" y="44648"/>
                                  </a:cubicBezTo>
                                  <a:lnTo>
                                    <a:pt x="230386" y="44648"/>
                                  </a:lnTo>
                                  <a:lnTo>
                                    <a:pt x="230386" y="212527"/>
                                  </a:lnTo>
                                  <a:lnTo>
                                    <a:pt x="0" y="212527"/>
                                  </a:lnTo>
                                  <a:lnTo>
                                    <a:pt x="0" y="44648"/>
                                  </a:lnTo>
                                  <a:lnTo>
                                    <a:pt x="44649" y="44648"/>
                                  </a:lnTo>
                                  <a:cubicBezTo>
                                    <a:pt x="42267" y="41077"/>
                                    <a:pt x="39291" y="36314"/>
                                    <a:pt x="35719" y="30361"/>
                                  </a:cubicBezTo>
                                  <a:cubicBezTo>
                                    <a:pt x="30956" y="23217"/>
                                    <a:pt x="27385" y="18455"/>
                                    <a:pt x="25003" y="16073"/>
                                  </a:cubicBezTo>
                                  <a:lnTo>
                                    <a:pt x="71438" y="0"/>
                                  </a:lnTo>
                                  <a:close/>
                                  <a:moveTo>
                                    <a:pt x="41077" y="87511"/>
                                  </a:moveTo>
                                  <a:lnTo>
                                    <a:pt x="41077" y="169664"/>
                                  </a:lnTo>
                                  <a:lnTo>
                                    <a:pt x="96441" y="169664"/>
                                  </a:lnTo>
                                  <a:lnTo>
                                    <a:pt x="96441" y="87511"/>
                                  </a:lnTo>
                                  <a:lnTo>
                                    <a:pt x="41077" y="87511"/>
                                  </a:lnTo>
                                  <a:close/>
                                  <a:moveTo>
                                    <a:pt x="133946" y="87511"/>
                                  </a:moveTo>
                                  <a:lnTo>
                                    <a:pt x="133946" y="169664"/>
                                  </a:lnTo>
                                  <a:lnTo>
                                    <a:pt x="187524" y="169664"/>
                                  </a:lnTo>
                                  <a:lnTo>
                                    <a:pt x="187524" y="87511"/>
                                  </a:lnTo>
                                  <a:lnTo>
                                    <a:pt x="133946" y="875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0" name="文本框 11"/>
                          <wps:cNvSpPr txBox="1"/>
                          <wps:spPr>
                            <a:xfrm>
                              <a:off x="2455994" y="508237"/>
                              <a:ext cx="166812" cy="444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376" h="414337">
                                  <a:moveTo>
                                    <a:pt x="51792" y="0"/>
                                  </a:moveTo>
                                  <a:lnTo>
                                    <a:pt x="103584" y="0"/>
                                  </a:lnTo>
                                  <a:lnTo>
                                    <a:pt x="103584" y="75009"/>
                                  </a:lnTo>
                                  <a:lnTo>
                                    <a:pt x="144661" y="75009"/>
                                  </a:lnTo>
                                  <a:lnTo>
                                    <a:pt x="144661" y="130373"/>
                                  </a:lnTo>
                                  <a:lnTo>
                                    <a:pt x="103584" y="130373"/>
                                  </a:lnTo>
                                  <a:lnTo>
                                    <a:pt x="103584" y="180380"/>
                                  </a:lnTo>
                                  <a:cubicBezTo>
                                    <a:pt x="111918" y="183952"/>
                                    <a:pt x="124420" y="190500"/>
                                    <a:pt x="141089" y="200025"/>
                                  </a:cubicBezTo>
                                  <a:cubicBezTo>
                                    <a:pt x="147042" y="203597"/>
                                    <a:pt x="151804" y="206573"/>
                                    <a:pt x="155376" y="208955"/>
                                  </a:cubicBezTo>
                                  <a:lnTo>
                                    <a:pt x="130373" y="257175"/>
                                  </a:lnTo>
                                  <a:cubicBezTo>
                                    <a:pt x="126801" y="254794"/>
                                    <a:pt x="121443" y="251222"/>
                                    <a:pt x="114300" y="246459"/>
                                  </a:cubicBezTo>
                                  <a:cubicBezTo>
                                    <a:pt x="109537" y="242887"/>
                                    <a:pt x="105965" y="240506"/>
                                    <a:pt x="103584" y="239316"/>
                                  </a:cubicBezTo>
                                  <a:lnTo>
                                    <a:pt x="103584" y="414337"/>
                                  </a:lnTo>
                                  <a:lnTo>
                                    <a:pt x="51792" y="414337"/>
                                  </a:lnTo>
                                  <a:lnTo>
                                    <a:pt x="51792" y="242887"/>
                                  </a:lnTo>
                                  <a:cubicBezTo>
                                    <a:pt x="39886" y="271462"/>
                                    <a:pt x="26789" y="298252"/>
                                    <a:pt x="12501" y="323255"/>
                                  </a:cubicBezTo>
                                  <a:cubicBezTo>
                                    <a:pt x="11311" y="310158"/>
                                    <a:pt x="8334" y="292298"/>
                                    <a:pt x="3571" y="269677"/>
                                  </a:cubicBezTo>
                                  <a:cubicBezTo>
                                    <a:pt x="2381" y="258961"/>
                                    <a:pt x="1190" y="250627"/>
                                    <a:pt x="0" y="244673"/>
                                  </a:cubicBezTo>
                                  <a:cubicBezTo>
                                    <a:pt x="21431" y="207764"/>
                                    <a:pt x="37504" y="169664"/>
                                    <a:pt x="48220" y="130373"/>
                                  </a:cubicBezTo>
                                  <a:lnTo>
                                    <a:pt x="1786" y="130373"/>
                                  </a:lnTo>
                                  <a:lnTo>
                                    <a:pt x="1786" y="75009"/>
                                  </a:lnTo>
                                  <a:lnTo>
                                    <a:pt x="51792" y="75009"/>
                                  </a:lnTo>
                                  <a:lnTo>
                                    <a:pt x="517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1" name="文本框 12"/>
                          <wps:cNvSpPr txBox="1"/>
                          <wps:spPr>
                            <a:xfrm>
                              <a:off x="1986234" y="525493"/>
                              <a:ext cx="412238" cy="427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3976" h="398264">
                                  <a:moveTo>
                                    <a:pt x="0" y="0"/>
                                  </a:moveTo>
                                  <a:lnTo>
                                    <a:pt x="383976" y="0"/>
                                  </a:lnTo>
                                  <a:lnTo>
                                    <a:pt x="383976" y="398264"/>
                                  </a:lnTo>
                                  <a:lnTo>
                                    <a:pt x="325041" y="398264"/>
                                  </a:lnTo>
                                  <a:lnTo>
                                    <a:pt x="325041" y="382191"/>
                                  </a:lnTo>
                                  <a:lnTo>
                                    <a:pt x="58936" y="382191"/>
                                  </a:lnTo>
                                  <a:lnTo>
                                    <a:pt x="58936" y="398264"/>
                                  </a:lnTo>
                                  <a:lnTo>
                                    <a:pt x="0" y="398264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58936" y="51793"/>
                                  </a:moveTo>
                                  <a:lnTo>
                                    <a:pt x="58936" y="125016"/>
                                  </a:lnTo>
                                  <a:cubicBezTo>
                                    <a:pt x="94655" y="101204"/>
                                    <a:pt x="120848" y="76796"/>
                                    <a:pt x="137517" y="51793"/>
                                  </a:cubicBezTo>
                                  <a:lnTo>
                                    <a:pt x="58936" y="51793"/>
                                  </a:lnTo>
                                  <a:close/>
                                  <a:moveTo>
                                    <a:pt x="196453" y="51793"/>
                                  </a:moveTo>
                                  <a:cubicBezTo>
                                    <a:pt x="195262" y="54174"/>
                                    <a:pt x="192881" y="57746"/>
                                    <a:pt x="189309" y="62508"/>
                                  </a:cubicBezTo>
                                  <a:cubicBezTo>
                                    <a:pt x="185737" y="68461"/>
                                    <a:pt x="182761" y="72629"/>
                                    <a:pt x="180380" y="75010"/>
                                  </a:cubicBezTo>
                                  <a:lnTo>
                                    <a:pt x="307181" y="75010"/>
                                  </a:lnTo>
                                  <a:lnTo>
                                    <a:pt x="307181" y="108943"/>
                                  </a:lnTo>
                                  <a:cubicBezTo>
                                    <a:pt x="291703" y="127993"/>
                                    <a:pt x="272058" y="145852"/>
                                    <a:pt x="248245" y="162521"/>
                                  </a:cubicBezTo>
                                  <a:cubicBezTo>
                                    <a:pt x="260151" y="166093"/>
                                    <a:pt x="279201" y="170260"/>
                                    <a:pt x="305395" y="175022"/>
                                  </a:cubicBezTo>
                                  <a:cubicBezTo>
                                    <a:pt x="313730" y="176213"/>
                                    <a:pt x="320278" y="177404"/>
                                    <a:pt x="325041" y="178594"/>
                                  </a:cubicBezTo>
                                  <a:lnTo>
                                    <a:pt x="325041" y="51793"/>
                                  </a:lnTo>
                                  <a:lnTo>
                                    <a:pt x="196453" y="51793"/>
                                  </a:lnTo>
                                  <a:close/>
                                  <a:moveTo>
                                    <a:pt x="150019" y="112514"/>
                                  </a:moveTo>
                                  <a:cubicBezTo>
                                    <a:pt x="155972" y="119658"/>
                                    <a:pt x="169069" y="129183"/>
                                    <a:pt x="189309" y="141089"/>
                                  </a:cubicBezTo>
                                  <a:cubicBezTo>
                                    <a:pt x="191691" y="142280"/>
                                    <a:pt x="193476" y="143471"/>
                                    <a:pt x="194667" y="144661"/>
                                  </a:cubicBezTo>
                                  <a:cubicBezTo>
                                    <a:pt x="218480" y="131564"/>
                                    <a:pt x="233958" y="120849"/>
                                    <a:pt x="241101" y="112514"/>
                                  </a:cubicBezTo>
                                  <a:lnTo>
                                    <a:pt x="150019" y="112514"/>
                                  </a:lnTo>
                                  <a:close/>
                                  <a:moveTo>
                                    <a:pt x="58936" y="130374"/>
                                  </a:moveTo>
                                  <a:lnTo>
                                    <a:pt x="58936" y="182166"/>
                                  </a:lnTo>
                                  <a:cubicBezTo>
                                    <a:pt x="91083" y="176213"/>
                                    <a:pt x="119658" y="169664"/>
                                    <a:pt x="144661" y="162521"/>
                                  </a:cubicBezTo>
                                  <a:cubicBezTo>
                                    <a:pt x="143470" y="161330"/>
                                    <a:pt x="141684" y="160139"/>
                                    <a:pt x="139303" y="158949"/>
                                  </a:cubicBezTo>
                                  <a:cubicBezTo>
                                    <a:pt x="132159" y="152996"/>
                                    <a:pt x="124420" y="145852"/>
                                    <a:pt x="116086" y="137518"/>
                                  </a:cubicBezTo>
                                  <a:cubicBezTo>
                                    <a:pt x="113705" y="139899"/>
                                    <a:pt x="108942" y="143471"/>
                                    <a:pt x="101798" y="148233"/>
                                  </a:cubicBezTo>
                                  <a:cubicBezTo>
                                    <a:pt x="95845" y="152996"/>
                                    <a:pt x="91083" y="156568"/>
                                    <a:pt x="87511" y="158949"/>
                                  </a:cubicBezTo>
                                  <a:cubicBezTo>
                                    <a:pt x="83939" y="155377"/>
                                    <a:pt x="77986" y="149424"/>
                                    <a:pt x="69651" y="141089"/>
                                  </a:cubicBezTo>
                                  <a:cubicBezTo>
                                    <a:pt x="64889" y="136327"/>
                                    <a:pt x="61317" y="132755"/>
                                    <a:pt x="58936" y="130374"/>
                                  </a:cubicBezTo>
                                  <a:close/>
                                  <a:moveTo>
                                    <a:pt x="325041" y="182166"/>
                                  </a:moveTo>
                                  <a:cubicBezTo>
                                    <a:pt x="322659" y="188119"/>
                                    <a:pt x="317301" y="198239"/>
                                    <a:pt x="308967" y="212527"/>
                                  </a:cubicBezTo>
                                  <a:cubicBezTo>
                                    <a:pt x="314920" y="203002"/>
                                    <a:pt x="313134" y="205979"/>
                                    <a:pt x="303609" y="221457"/>
                                  </a:cubicBezTo>
                                  <a:cubicBezTo>
                                    <a:pt x="260747" y="214313"/>
                                    <a:pt x="224433" y="204193"/>
                                    <a:pt x="194667" y="191096"/>
                                  </a:cubicBezTo>
                                  <a:cubicBezTo>
                                    <a:pt x="177998" y="195858"/>
                                    <a:pt x="160734" y="201216"/>
                                    <a:pt x="142875" y="207169"/>
                                  </a:cubicBezTo>
                                  <a:cubicBezTo>
                                    <a:pt x="152400" y="208360"/>
                                    <a:pt x="167283" y="210741"/>
                                    <a:pt x="187523" y="214313"/>
                                  </a:cubicBezTo>
                                  <a:cubicBezTo>
                                    <a:pt x="228005" y="219075"/>
                                    <a:pt x="258961" y="223838"/>
                                    <a:pt x="280392" y="228600"/>
                                  </a:cubicBezTo>
                                  <a:lnTo>
                                    <a:pt x="273248" y="267891"/>
                                  </a:lnTo>
                                  <a:cubicBezTo>
                                    <a:pt x="262533" y="266700"/>
                                    <a:pt x="247055" y="264319"/>
                                    <a:pt x="226814" y="260747"/>
                                  </a:cubicBezTo>
                                  <a:cubicBezTo>
                                    <a:pt x="210145" y="257175"/>
                                    <a:pt x="173236" y="251818"/>
                                    <a:pt x="116086" y="244674"/>
                                  </a:cubicBezTo>
                                  <a:lnTo>
                                    <a:pt x="121444" y="214313"/>
                                  </a:lnTo>
                                  <a:cubicBezTo>
                                    <a:pt x="110728" y="215504"/>
                                    <a:pt x="96441" y="218480"/>
                                    <a:pt x="78581" y="223243"/>
                                  </a:cubicBezTo>
                                  <a:cubicBezTo>
                                    <a:pt x="72628" y="210146"/>
                                    <a:pt x="66080" y="197644"/>
                                    <a:pt x="58936" y="185738"/>
                                  </a:cubicBezTo>
                                  <a:lnTo>
                                    <a:pt x="58936" y="333971"/>
                                  </a:lnTo>
                                  <a:lnTo>
                                    <a:pt x="285750" y="333971"/>
                                  </a:lnTo>
                                  <a:cubicBezTo>
                                    <a:pt x="228600" y="320874"/>
                                    <a:pt x="158948" y="310158"/>
                                    <a:pt x="76795" y="301824"/>
                                  </a:cubicBezTo>
                                  <a:lnTo>
                                    <a:pt x="89297" y="255389"/>
                                  </a:lnTo>
                                  <a:cubicBezTo>
                                    <a:pt x="164306" y="266105"/>
                                    <a:pt x="234553" y="276821"/>
                                    <a:pt x="300037" y="287536"/>
                                  </a:cubicBezTo>
                                  <a:lnTo>
                                    <a:pt x="287536" y="333971"/>
                                  </a:lnTo>
                                  <a:lnTo>
                                    <a:pt x="325041" y="333971"/>
                                  </a:lnTo>
                                  <a:lnTo>
                                    <a:pt x="325041" y="182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2" name="文本框 13"/>
                          <wps:cNvSpPr txBox="1"/>
                          <wps:spPr>
                            <a:xfrm>
                              <a:off x="1481961" y="527411"/>
                              <a:ext cx="419909" cy="427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1121" h="398264">
                                  <a:moveTo>
                                    <a:pt x="32147" y="0"/>
                                  </a:moveTo>
                                  <a:lnTo>
                                    <a:pt x="391121" y="0"/>
                                  </a:lnTo>
                                  <a:lnTo>
                                    <a:pt x="391121" y="333971"/>
                                  </a:lnTo>
                                  <a:cubicBezTo>
                                    <a:pt x="391121" y="368499"/>
                                    <a:pt x="373261" y="387549"/>
                                    <a:pt x="337543" y="391121"/>
                                  </a:cubicBezTo>
                                  <a:cubicBezTo>
                                    <a:pt x="311349" y="391121"/>
                                    <a:pt x="289918" y="391121"/>
                                    <a:pt x="273249" y="391121"/>
                                  </a:cubicBezTo>
                                  <a:cubicBezTo>
                                    <a:pt x="269677" y="369689"/>
                                    <a:pt x="264319" y="350639"/>
                                    <a:pt x="257175" y="333971"/>
                                  </a:cubicBezTo>
                                  <a:cubicBezTo>
                                    <a:pt x="261938" y="333971"/>
                                    <a:pt x="269082" y="333971"/>
                                    <a:pt x="278607" y="333971"/>
                                  </a:cubicBezTo>
                                  <a:cubicBezTo>
                                    <a:pt x="289322" y="335161"/>
                                    <a:pt x="297657" y="335757"/>
                                    <a:pt x="303610" y="335757"/>
                                  </a:cubicBezTo>
                                  <a:cubicBezTo>
                                    <a:pt x="321469" y="336947"/>
                                    <a:pt x="330399" y="328613"/>
                                    <a:pt x="330399" y="310753"/>
                                  </a:cubicBezTo>
                                  <a:lnTo>
                                    <a:pt x="330399" y="271463"/>
                                  </a:lnTo>
                                  <a:lnTo>
                                    <a:pt x="242888" y="271463"/>
                                  </a:lnTo>
                                  <a:lnTo>
                                    <a:pt x="242888" y="387549"/>
                                  </a:lnTo>
                                  <a:lnTo>
                                    <a:pt x="182166" y="387549"/>
                                  </a:lnTo>
                                  <a:lnTo>
                                    <a:pt x="182166" y="271463"/>
                                  </a:lnTo>
                                  <a:lnTo>
                                    <a:pt x="91083" y="271463"/>
                                  </a:lnTo>
                                  <a:cubicBezTo>
                                    <a:pt x="86321" y="333375"/>
                                    <a:pt x="74414" y="375643"/>
                                    <a:pt x="55364" y="398264"/>
                                  </a:cubicBezTo>
                                  <a:cubicBezTo>
                                    <a:pt x="37505" y="385168"/>
                                    <a:pt x="19050" y="373261"/>
                                    <a:pt x="0" y="362546"/>
                                  </a:cubicBezTo>
                                  <a:cubicBezTo>
                                    <a:pt x="23813" y="335161"/>
                                    <a:pt x="34528" y="280988"/>
                                    <a:pt x="32147" y="200025"/>
                                  </a:cubicBezTo>
                                  <a:lnTo>
                                    <a:pt x="32147" y="0"/>
                                  </a:lnTo>
                                  <a:close/>
                                  <a:moveTo>
                                    <a:pt x="92869" y="57150"/>
                                  </a:moveTo>
                                  <a:lnTo>
                                    <a:pt x="92869" y="108943"/>
                                  </a:lnTo>
                                  <a:lnTo>
                                    <a:pt x="182166" y="108943"/>
                                  </a:lnTo>
                                  <a:lnTo>
                                    <a:pt x="182166" y="57150"/>
                                  </a:lnTo>
                                  <a:lnTo>
                                    <a:pt x="92869" y="57150"/>
                                  </a:lnTo>
                                  <a:close/>
                                  <a:moveTo>
                                    <a:pt x="242888" y="57150"/>
                                  </a:moveTo>
                                  <a:lnTo>
                                    <a:pt x="242888" y="108943"/>
                                  </a:lnTo>
                                  <a:lnTo>
                                    <a:pt x="330399" y="108943"/>
                                  </a:lnTo>
                                  <a:lnTo>
                                    <a:pt x="330399" y="57150"/>
                                  </a:lnTo>
                                  <a:lnTo>
                                    <a:pt x="242888" y="57150"/>
                                  </a:lnTo>
                                  <a:close/>
                                  <a:moveTo>
                                    <a:pt x="92869" y="164307"/>
                                  </a:moveTo>
                                  <a:lnTo>
                                    <a:pt x="92869" y="217885"/>
                                  </a:lnTo>
                                  <a:lnTo>
                                    <a:pt x="182166" y="217885"/>
                                  </a:lnTo>
                                  <a:lnTo>
                                    <a:pt x="182166" y="164307"/>
                                  </a:lnTo>
                                  <a:lnTo>
                                    <a:pt x="92869" y="164307"/>
                                  </a:lnTo>
                                  <a:close/>
                                  <a:moveTo>
                                    <a:pt x="242888" y="164307"/>
                                  </a:moveTo>
                                  <a:lnTo>
                                    <a:pt x="242888" y="217885"/>
                                  </a:lnTo>
                                  <a:lnTo>
                                    <a:pt x="330399" y="217885"/>
                                  </a:lnTo>
                                  <a:lnTo>
                                    <a:pt x="330399" y="164307"/>
                                  </a:lnTo>
                                  <a:lnTo>
                                    <a:pt x="242888" y="1643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3" name="文本框 14"/>
                          <wps:cNvSpPr txBox="1"/>
                          <wps:spPr>
                            <a:xfrm>
                              <a:off x="20912" y="529329"/>
                              <a:ext cx="159143" cy="2837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8233" h="264319">
                                  <a:moveTo>
                                    <a:pt x="0" y="0"/>
                                  </a:moveTo>
                                  <a:lnTo>
                                    <a:pt x="148233" y="0"/>
                                  </a:lnTo>
                                  <a:lnTo>
                                    <a:pt x="148233" y="262533"/>
                                  </a:lnTo>
                                  <a:lnTo>
                                    <a:pt x="107156" y="262533"/>
                                  </a:lnTo>
                                  <a:lnTo>
                                    <a:pt x="107156" y="46435"/>
                                  </a:lnTo>
                                  <a:lnTo>
                                    <a:pt x="41076" y="46435"/>
                                  </a:lnTo>
                                  <a:lnTo>
                                    <a:pt x="41076" y="264319"/>
                                  </a:lnTo>
                                  <a:lnTo>
                                    <a:pt x="0" y="2643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4" name="文本框 15"/>
                          <wps:cNvSpPr txBox="1"/>
                          <wps:spPr>
                            <a:xfrm>
                              <a:off x="2630477" y="531246"/>
                              <a:ext cx="258847" cy="594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1101" h="55364">
                                  <a:moveTo>
                                    <a:pt x="0" y="0"/>
                                  </a:moveTo>
                                  <a:lnTo>
                                    <a:pt x="241101" y="0"/>
                                  </a:lnTo>
                                  <a:lnTo>
                                    <a:pt x="241101" y="55364"/>
                                  </a:lnTo>
                                  <a:lnTo>
                                    <a:pt x="0" y="5536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5" name="文本框 16"/>
                          <wps:cNvSpPr txBox="1"/>
                          <wps:spPr>
                            <a:xfrm>
                              <a:off x="1738" y="600272"/>
                              <a:ext cx="201325" cy="3566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7523" h="332184">
                                  <a:moveTo>
                                    <a:pt x="75009" y="0"/>
                                  </a:moveTo>
                                  <a:lnTo>
                                    <a:pt x="108942" y="0"/>
                                  </a:lnTo>
                                  <a:lnTo>
                                    <a:pt x="108942" y="146447"/>
                                  </a:lnTo>
                                  <a:cubicBezTo>
                                    <a:pt x="108942" y="161925"/>
                                    <a:pt x="108346" y="176808"/>
                                    <a:pt x="107156" y="191095"/>
                                  </a:cubicBezTo>
                                  <a:cubicBezTo>
                                    <a:pt x="134540" y="223242"/>
                                    <a:pt x="161329" y="253603"/>
                                    <a:pt x="187523" y="282178"/>
                                  </a:cubicBezTo>
                                  <a:lnTo>
                                    <a:pt x="144660" y="314325"/>
                                  </a:lnTo>
                                  <a:cubicBezTo>
                                    <a:pt x="139898" y="307181"/>
                                    <a:pt x="132754" y="297061"/>
                                    <a:pt x="123229" y="283964"/>
                                  </a:cubicBezTo>
                                  <a:cubicBezTo>
                                    <a:pt x="110132" y="266105"/>
                                    <a:pt x="100607" y="251817"/>
                                    <a:pt x="94654" y="241102"/>
                                  </a:cubicBezTo>
                                  <a:cubicBezTo>
                                    <a:pt x="80367" y="275630"/>
                                    <a:pt x="58935" y="305991"/>
                                    <a:pt x="30360" y="332184"/>
                                  </a:cubicBezTo>
                                  <a:cubicBezTo>
                                    <a:pt x="24407" y="321469"/>
                                    <a:pt x="14287" y="304800"/>
                                    <a:pt x="0" y="282178"/>
                                  </a:cubicBezTo>
                                  <a:cubicBezTo>
                                    <a:pt x="50006" y="244078"/>
                                    <a:pt x="75009" y="198834"/>
                                    <a:pt x="75009" y="146447"/>
                                  </a:cubicBezTo>
                                  <a:lnTo>
                                    <a:pt x="750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6" name="文本框 17"/>
                          <wps:cNvSpPr txBox="1"/>
                          <wps:spPr>
                            <a:xfrm>
                              <a:off x="243328" y="611778"/>
                              <a:ext cx="51769" cy="67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220" h="62507">
                                  <a:moveTo>
                                    <a:pt x="23217" y="0"/>
                                  </a:moveTo>
                                  <a:cubicBezTo>
                                    <a:pt x="25598" y="3571"/>
                                    <a:pt x="29170" y="10715"/>
                                    <a:pt x="33933" y="21431"/>
                                  </a:cubicBezTo>
                                  <a:cubicBezTo>
                                    <a:pt x="39886" y="33337"/>
                                    <a:pt x="44648" y="43457"/>
                                    <a:pt x="48220" y="51792"/>
                                  </a:cubicBezTo>
                                  <a:cubicBezTo>
                                    <a:pt x="44648" y="52982"/>
                                    <a:pt x="39290" y="54768"/>
                                    <a:pt x="32147" y="57150"/>
                                  </a:cubicBezTo>
                                  <a:cubicBezTo>
                                    <a:pt x="28575" y="59531"/>
                                    <a:pt x="25598" y="61317"/>
                                    <a:pt x="23217" y="62507"/>
                                  </a:cubicBezTo>
                                  <a:cubicBezTo>
                                    <a:pt x="22026" y="58936"/>
                                    <a:pt x="19645" y="54173"/>
                                    <a:pt x="16073" y="48220"/>
                                  </a:cubicBezTo>
                                  <a:cubicBezTo>
                                    <a:pt x="13692" y="41076"/>
                                    <a:pt x="8334" y="28575"/>
                                    <a:pt x="0" y="10715"/>
                                  </a:cubicBezTo>
                                  <a:lnTo>
                                    <a:pt x="232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7" name="文本框 18"/>
                          <wps:cNvSpPr txBox="1"/>
                          <wps:spPr>
                            <a:xfrm>
                              <a:off x="341115" y="611778"/>
                              <a:ext cx="53688" cy="67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007" h="62507">
                                  <a:moveTo>
                                    <a:pt x="25004" y="0"/>
                                  </a:moveTo>
                                  <a:lnTo>
                                    <a:pt x="50007" y="8929"/>
                                  </a:lnTo>
                                  <a:cubicBezTo>
                                    <a:pt x="41672" y="24407"/>
                                    <a:pt x="32743" y="42267"/>
                                    <a:pt x="23218" y="62507"/>
                                  </a:cubicBezTo>
                                  <a:cubicBezTo>
                                    <a:pt x="16074" y="56554"/>
                                    <a:pt x="8335" y="52982"/>
                                    <a:pt x="0" y="51792"/>
                                  </a:cubicBezTo>
                                  <a:cubicBezTo>
                                    <a:pt x="3572" y="44648"/>
                                    <a:pt x="7740" y="35718"/>
                                    <a:pt x="12502" y="25003"/>
                                  </a:cubicBezTo>
                                  <a:cubicBezTo>
                                    <a:pt x="18455" y="13096"/>
                                    <a:pt x="22622" y="4762"/>
                                    <a:pt x="2500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8" name="文本框 19"/>
                          <wps:cNvSpPr txBox="1"/>
                          <wps:spPr>
                            <a:xfrm>
                              <a:off x="1083143" y="619447"/>
                              <a:ext cx="124630" cy="939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086" h="87511">
                                  <a:moveTo>
                                    <a:pt x="25004" y="0"/>
                                  </a:moveTo>
                                  <a:cubicBezTo>
                                    <a:pt x="55960" y="11907"/>
                                    <a:pt x="86321" y="26194"/>
                                    <a:pt x="116086" y="42863"/>
                                  </a:cubicBezTo>
                                  <a:lnTo>
                                    <a:pt x="91083" y="87511"/>
                                  </a:lnTo>
                                  <a:cubicBezTo>
                                    <a:pt x="57746" y="67271"/>
                                    <a:pt x="27385" y="51793"/>
                                    <a:pt x="0" y="41077"/>
                                  </a:cubicBezTo>
                                  <a:lnTo>
                                    <a:pt x="250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9" name="文本框 20"/>
                          <wps:cNvSpPr txBox="1"/>
                          <wps:spPr>
                            <a:xfrm>
                              <a:off x="991109" y="623282"/>
                              <a:ext cx="442917" cy="3336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2552" h="310753">
                                  <a:moveTo>
                                    <a:pt x="216099" y="0"/>
                                  </a:moveTo>
                                  <a:lnTo>
                                    <a:pt x="275035" y="0"/>
                                  </a:lnTo>
                                  <a:cubicBezTo>
                                    <a:pt x="273844" y="58341"/>
                                    <a:pt x="270272" y="105371"/>
                                    <a:pt x="264319" y="141089"/>
                                  </a:cubicBezTo>
                                  <a:lnTo>
                                    <a:pt x="412552" y="141089"/>
                                  </a:lnTo>
                                  <a:lnTo>
                                    <a:pt x="412552" y="192881"/>
                                  </a:lnTo>
                                  <a:lnTo>
                                    <a:pt x="250032" y="192881"/>
                                  </a:lnTo>
                                  <a:cubicBezTo>
                                    <a:pt x="250032" y="195263"/>
                                    <a:pt x="248841" y="197644"/>
                                    <a:pt x="246460" y="200025"/>
                                  </a:cubicBezTo>
                                  <a:cubicBezTo>
                                    <a:pt x="301228" y="217885"/>
                                    <a:pt x="355402" y="236935"/>
                                    <a:pt x="408980" y="257175"/>
                                  </a:cubicBezTo>
                                  <a:lnTo>
                                    <a:pt x="387549" y="307181"/>
                                  </a:lnTo>
                                  <a:cubicBezTo>
                                    <a:pt x="330399" y="283369"/>
                                    <a:pt x="273249" y="261938"/>
                                    <a:pt x="216099" y="242888"/>
                                  </a:cubicBezTo>
                                  <a:cubicBezTo>
                                    <a:pt x="175618" y="276225"/>
                                    <a:pt x="119063" y="298847"/>
                                    <a:pt x="46435" y="310753"/>
                                  </a:cubicBezTo>
                                  <a:cubicBezTo>
                                    <a:pt x="29766" y="283369"/>
                                    <a:pt x="17860" y="266105"/>
                                    <a:pt x="10716" y="258961"/>
                                  </a:cubicBezTo>
                                  <a:cubicBezTo>
                                    <a:pt x="101203" y="244674"/>
                                    <a:pt x="158949" y="222647"/>
                                    <a:pt x="183952" y="192881"/>
                                  </a:cubicBezTo>
                                  <a:lnTo>
                                    <a:pt x="0" y="192881"/>
                                  </a:lnTo>
                                  <a:lnTo>
                                    <a:pt x="0" y="141089"/>
                                  </a:lnTo>
                                  <a:lnTo>
                                    <a:pt x="133946" y="141089"/>
                                  </a:lnTo>
                                  <a:cubicBezTo>
                                    <a:pt x="102989" y="123230"/>
                                    <a:pt x="75605" y="107752"/>
                                    <a:pt x="51793" y="94655"/>
                                  </a:cubicBezTo>
                                  <a:lnTo>
                                    <a:pt x="76796" y="53578"/>
                                  </a:lnTo>
                                  <a:cubicBezTo>
                                    <a:pt x="104180" y="66675"/>
                                    <a:pt x="133946" y="82153"/>
                                    <a:pt x="166093" y="100013"/>
                                  </a:cubicBezTo>
                                  <a:lnTo>
                                    <a:pt x="141090" y="141089"/>
                                  </a:lnTo>
                                  <a:lnTo>
                                    <a:pt x="203597" y="141089"/>
                                  </a:lnTo>
                                  <a:cubicBezTo>
                                    <a:pt x="210741" y="104180"/>
                                    <a:pt x="214908" y="57150"/>
                                    <a:pt x="21609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0" name="文本框 21"/>
                          <wps:cNvSpPr txBox="1"/>
                          <wps:spPr>
                            <a:xfrm>
                              <a:off x="2613220" y="646290"/>
                              <a:ext cx="293361" cy="3048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249" h="283965">
                                  <a:moveTo>
                                    <a:pt x="0" y="0"/>
                                  </a:moveTo>
                                  <a:lnTo>
                                    <a:pt x="273249" y="0"/>
                                  </a:lnTo>
                                  <a:lnTo>
                                    <a:pt x="273249" y="55365"/>
                                  </a:lnTo>
                                  <a:lnTo>
                                    <a:pt x="166093" y="55365"/>
                                  </a:lnTo>
                                  <a:lnTo>
                                    <a:pt x="166093" y="237530"/>
                                  </a:lnTo>
                                  <a:cubicBezTo>
                                    <a:pt x="166093" y="264915"/>
                                    <a:pt x="148233" y="279797"/>
                                    <a:pt x="112515" y="282179"/>
                                  </a:cubicBezTo>
                                  <a:cubicBezTo>
                                    <a:pt x="86321" y="283369"/>
                                    <a:pt x="66675" y="283965"/>
                                    <a:pt x="53579" y="283965"/>
                                  </a:cubicBezTo>
                                  <a:cubicBezTo>
                                    <a:pt x="52388" y="276821"/>
                                    <a:pt x="50007" y="266700"/>
                                    <a:pt x="46435" y="253604"/>
                                  </a:cubicBezTo>
                                  <a:cubicBezTo>
                                    <a:pt x="44054" y="241697"/>
                                    <a:pt x="42268" y="233363"/>
                                    <a:pt x="41077" y="228600"/>
                                  </a:cubicBezTo>
                                  <a:cubicBezTo>
                                    <a:pt x="56555" y="229791"/>
                                    <a:pt x="70247" y="230386"/>
                                    <a:pt x="82154" y="230386"/>
                                  </a:cubicBezTo>
                                  <a:cubicBezTo>
                                    <a:pt x="98822" y="230386"/>
                                    <a:pt x="107157" y="222647"/>
                                    <a:pt x="107157" y="207169"/>
                                  </a:cubicBezTo>
                                  <a:lnTo>
                                    <a:pt x="107157" y="55365"/>
                                  </a:lnTo>
                                  <a:lnTo>
                                    <a:pt x="0" y="553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1" name="文本框 22"/>
                          <wps:cNvSpPr txBox="1"/>
                          <wps:spPr>
                            <a:xfrm>
                              <a:off x="492590" y="661628"/>
                              <a:ext cx="456338" cy="293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5053" h="273248">
                                  <a:moveTo>
                                    <a:pt x="3571" y="0"/>
                                  </a:moveTo>
                                  <a:lnTo>
                                    <a:pt x="101798" y="0"/>
                                  </a:lnTo>
                                  <a:lnTo>
                                    <a:pt x="101798" y="173236"/>
                                  </a:lnTo>
                                  <a:cubicBezTo>
                                    <a:pt x="122039" y="198239"/>
                                    <a:pt x="150018" y="210741"/>
                                    <a:pt x="185737" y="210741"/>
                                  </a:cubicBezTo>
                                  <a:cubicBezTo>
                                    <a:pt x="225028" y="213122"/>
                                    <a:pt x="304800" y="212527"/>
                                    <a:pt x="425053" y="208955"/>
                                  </a:cubicBezTo>
                                  <a:cubicBezTo>
                                    <a:pt x="415528" y="229195"/>
                                    <a:pt x="408979" y="246459"/>
                                    <a:pt x="405407" y="260747"/>
                                  </a:cubicBezTo>
                                  <a:cubicBezTo>
                                    <a:pt x="313729" y="260747"/>
                                    <a:pt x="235743" y="260747"/>
                                    <a:pt x="171450" y="260747"/>
                                  </a:cubicBezTo>
                                  <a:cubicBezTo>
                                    <a:pt x="128587" y="260747"/>
                                    <a:pt x="96440" y="248245"/>
                                    <a:pt x="75009" y="223242"/>
                                  </a:cubicBezTo>
                                  <a:cubicBezTo>
                                    <a:pt x="70246" y="226814"/>
                                    <a:pt x="64293" y="232172"/>
                                    <a:pt x="57150" y="239316"/>
                                  </a:cubicBezTo>
                                  <a:cubicBezTo>
                                    <a:pt x="45243" y="250031"/>
                                    <a:pt x="34528" y="261342"/>
                                    <a:pt x="25003" y="273248"/>
                                  </a:cubicBezTo>
                                  <a:lnTo>
                                    <a:pt x="0" y="208955"/>
                                  </a:lnTo>
                                  <a:cubicBezTo>
                                    <a:pt x="14287" y="195858"/>
                                    <a:pt x="28575" y="183952"/>
                                    <a:pt x="42862" y="173236"/>
                                  </a:cubicBezTo>
                                  <a:lnTo>
                                    <a:pt x="42862" y="57150"/>
                                  </a:lnTo>
                                  <a:lnTo>
                                    <a:pt x="3571" y="57150"/>
                                  </a:lnTo>
                                  <a:lnTo>
                                    <a:pt x="35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2" name="文本框 23"/>
                          <wps:cNvSpPr txBox="1"/>
                          <wps:spPr>
                            <a:xfrm>
                              <a:off x="2592129" y="734490"/>
                              <a:ext cx="111209" cy="1687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585" h="157162">
                                  <a:moveTo>
                                    <a:pt x="53578" y="0"/>
                                  </a:moveTo>
                                  <a:lnTo>
                                    <a:pt x="103585" y="14287"/>
                                  </a:lnTo>
                                  <a:cubicBezTo>
                                    <a:pt x="85725" y="69056"/>
                                    <a:pt x="67866" y="116681"/>
                                    <a:pt x="50006" y="157162"/>
                                  </a:cubicBezTo>
                                  <a:cubicBezTo>
                                    <a:pt x="32147" y="147637"/>
                                    <a:pt x="15478" y="140493"/>
                                    <a:pt x="0" y="135731"/>
                                  </a:cubicBezTo>
                                  <a:cubicBezTo>
                                    <a:pt x="15478" y="107156"/>
                                    <a:pt x="33338" y="61912"/>
                                    <a:pt x="535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3" name="文本框 24"/>
                          <wps:cNvSpPr txBox="1"/>
                          <wps:spPr>
                            <a:xfrm>
                              <a:off x="2803042" y="738325"/>
                              <a:ext cx="109292" cy="1648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799" h="153591">
                                  <a:moveTo>
                                    <a:pt x="50007" y="0"/>
                                  </a:moveTo>
                                  <a:cubicBezTo>
                                    <a:pt x="67866" y="42863"/>
                                    <a:pt x="85130" y="87511"/>
                                    <a:pt x="101799" y="133946"/>
                                  </a:cubicBezTo>
                                  <a:lnTo>
                                    <a:pt x="50007" y="153591"/>
                                  </a:lnTo>
                                  <a:cubicBezTo>
                                    <a:pt x="33338" y="104775"/>
                                    <a:pt x="16669" y="59532"/>
                                    <a:pt x="0" y="17860"/>
                                  </a:cubicBezTo>
                                  <a:lnTo>
                                    <a:pt x="500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4" name="文本框 25"/>
                          <wps:cNvSpPr txBox="1"/>
                          <wps:spPr>
                            <a:xfrm>
                              <a:off x="206898" y="753664"/>
                              <a:ext cx="222417" cy="2013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169" h="187523">
                                  <a:moveTo>
                                    <a:pt x="0" y="0"/>
                                  </a:moveTo>
                                  <a:lnTo>
                                    <a:pt x="207169" y="0"/>
                                  </a:lnTo>
                                  <a:lnTo>
                                    <a:pt x="207169" y="187523"/>
                                  </a:lnTo>
                                  <a:lnTo>
                                    <a:pt x="157162" y="187523"/>
                                  </a:lnTo>
                                  <a:lnTo>
                                    <a:pt x="157162" y="169664"/>
                                  </a:lnTo>
                                  <a:lnTo>
                                    <a:pt x="50006" y="169664"/>
                                  </a:lnTo>
                                  <a:lnTo>
                                    <a:pt x="50006" y="187523"/>
                                  </a:lnTo>
                                  <a:lnTo>
                                    <a:pt x="0" y="187523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50006" y="41077"/>
                                  </a:moveTo>
                                  <a:lnTo>
                                    <a:pt x="50006" y="66080"/>
                                  </a:lnTo>
                                  <a:lnTo>
                                    <a:pt x="157162" y="66080"/>
                                  </a:lnTo>
                                  <a:lnTo>
                                    <a:pt x="157162" y="41077"/>
                                  </a:lnTo>
                                  <a:lnTo>
                                    <a:pt x="50006" y="41077"/>
                                  </a:lnTo>
                                  <a:close/>
                                  <a:moveTo>
                                    <a:pt x="50006" y="105370"/>
                                  </a:moveTo>
                                  <a:lnTo>
                                    <a:pt x="50006" y="132159"/>
                                  </a:lnTo>
                                  <a:lnTo>
                                    <a:pt x="157162" y="132159"/>
                                  </a:lnTo>
                                  <a:lnTo>
                                    <a:pt x="157162" y="105370"/>
                                  </a:lnTo>
                                  <a:lnTo>
                                    <a:pt x="50006" y="1053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65" name="组合 65"/>
                        <wpg:cNvGrpSpPr/>
                        <wpg:grpSpPr>
                          <a:xfrm>
                            <a:off x="0" y="1616798"/>
                            <a:ext cx="5934084" cy="7637066"/>
                            <a:chOff x="0" y="1616798"/>
                            <a:chExt cx="5934084" cy="7637066"/>
                          </a:xfrm>
                        </wpg:grpSpPr>
                        <wps:wsp>
                          <wps:cNvPr id="66" name="Freeform: Shape 6"/>
                          <wps:cNvSpPr/>
                          <wps:spPr>
                            <a:xfrm>
                              <a:off x="1476505" y="1690239"/>
                              <a:ext cx="395252" cy="395252"/>
                            </a:xfrm>
                            <a:custGeom>
                              <a:avLst/>
                              <a:gdLst>
                                <a:gd name="connsiteX0" fmla="*/ 287800 w 298286"/>
                                <a:gd name="connsiteY0" fmla="*/ 53086 h 298286"/>
                                <a:gd name="connsiteX1" fmla="*/ 261514 w 298286"/>
                                <a:gd name="connsiteY1" fmla="*/ 26799 h 298286"/>
                                <a:gd name="connsiteX2" fmla="*/ 157300 w 298286"/>
                                <a:gd name="connsiteY2" fmla="*/ 131013 h 298286"/>
                                <a:gd name="connsiteX3" fmla="*/ 53086 w 298286"/>
                                <a:gd name="connsiteY3" fmla="*/ 26799 h 298286"/>
                                <a:gd name="connsiteX4" fmla="*/ 26799 w 298286"/>
                                <a:gd name="connsiteY4" fmla="*/ 53086 h 298286"/>
                                <a:gd name="connsiteX5" fmla="*/ 131013 w 298286"/>
                                <a:gd name="connsiteY5" fmla="*/ 157300 h 298286"/>
                                <a:gd name="connsiteX6" fmla="*/ 26799 w 298286"/>
                                <a:gd name="connsiteY6" fmla="*/ 261514 h 298286"/>
                                <a:gd name="connsiteX7" fmla="*/ 53086 w 298286"/>
                                <a:gd name="connsiteY7" fmla="*/ 287800 h 298286"/>
                                <a:gd name="connsiteX8" fmla="*/ 157300 w 298286"/>
                                <a:gd name="connsiteY8" fmla="*/ 183586 h 298286"/>
                                <a:gd name="connsiteX9" fmla="*/ 261514 w 298286"/>
                                <a:gd name="connsiteY9" fmla="*/ 287800 h 298286"/>
                                <a:gd name="connsiteX10" fmla="*/ 287800 w 298286"/>
                                <a:gd name="connsiteY10" fmla="*/ 261514 h 298286"/>
                                <a:gd name="connsiteX11" fmla="*/ 183586 w 298286"/>
                                <a:gd name="connsiteY11" fmla="*/ 157300 h 298286"/>
                                <a:gd name="connsiteX12" fmla="*/ 287800 w 298286"/>
                                <a:gd name="connsiteY12" fmla="*/ 53086 h 2982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98286" h="298286">
                                  <a:moveTo>
                                    <a:pt x="287800" y="53086"/>
                                  </a:moveTo>
                                  <a:lnTo>
                                    <a:pt x="261514" y="26799"/>
                                  </a:lnTo>
                                  <a:lnTo>
                                    <a:pt x="157300" y="131013"/>
                                  </a:lnTo>
                                  <a:lnTo>
                                    <a:pt x="53086" y="26799"/>
                                  </a:lnTo>
                                  <a:lnTo>
                                    <a:pt x="26799" y="53086"/>
                                  </a:lnTo>
                                  <a:lnTo>
                                    <a:pt x="131013" y="157300"/>
                                  </a:lnTo>
                                  <a:lnTo>
                                    <a:pt x="26799" y="261514"/>
                                  </a:lnTo>
                                  <a:lnTo>
                                    <a:pt x="53086" y="287800"/>
                                  </a:lnTo>
                                  <a:lnTo>
                                    <a:pt x="157300" y="183586"/>
                                  </a:lnTo>
                                  <a:lnTo>
                                    <a:pt x="261514" y="287800"/>
                                  </a:lnTo>
                                  <a:lnTo>
                                    <a:pt x="287800" y="261514"/>
                                  </a:lnTo>
                                  <a:lnTo>
                                    <a:pt x="183586" y="157300"/>
                                  </a:lnTo>
                                  <a:lnTo>
                                    <a:pt x="287800" y="530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8256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67" name="Freeform: Shape 9"/>
                          <wps:cNvSpPr/>
                          <wps:spPr>
                            <a:xfrm>
                              <a:off x="2816447" y="1616798"/>
                              <a:ext cx="419415" cy="512619"/>
                            </a:xfrm>
                            <a:custGeom>
                              <a:avLst/>
                              <a:gdLst>
                                <a:gd name="connsiteX0" fmla="*/ 270364 w 316523"/>
                                <a:gd name="connsiteY0" fmla="*/ 24179 h 386861"/>
                                <a:gd name="connsiteX1" fmla="*/ 59348 w 316523"/>
                                <a:gd name="connsiteY1" fmla="*/ 24179 h 386861"/>
                                <a:gd name="connsiteX2" fmla="*/ 24179 w 316523"/>
                                <a:gd name="connsiteY2" fmla="*/ 59348 h 386861"/>
                                <a:gd name="connsiteX3" fmla="*/ 24179 w 316523"/>
                                <a:gd name="connsiteY3" fmla="*/ 340702 h 386861"/>
                                <a:gd name="connsiteX4" fmla="*/ 59348 w 316523"/>
                                <a:gd name="connsiteY4" fmla="*/ 375871 h 386861"/>
                                <a:gd name="connsiteX5" fmla="*/ 270364 w 316523"/>
                                <a:gd name="connsiteY5" fmla="*/ 375871 h 386861"/>
                                <a:gd name="connsiteX6" fmla="*/ 305533 w 316523"/>
                                <a:gd name="connsiteY6" fmla="*/ 340702 h 386861"/>
                                <a:gd name="connsiteX7" fmla="*/ 305533 w 316523"/>
                                <a:gd name="connsiteY7" fmla="*/ 59348 h 386861"/>
                                <a:gd name="connsiteX8" fmla="*/ 270364 w 316523"/>
                                <a:gd name="connsiteY8" fmla="*/ 24179 h 386861"/>
                                <a:gd name="connsiteX9" fmla="*/ 112102 w 316523"/>
                                <a:gd name="connsiteY9" fmla="*/ 59348 h 386861"/>
                                <a:gd name="connsiteX10" fmla="*/ 147271 w 316523"/>
                                <a:gd name="connsiteY10" fmla="*/ 59348 h 386861"/>
                                <a:gd name="connsiteX11" fmla="*/ 147271 w 316523"/>
                                <a:gd name="connsiteY11" fmla="*/ 147271 h 386861"/>
                                <a:gd name="connsiteX12" fmla="*/ 129687 w 316523"/>
                                <a:gd name="connsiteY12" fmla="*/ 134083 h 386861"/>
                                <a:gd name="connsiteX13" fmla="*/ 112102 w 316523"/>
                                <a:gd name="connsiteY13" fmla="*/ 147271 h 386861"/>
                                <a:gd name="connsiteX14" fmla="*/ 112102 w 316523"/>
                                <a:gd name="connsiteY14" fmla="*/ 59348 h 386861"/>
                                <a:gd name="connsiteX15" fmla="*/ 270364 w 316523"/>
                                <a:gd name="connsiteY15" fmla="*/ 340702 h 386861"/>
                                <a:gd name="connsiteX16" fmla="*/ 59348 w 316523"/>
                                <a:gd name="connsiteY16" fmla="*/ 340702 h 386861"/>
                                <a:gd name="connsiteX17" fmla="*/ 59348 w 316523"/>
                                <a:gd name="connsiteY17" fmla="*/ 59348 h 386861"/>
                                <a:gd name="connsiteX18" fmla="*/ 76933 w 316523"/>
                                <a:gd name="connsiteY18" fmla="*/ 59348 h 386861"/>
                                <a:gd name="connsiteX19" fmla="*/ 76933 w 316523"/>
                                <a:gd name="connsiteY19" fmla="*/ 217610 h 386861"/>
                                <a:gd name="connsiteX20" fmla="*/ 129687 w 316523"/>
                                <a:gd name="connsiteY20" fmla="*/ 178044 h 386861"/>
                                <a:gd name="connsiteX21" fmla="*/ 182440 w 316523"/>
                                <a:gd name="connsiteY21" fmla="*/ 217610 h 386861"/>
                                <a:gd name="connsiteX22" fmla="*/ 182440 w 316523"/>
                                <a:gd name="connsiteY22" fmla="*/ 59348 h 386861"/>
                                <a:gd name="connsiteX23" fmla="*/ 270364 w 316523"/>
                                <a:gd name="connsiteY23" fmla="*/ 59348 h 386861"/>
                                <a:gd name="connsiteX24" fmla="*/ 270364 w 316523"/>
                                <a:gd name="connsiteY24" fmla="*/ 340702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16523" h="386861">
                                  <a:moveTo>
                                    <a:pt x="270364" y="24179"/>
                                  </a:moveTo>
                                  <a:lnTo>
                                    <a:pt x="59348" y="24179"/>
                                  </a:lnTo>
                                  <a:cubicBezTo>
                                    <a:pt x="40005" y="24179"/>
                                    <a:pt x="24179" y="40005"/>
                                    <a:pt x="24179" y="59348"/>
                                  </a:cubicBezTo>
                                  <a:lnTo>
                                    <a:pt x="24179" y="340702"/>
                                  </a:lnTo>
                                  <a:cubicBezTo>
                                    <a:pt x="24179" y="360045"/>
                                    <a:pt x="40005" y="375871"/>
                                    <a:pt x="59348" y="375871"/>
                                  </a:cubicBezTo>
                                  <a:lnTo>
                                    <a:pt x="270364" y="375871"/>
                                  </a:lnTo>
                                  <a:cubicBezTo>
                                    <a:pt x="289707" y="375871"/>
                                    <a:pt x="305533" y="360045"/>
                                    <a:pt x="305533" y="340702"/>
                                  </a:cubicBezTo>
                                  <a:lnTo>
                                    <a:pt x="305533" y="59348"/>
                                  </a:lnTo>
                                  <a:cubicBezTo>
                                    <a:pt x="305533" y="40005"/>
                                    <a:pt x="289707" y="24179"/>
                                    <a:pt x="270364" y="24179"/>
                                  </a:cubicBezTo>
                                  <a:close/>
                                  <a:moveTo>
                                    <a:pt x="112102" y="59348"/>
                                  </a:moveTo>
                                  <a:lnTo>
                                    <a:pt x="147271" y="59348"/>
                                  </a:lnTo>
                                  <a:lnTo>
                                    <a:pt x="147271" y="147271"/>
                                  </a:lnTo>
                                  <a:lnTo>
                                    <a:pt x="129687" y="134083"/>
                                  </a:lnTo>
                                  <a:lnTo>
                                    <a:pt x="112102" y="147271"/>
                                  </a:lnTo>
                                  <a:lnTo>
                                    <a:pt x="112102" y="59348"/>
                                  </a:lnTo>
                                  <a:close/>
                                  <a:moveTo>
                                    <a:pt x="270364" y="340702"/>
                                  </a:moveTo>
                                  <a:lnTo>
                                    <a:pt x="59348" y="340702"/>
                                  </a:lnTo>
                                  <a:lnTo>
                                    <a:pt x="59348" y="59348"/>
                                  </a:lnTo>
                                  <a:lnTo>
                                    <a:pt x="76933" y="59348"/>
                                  </a:lnTo>
                                  <a:lnTo>
                                    <a:pt x="76933" y="217610"/>
                                  </a:lnTo>
                                  <a:lnTo>
                                    <a:pt x="129687" y="178044"/>
                                  </a:lnTo>
                                  <a:lnTo>
                                    <a:pt x="182440" y="217610"/>
                                  </a:lnTo>
                                  <a:lnTo>
                                    <a:pt x="182440" y="59348"/>
                                  </a:lnTo>
                                  <a:lnTo>
                                    <a:pt x="270364" y="59348"/>
                                  </a:lnTo>
                                  <a:lnTo>
                                    <a:pt x="270364" y="3407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68" name="Freeform: Shape 12"/>
                          <wps:cNvSpPr/>
                          <wps:spPr>
                            <a:xfrm>
                              <a:off x="4126272" y="1640099"/>
                              <a:ext cx="466018" cy="466018"/>
                            </a:xfrm>
                            <a:custGeom>
                              <a:avLst/>
                              <a:gdLst>
                                <a:gd name="connsiteX0" fmla="*/ 24179 w 351692"/>
                                <a:gd name="connsiteY0" fmla="*/ 274760 h 351692"/>
                                <a:gd name="connsiteX1" fmla="*/ 24179 w 351692"/>
                                <a:gd name="connsiteY1" fmla="*/ 340702 h 351692"/>
                                <a:gd name="connsiteX2" fmla="*/ 90121 w 351692"/>
                                <a:gd name="connsiteY2" fmla="*/ 340702 h 351692"/>
                                <a:gd name="connsiteX3" fmla="*/ 284607 w 351692"/>
                                <a:gd name="connsiteY3" fmla="*/ 146216 h 351692"/>
                                <a:gd name="connsiteX4" fmla="*/ 218665 w 351692"/>
                                <a:gd name="connsiteY4" fmla="*/ 80274 h 351692"/>
                                <a:gd name="connsiteX5" fmla="*/ 24179 w 351692"/>
                                <a:gd name="connsiteY5" fmla="*/ 274760 h 351692"/>
                                <a:gd name="connsiteX6" fmla="*/ 75526 w 351692"/>
                                <a:gd name="connsiteY6" fmla="*/ 305533 h 351692"/>
                                <a:gd name="connsiteX7" fmla="*/ 59348 w 351692"/>
                                <a:gd name="connsiteY7" fmla="*/ 305533 h 351692"/>
                                <a:gd name="connsiteX8" fmla="*/ 59348 w 351692"/>
                                <a:gd name="connsiteY8" fmla="*/ 289355 h 351692"/>
                                <a:gd name="connsiteX9" fmla="*/ 218665 w 351692"/>
                                <a:gd name="connsiteY9" fmla="*/ 130038 h 351692"/>
                                <a:gd name="connsiteX10" fmla="*/ 234843 w 351692"/>
                                <a:gd name="connsiteY10" fmla="*/ 146216 h 351692"/>
                                <a:gd name="connsiteX11" fmla="*/ 75526 w 351692"/>
                                <a:gd name="connsiteY11" fmla="*/ 305533 h 351692"/>
                                <a:gd name="connsiteX12" fmla="*/ 335603 w 351692"/>
                                <a:gd name="connsiteY12" fmla="*/ 70426 h 351692"/>
                                <a:gd name="connsiteX13" fmla="*/ 294455 w 351692"/>
                                <a:gd name="connsiteY13" fmla="*/ 29278 h 351692"/>
                                <a:gd name="connsiteX14" fmla="*/ 281969 w 351692"/>
                                <a:gd name="connsiteY14" fmla="*/ 24179 h 351692"/>
                                <a:gd name="connsiteX15" fmla="*/ 269660 w 351692"/>
                                <a:gd name="connsiteY15" fmla="*/ 29278 h 351692"/>
                                <a:gd name="connsiteX16" fmla="*/ 237480 w 351692"/>
                                <a:gd name="connsiteY16" fmla="*/ 61458 h 351692"/>
                                <a:gd name="connsiteX17" fmla="*/ 303423 w 351692"/>
                                <a:gd name="connsiteY17" fmla="*/ 127401 h 351692"/>
                                <a:gd name="connsiteX18" fmla="*/ 335603 w 351692"/>
                                <a:gd name="connsiteY18" fmla="*/ 95221 h 351692"/>
                                <a:gd name="connsiteX19" fmla="*/ 335603 w 351692"/>
                                <a:gd name="connsiteY19" fmla="*/ 70426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51692" h="351692">
                                  <a:moveTo>
                                    <a:pt x="24179" y="274760"/>
                                  </a:moveTo>
                                  <a:lnTo>
                                    <a:pt x="24179" y="340702"/>
                                  </a:lnTo>
                                  <a:lnTo>
                                    <a:pt x="90121" y="340702"/>
                                  </a:lnTo>
                                  <a:lnTo>
                                    <a:pt x="284607" y="146216"/>
                                  </a:lnTo>
                                  <a:lnTo>
                                    <a:pt x="218665" y="80274"/>
                                  </a:lnTo>
                                  <a:lnTo>
                                    <a:pt x="24179" y="274760"/>
                                  </a:lnTo>
                                  <a:close/>
                                  <a:moveTo>
                                    <a:pt x="75526" y="305533"/>
                                  </a:moveTo>
                                  <a:lnTo>
                                    <a:pt x="59348" y="305533"/>
                                  </a:lnTo>
                                  <a:lnTo>
                                    <a:pt x="59348" y="289355"/>
                                  </a:lnTo>
                                  <a:lnTo>
                                    <a:pt x="218665" y="130038"/>
                                  </a:lnTo>
                                  <a:lnTo>
                                    <a:pt x="234843" y="146216"/>
                                  </a:lnTo>
                                  <a:lnTo>
                                    <a:pt x="75526" y="305533"/>
                                  </a:lnTo>
                                  <a:close/>
                                  <a:moveTo>
                                    <a:pt x="335603" y="70426"/>
                                  </a:moveTo>
                                  <a:lnTo>
                                    <a:pt x="294455" y="29278"/>
                                  </a:lnTo>
                                  <a:cubicBezTo>
                                    <a:pt x="290938" y="25761"/>
                                    <a:pt x="286541" y="24179"/>
                                    <a:pt x="281969" y="24179"/>
                                  </a:cubicBezTo>
                                  <a:cubicBezTo>
                                    <a:pt x="277397" y="24179"/>
                                    <a:pt x="273001" y="25937"/>
                                    <a:pt x="269660" y="29278"/>
                                  </a:cubicBezTo>
                                  <a:lnTo>
                                    <a:pt x="237480" y="61458"/>
                                  </a:lnTo>
                                  <a:lnTo>
                                    <a:pt x="303423" y="127401"/>
                                  </a:lnTo>
                                  <a:lnTo>
                                    <a:pt x="335603" y="95221"/>
                                  </a:lnTo>
                                  <a:cubicBezTo>
                                    <a:pt x="342461" y="88363"/>
                                    <a:pt x="342461" y="77284"/>
                                    <a:pt x="335603" y="704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69" name="Freeform: Shape 15"/>
                          <wps:cNvSpPr/>
                          <wps:spPr>
                            <a:xfrm>
                              <a:off x="5459399" y="1640099"/>
                              <a:ext cx="466018" cy="466018"/>
                            </a:xfrm>
                            <a:custGeom>
                              <a:avLst/>
                              <a:gdLst>
                                <a:gd name="connsiteX0" fmla="*/ 243987 w 351692"/>
                                <a:gd name="connsiteY0" fmla="*/ 217610 h 351692"/>
                                <a:gd name="connsiteX1" fmla="*/ 230095 w 351692"/>
                                <a:gd name="connsiteY1" fmla="*/ 217610 h 351692"/>
                                <a:gd name="connsiteX2" fmla="*/ 225171 w 351692"/>
                                <a:gd name="connsiteY2" fmla="*/ 212862 h 351692"/>
                                <a:gd name="connsiteX3" fmla="*/ 252779 w 351692"/>
                                <a:gd name="connsiteY3" fmla="*/ 138479 h 351692"/>
                                <a:gd name="connsiteX4" fmla="*/ 138479 w 351692"/>
                                <a:gd name="connsiteY4" fmla="*/ 24179 h 351692"/>
                                <a:gd name="connsiteX5" fmla="*/ 24179 w 351692"/>
                                <a:gd name="connsiteY5" fmla="*/ 138479 h 351692"/>
                                <a:gd name="connsiteX6" fmla="*/ 138479 w 351692"/>
                                <a:gd name="connsiteY6" fmla="*/ 252779 h 351692"/>
                                <a:gd name="connsiteX7" fmla="*/ 212862 w 351692"/>
                                <a:gd name="connsiteY7" fmla="*/ 225171 h 351692"/>
                                <a:gd name="connsiteX8" fmla="*/ 217610 w 351692"/>
                                <a:gd name="connsiteY8" fmla="*/ 230095 h 351692"/>
                                <a:gd name="connsiteX9" fmla="*/ 217610 w 351692"/>
                                <a:gd name="connsiteY9" fmla="*/ 243987 h 351692"/>
                                <a:gd name="connsiteX10" fmla="*/ 305533 w 351692"/>
                                <a:gd name="connsiteY10" fmla="*/ 331734 h 351692"/>
                                <a:gd name="connsiteX11" fmla="*/ 331734 w 351692"/>
                                <a:gd name="connsiteY11" fmla="*/ 305533 h 351692"/>
                                <a:gd name="connsiteX12" fmla="*/ 243987 w 351692"/>
                                <a:gd name="connsiteY12" fmla="*/ 217610 h 351692"/>
                                <a:gd name="connsiteX13" fmla="*/ 138479 w 351692"/>
                                <a:gd name="connsiteY13" fmla="*/ 217610 h 351692"/>
                                <a:gd name="connsiteX14" fmla="*/ 59348 w 351692"/>
                                <a:gd name="connsiteY14" fmla="*/ 138479 h 351692"/>
                                <a:gd name="connsiteX15" fmla="*/ 138479 w 351692"/>
                                <a:gd name="connsiteY15" fmla="*/ 59348 h 351692"/>
                                <a:gd name="connsiteX16" fmla="*/ 217610 w 351692"/>
                                <a:gd name="connsiteY16" fmla="*/ 138479 h 351692"/>
                                <a:gd name="connsiteX17" fmla="*/ 138479 w 351692"/>
                                <a:gd name="connsiteY17" fmla="*/ 217610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351692" h="351692">
                                  <a:moveTo>
                                    <a:pt x="243987" y="217610"/>
                                  </a:moveTo>
                                  <a:lnTo>
                                    <a:pt x="230095" y="217610"/>
                                  </a:lnTo>
                                  <a:lnTo>
                                    <a:pt x="225171" y="212862"/>
                                  </a:lnTo>
                                  <a:cubicBezTo>
                                    <a:pt x="242404" y="192815"/>
                                    <a:pt x="252779" y="166790"/>
                                    <a:pt x="252779" y="138479"/>
                                  </a:cubicBezTo>
                                  <a:cubicBezTo>
                                    <a:pt x="252779" y="75350"/>
                                    <a:pt x="201608" y="24179"/>
                                    <a:pt x="138479" y="24179"/>
                                  </a:cubicBezTo>
                                  <a:cubicBezTo>
                                    <a:pt x="75350" y="24179"/>
                                    <a:pt x="24179" y="75350"/>
                                    <a:pt x="24179" y="138479"/>
                                  </a:cubicBezTo>
                                  <a:cubicBezTo>
                                    <a:pt x="24179" y="201608"/>
                                    <a:pt x="75350" y="252779"/>
                                    <a:pt x="138479" y="252779"/>
                                  </a:cubicBezTo>
                                  <a:cubicBezTo>
                                    <a:pt x="166790" y="252779"/>
                                    <a:pt x="192815" y="242404"/>
                                    <a:pt x="212862" y="225171"/>
                                  </a:cubicBezTo>
                                  <a:lnTo>
                                    <a:pt x="217610" y="230095"/>
                                  </a:lnTo>
                                  <a:lnTo>
                                    <a:pt x="217610" y="243987"/>
                                  </a:lnTo>
                                  <a:lnTo>
                                    <a:pt x="305533" y="331734"/>
                                  </a:lnTo>
                                  <a:lnTo>
                                    <a:pt x="331734" y="305533"/>
                                  </a:lnTo>
                                  <a:lnTo>
                                    <a:pt x="243987" y="217610"/>
                                  </a:lnTo>
                                  <a:close/>
                                  <a:moveTo>
                                    <a:pt x="138479" y="217610"/>
                                  </a:moveTo>
                                  <a:cubicBezTo>
                                    <a:pt x="94693" y="217610"/>
                                    <a:pt x="59348" y="182265"/>
                                    <a:pt x="59348" y="138479"/>
                                  </a:cubicBezTo>
                                  <a:cubicBezTo>
                                    <a:pt x="59348" y="94693"/>
                                    <a:pt x="94693" y="59348"/>
                                    <a:pt x="138479" y="59348"/>
                                  </a:cubicBezTo>
                                  <a:cubicBezTo>
                                    <a:pt x="182265" y="59348"/>
                                    <a:pt x="217610" y="94693"/>
                                    <a:pt x="217610" y="138479"/>
                                  </a:cubicBezTo>
                                  <a:cubicBezTo>
                                    <a:pt x="217610" y="182265"/>
                                    <a:pt x="182265" y="217610"/>
                                    <a:pt x="138479" y="2176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0" name="Freeform: Shape 18"/>
                          <wps:cNvSpPr/>
                          <wps:spPr>
                            <a:xfrm>
                              <a:off x="111004" y="7276503"/>
                              <a:ext cx="372815" cy="466018"/>
                            </a:xfrm>
                            <a:custGeom>
                              <a:avLst/>
                              <a:gdLst>
                                <a:gd name="connsiteX0" fmla="*/ 41763 w 281354"/>
                                <a:gd name="connsiteY0" fmla="*/ 305533 h 351692"/>
                                <a:gd name="connsiteX1" fmla="*/ 76933 w 281354"/>
                                <a:gd name="connsiteY1" fmla="*/ 340702 h 351692"/>
                                <a:gd name="connsiteX2" fmla="*/ 217610 w 281354"/>
                                <a:gd name="connsiteY2" fmla="*/ 340702 h 351692"/>
                                <a:gd name="connsiteX3" fmla="*/ 252779 w 281354"/>
                                <a:gd name="connsiteY3" fmla="*/ 305533 h 351692"/>
                                <a:gd name="connsiteX4" fmla="*/ 252779 w 281354"/>
                                <a:gd name="connsiteY4" fmla="*/ 94517 h 351692"/>
                                <a:gd name="connsiteX5" fmla="*/ 41763 w 281354"/>
                                <a:gd name="connsiteY5" fmla="*/ 94517 h 351692"/>
                                <a:gd name="connsiteX6" fmla="*/ 41763 w 281354"/>
                                <a:gd name="connsiteY6" fmla="*/ 305533 h 351692"/>
                                <a:gd name="connsiteX7" fmla="*/ 76933 w 281354"/>
                                <a:gd name="connsiteY7" fmla="*/ 129687 h 351692"/>
                                <a:gd name="connsiteX8" fmla="*/ 217610 w 281354"/>
                                <a:gd name="connsiteY8" fmla="*/ 129687 h 351692"/>
                                <a:gd name="connsiteX9" fmla="*/ 217610 w 281354"/>
                                <a:gd name="connsiteY9" fmla="*/ 305533 h 351692"/>
                                <a:gd name="connsiteX10" fmla="*/ 76933 w 281354"/>
                                <a:gd name="connsiteY10" fmla="*/ 305533 h 351692"/>
                                <a:gd name="connsiteX11" fmla="*/ 76933 w 281354"/>
                                <a:gd name="connsiteY11" fmla="*/ 129687 h 351692"/>
                                <a:gd name="connsiteX12" fmla="*/ 208817 w 281354"/>
                                <a:gd name="connsiteY12" fmla="*/ 41763 h 351692"/>
                                <a:gd name="connsiteX13" fmla="*/ 191233 w 281354"/>
                                <a:gd name="connsiteY13" fmla="*/ 24179 h 351692"/>
                                <a:gd name="connsiteX14" fmla="*/ 103310 w 281354"/>
                                <a:gd name="connsiteY14" fmla="*/ 24179 h 351692"/>
                                <a:gd name="connsiteX15" fmla="*/ 85725 w 281354"/>
                                <a:gd name="connsiteY15" fmla="*/ 41763 h 351692"/>
                                <a:gd name="connsiteX16" fmla="*/ 24179 w 281354"/>
                                <a:gd name="connsiteY16" fmla="*/ 41763 h 351692"/>
                                <a:gd name="connsiteX17" fmla="*/ 24179 w 281354"/>
                                <a:gd name="connsiteY17" fmla="*/ 76933 h 351692"/>
                                <a:gd name="connsiteX18" fmla="*/ 270364 w 281354"/>
                                <a:gd name="connsiteY18" fmla="*/ 76933 h 351692"/>
                                <a:gd name="connsiteX19" fmla="*/ 270364 w 281354"/>
                                <a:gd name="connsiteY19" fmla="*/ 41763 h 351692"/>
                                <a:gd name="connsiteX20" fmla="*/ 208817 w 281354"/>
                                <a:gd name="connsiteY20" fmla="*/ 41763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81354" h="351692">
                                  <a:moveTo>
                                    <a:pt x="41763" y="305533"/>
                                  </a:moveTo>
                                  <a:cubicBezTo>
                                    <a:pt x="41763" y="324876"/>
                                    <a:pt x="57590" y="340702"/>
                                    <a:pt x="76933" y="340702"/>
                                  </a:cubicBezTo>
                                  <a:lnTo>
                                    <a:pt x="217610" y="340702"/>
                                  </a:lnTo>
                                  <a:cubicBezTo>
                                    <a:pt x="236953" y="340702"/>
                                    <a:pt x="252779" y="324876"/>
                                    <a:pt x="252779" y="305533"/>
                                  </a:cubicBezTo>
                                  <a:lnTo>
                                    <a:pt x="252779" y="94517"/>
                                  </a:lnTo>
                                  <a:lnTo>
                                    <a:pt x="41763" y="94517"/>
                                  </a:lnTo>
                                  <a:lnTo>
                                    <a:pt x="41763" y="305533"/>
                                  </a:lnTo>
                                  <a:close/>
                                  <a:moveTo>
                                    <a:pt x="76933" y="129687"/>
                                  </a:moveTo>
                                  <a:lnTo>
                                    <a:pt x="217610" y="129687"/>
                                  </a:lnTo>
                                  <a:lnTo>
                                    <a:pt x="217610" y="305533"/>
                                  </a:lnTo>
                                  <a:lnTo>
                                    <a:pt x="76933" y="305533"/>
                                  </a:lnTo>
                                  <a:lnTo>
                                    <a:pt x="76933" y="129687"/>
                                  </a:lnTo>
                                  <a:close/>
                                  <a:moveTo>
                                    <a:pt x="208817" y="41763"/>
                                  </a:moveTo>
                                  <a:lnTo>
                                    <a:pt x="191233" y="24179"/>
                                  </a:lnTo>
                                  <a:lnTo>
                                    <a:pt x="103310" y="24179"/>
                                  </a:lnTo>
                                  <a:lnTo>
                                    <a:pt x="85725" y="41763"/>
                                  </a:lnTo>
                                  <a:lnTo>
                                    <a:pt x="24179" y="41763"/>
                                  </a:lnTo>
                                  <a:lnTo>
                                    <a:pt x="24179" y="76933"/>
                                  </a:lnTo>
                                  <a:lnTo>
                                    <a:pt x="270364" y="76933"/>
                                  </a:lnTo>
                                  <a:lnTo>
                                    <a:pt x="270364" y="41763"/>
                                  </a:lnTo>
                                  <a:lnTo>
                                    <a:pt x="208817" y="417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1" name="Freeform: Shape 21"/>
                          <wps:cNvSpPr/>
                          <wps:spPr>
                            <a:xfrm>
                              <a:off x="1421061" y="7299804"/>
                              <a:ext cx="419415" cy="419415"/>
                            </a:xfrm>
                            <a:custGeom>
                              <a:avLst/>
                              <a:gdLst>
                                <a:gd name="connsiteX0" fmla="*/ 264033 w 316523"/>
                                <a:gd name="connsiteY0" fmla="*/ 65503 h 316523"/>
                                <a:gd name="connsiteX1" fmla="*/ 164680 w 316523"/>
                                <a:gd name="connsiteY1" fmla="*/ 24179 h 316523"/>
                                <a:gd name="connsiteX2" fmla="*/ 24179 w 316523"/>
                                <a:gd name="connsiteY2" fmla="*/ 164856 h 316523"/>
                                <a:gd name="connsiteX3" fmla="*/ 164680 w 316523"/>
                                <a:gd name="connsiteY3" fmla="*/ 305533 h 316523"/>
                                <a:gd name="connsiteX4" fmla="*/ 300609 w 316523"/>
                                <a:gd name="connsiteY4" fmla="*/ 200025 h 316523"/>
                                <a:gd name="connsiteX5" fmla="*/ 264033 w 316523"/>
                                <a:gd name="connsiteY5" fmla="*/ 200025 h 316523"/>
                                <a:gd name="connsiteX6" fmla="*/ 164680 w 316523"/>
                                <a:gd name="connsiteY6" fmla="*/ 270364 h 316523"/>
                                <a:gd name="connsiteX7" fmla="*/ 59172 w 316523"/>
                                <a:gd name="connsiteY7" fmla="*/ 164856 h 316523"/>
                                <a:gd name="connsiteX8" fmla="*/ 164680 w 316523"/>
                                <a:gd name="connsiteY8" fmla="*/ 59348 h 316523"/>
                                <a:gd name="connsiteX9" fmla="*/ 238887 w 316523"/>
                                <a:gd name="connsiteY9" fmla="*/ 90649 h 316523"/>
                                <a:gd name="connsiteX10" fmla="*/ 182265 w 316523"/>
                                <a:gd name="connsiteY10" fmla="*/ 147271 h 316523"/>
                                <a:gd name="connsiteX11" fmla="*/ 305357 w 316523"/>
                                <a:gd name="connsiteY11" fmla="*/ 147271 h 316523"/>
                                <a:gd name="connsiteX12" fmla="*/ 305357 w 316523"/>
                                <a:gd name="connsiteY12" fmla="*/ 24179 h 316523"/>
                                <a:gd name="connsiteX13" fmla="*/ 264033 w 316523"/>
                                <a:gd name="connsiteY13" fmla="*/ 65503 h 316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16523" h="316523">
                                  <a:moveTo>
                                    <a:pt x="264033" y="65503"/>
                                  </a:moveTo>
                                  <a:cubicBezTo>
                                    <a:pt x="238535" y="40005"/>
                                    <a:pt x="203542" y="24179"/>
                                    <a:pt x="164680" y="24179"/>
                                  </a:cubicBezTo>
                                  <a:cubicBezTo>
                                    <a:pt x="86956" y="24179"/>
                                    <a:pt x="24179" y="87132"/>
                                    <a:pt x="24179" y="164856"/>
                                  </a:cubicBezTo>
                                  <a:cubicBezTo>
                                    <a:pt x="24179" y="242580"/>
                                    <a:pt x="86956" y="305533"/>
                                    <a:pt x="164680" y="305533"/>
                                  </a:cubicBezTo>
                                  <a:cubicBezTo>
                                    <a:pt x="230271" y="305533"/>
                                    <a:pt x="284959" y="260692"/>
                                    <a:pt x="300609" y="200025"/>
                                  </a:cubicBezTo>
                                  <a:lnTo>
                                    <a:pt x="264033" y="200025"/>
                                  </a:lnTo>
                                  <a:cubicBezTo>
                                    <a:pt x="249614" y="240997"/>
                                    <a:pt x="210576" y="270364"/>
                                    <a:pt x="164680" y="270364"/>
                                  </a:cubicBezTo>
                                  <a:cubicBezTo>
                                    <a:pt x="106475" y="270364"/>
                                    <a:pt x="59172" y="223061"/>
                                    <a:pt x="59172" y="164856"/>
                                  </a:cubicBezTo>
                                  <a:cubicBezTo>
                                    <a:pt x="59172" y="106651"/>
                                    <a:pt x="106475" y="59348"/>
                                    <a:pt x="164680" y="59348"/>
                                  </a:cubicBezTo>
                                  <a:cubicBezTo>
                                    <a:pt x="193870" y="59348"/>
                                    <a:pt x="219896" y="71482"/>
                                    <a:pt x="238887" y="90649"/>
                                  </a:cubicBezTo>
                                  <a:lnTo>
                                    <a:pt x="182265" y="147271"/>
                                  </a:lnTo>
                                  <a:lnTo>
                                    <a:pt x="305357" y="147271"/>
                                  </a:lnTo>
                                  <a:lnTo>
                                    <a:pt x="305357" y="24179"/>
                                  </a:lnTo>
                                  <a:lnTo>
                                    <a:pt x="264033" y="65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2" name="Freeform: Shape 24"/>
                          <wps:cNvSpPr/>
                          <wps:spPr>
                            <a:xfrm>
                              <a:off x="2707354" y="7253202"/>
                              <a:ext cx="512619" cy="512619"/>
                            </a:xfrm>
                            <a:custGeom>
                              <a:avLst/>
                              <a:gdLst>
                                <a:gd name="connsiteX0" fmla="*/ 217610 w 386861"/>
                                <a:gd name="connsiteY0" fmla="*/ 112102 h 386861"/>
                                <a:gd name="connsiteX1" fmla="*/ 182440 w 386861"/>
                                <a:gd name="connsiteY1" fmla="*/ 112102 h 386861"/>
                                <a:gd name="connsiteX2" fmla="*/ 182440 w 386861"/>
                                <a:gd name="connsiteY2" fmla="*/ 182440 h 386861"/>
                                <a:gd name="connsiteX3" fmla="*/ 112102 w 386861"/>
                                <a:gd name="connsiteY3" fmla="*/ 182440 h 386861"/>
                                <a:gd name="connsiteX4" fmla="*/ 112102 w 386861"/>
                                <a:gd name="connsiteY4" fmla="*/ 217610 h 386861"/>
                                <a:gd name="connsiteX5" fmla="*/ 182440 w 386861"/>
                                <a:gd name="connsiteY5" fmla="*/ 217610 h 386861"/>
                                <a:gd name="connsiteX6" fmla="*/ 182440 w 386861"/>
                                <a:gd name="connsiteY6" fmla="*/ 287948 h 386861"/>
                                <a:gd name="connsiteX7" fmla="*/ 217610 w 386861"/>
                                <a:gd name="connsiteY7" fmla="*/ 287948 h 386861"/>
                                <a:gd name="connsiteX8" fmla="*/ 217610 w 386861"/>
                                <a:gd name="connsiteY8" fmla="*/ 217610 h 386861"/>
                                <a:gd name="connsiteX9" fmla="*/ 287948 w 386861"/>
                                <a:gd name="connsiteY9" fmla="*/ 217610 h 386861"/>
                                <a:gd name="connsiteX10" fmla="*/ 287948 w 386861"/>
                                <a:gd name="connsiteY10" fmla="*/ 182440 h 386861"/>
                                <a:gd name="connsiteX11" fmla="*/ 217610 w 386861"/>
                                <a:gd name="connsiteY11" fmla="*/ 182440 h 386861"/>
                                <a:gd name="connsiteX12" fmla="*/ 217610 w 386861"/>
                                <a:gd name="connsiteY12" fmla="*/ 112102 h 386861"/>
                                <a:gd name="connsiteX13" fmla="*/ 200025 w 386861"/>
                                <a:gd name="connsiteY13" fmla="*/ 24179 h 386861"/>
                                <a:gd name="connsiteX14" fmla="*/ 24179 w 386861"/>
                                <a:gd name="connsiteY14" fmla="*/ 200025 h 386861"/>
                                <a:gd name="connsiteX15" fmla="*/ 200025 w 386861"/>
                                <a:gd name="connsiteY15" fmla="*/ 375871 h 386861"/>
                                <a:gd name="connsiteX16" fmla="*/ 375871 w 386861"/>
                                <a:gd name="connsiteY16" fmla="*/ 200025 h 386861"/>
                                <a:gd name="connsiteX17" fmla="*/ 200025 w 386861"/>
                                <a:gd name="connsiteY17" fmla="*/ 24179 h 386861"/>
                                <a:gd name="connsiteX18" fmla="*/ 200025 w 386861"/>
                                <a:gd name="connsiteY18" fmla="*/ 340702 h 386861"/>
                                <a:gd name="connsiteX19" fmla="*/ 59348 w 386861"/>
                                <a:gd name="connsiteY19" fmla="*/ 200025 h 386861"/>
                                <a:gd name="connsiteX20" fmla="*/ 200025 w 386861"/>
                                <a:gd name="connsiteY20" fmla="*/ 59348 h 386861"/>
                                <a:gd name="connsiteX21" fmla="*/ 340702 w 386861"/>
                                <a:gd name="connsiteY21" fmla="*/ 200025 h 386861"/>
                                <a:gd name="connsiteX22" fmla="*/ 200025 w 386861"/>
                                <a:gd name="connsiteY22" fmla="*/ 340702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86861" h="386861">
                                  <a:moveTo>
                                    <a:pt x="217610" y="112102"/>
                                  </a:moveTo>
                                  <a:lnTo>
                                    <a:pt x="182440" y="112102"/>
                                  </a:lnTo>
                                  <a:lnTo>
                                    <a:pt x="182440" y="182440"/>
                                  </a:lnTo>
                                  <a:lnTo>
                                    <a:pt x="112102" y="182440"/>
                                  </a:lnTo>
                                  <a:lnTo>
                                    <a:pt x="112102" y="217610"/>
                                  </a:lnTo>
                                  <a:lnTo>
                                    <a:pt x="182440" y="217610"/>
                                  </a:lnTo>
                                  <a:lnTo>
                                    <a:pt x="182440" y="287948"/>
                                  </a:lnTo>
                                  <a:lnTo>
                                    <a:pt x="217610" y="287948"/>
                                  </a:lnTo>
                                  <a:lnTo>
                                    <a:pt x="217610" y="217610"/>
                                  </a:lnTo>
                                  <a:lnTo>
                                    <a:pt x="287948" y="217610"/>
                                  </a:lnTo>
                                  <a:lnTo>
                                    <a:pt x="287948" y="182440"/>
                                  </a:lnTo>
                                  <a:lnTo>
                                    <a:pt x="217610" y="182440"/>
                                  </a:lnTo>
                                  <a:lnTo>
                                    <a:pt x="217610" y="112102"/>
                                  </a:lnTo>
                                  <a:close/>
                                  <a:moveTo>
                                    <a:pt x="200025" y="24179"/>
                                  </a:moveTo>
                                  <a:cubicBezTo>
                                    <a:pt x="102958" y="24179"/>
                                    <a:pt x="24179" y="102958"/>
                                    <a:pt x="24179" y="200025"/>
                                  </a:cubicBezTo>
                                  <a:cubicBezTo>
                                    <a:pt x="24179" y="297092"/>
                                    <a:pt x="102958" y="375871"/>
                                    <a:pt x="200025" y="375871"/>
                                  </a:cubicBezTo>
                                  <a:cubicBezTo>
                                    <a:pt x="297092" y="375871"/>
                                    <a:pt x="375871" y="297092"/>
                                    <a:pt x="375871" y="200025"/>
                                  </a:cubicBezTo>
                                  <a:cubicBezTo>
                                    <a:pt x="375871" y="102958"/>
                                    <a:pt x="297092" y="24179"/>
                                    <a:pt x="200025" y="24179"/>
                                  </a:cubicBezTo>
                                  <a:close/>
                                  <a:moveTo>
                                    <a:pt x="200025" y="340702"/>
                                  </a:moveTo>
                                  <a:cubicBezTo>
                                    <a:pt x="122477" y="340702"/>
                                    <a:pt x="59348" y="277573"/>
                                    <a:pt x="59348" y="200025"/>
                                  </a:cubicBezTo>
                                  <a:cubicBezTo>
                                    <a:pt x="59348" y="122477"/>
                                    <a:pt x="122477" y="59348"/>
                                    <a:pt x="200025" y="59348"/>
                                  </a:cubicBezTo>
                                  <a:cubicBezTo>
                                    <a:pt x="277573" y="59348"/>
                                    <a:pt x="340702" y="122477"/>
                                    <a:pt x="340702" y="200025"/>
                                  </a:cubicBezTo>
                                  <a:cubicBezTo>
                                    <a:pt x="340702" y="277573"/>
                                    <a:pt x="277573" y="340702"/>
                                    <a:pt x="200025" y="340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3" name="Freeform: Shape 27"/>
                          <wps:cNvSpPr/>
                          <wps:spPr>
                            <a:xfrm>
                              <a:off x="4063781" y="7253202"/>
                              <a:ext cx="466018" cy="512619"/>
                            </a:xfrm>
                            <a:custGeom>
                              <a:avLst/>
                              <a:gdLst>
                                <a:gd name="connsiteX0" fmla="*/ 287948 w 351692"/>
                                <a:gd name="connsiteY0" fmla="*/ 271770 h 386861"/>
                                <a:gd name="connsiteX1" fmla="*/ 253482 w 351692"/>
                                <a:gd name="connsiteY1" fmla="*/ 285311 h 386861"/>
                                <a:gd name="connsiteX2" fmla="*/ 128104 w 351692"/>
                                <a:gd name="connsiteY2" fmla="*/ 212334 h 386861"/>
                                <a:gd name="connsiteX3" fmla="*/ 129687 w 351692"/>
                                <a:gd name="connsiteY3" fmla="*/ 200025 h 386861"/>
                                <a:gd name="connsiteX4" fmla="*/ 128104 w 351692"/>
                                <a:gd name="connsiteY4" fmla="*/ 187716 h 386861"/>
                                <a:gd name="connsiteX5" fmla="*/ 252076 w 351692"/>
                                <a:gd name="connsiteY5" fmla="*/ 115443 h 386861"/>
                                <a:gd name="connsiteX6" fmla="*/ 287948 w 351692"/>
                                <a:gd name="connsiteY6" fmla="*/ 129687 h 386861"/>
                                <a:gd name="connsiteX7" fmla="*/ 340702 w 351692"/>
                                <a:gd name="connsiteY7" fmla="*/ 76933 h 386861"/>
                                <a:gd name="connsiteX8" fmla="*/ 287948 w 351692"/>
                                <a:gd name="connsiteY8" fmla="*/ 24179 h 386861"/>
                                <a:gd name="connsiteX9" fmla="*/ 235194 w 351692"/>
                                <a:gd name="connsiteY9" fmla="*/ 76933 h 386861"/>
                                <a:gd name="connsiteX10" fmla="*/ 236777 w 351692"/>
                                <a:gd name="connsiteY10" fmla="*/ 89242 h 386861"/>
                                <a:gd name="connsiteX11" fmla="*/ 112805 w 351692"/>
                                <a:gd name="connsiteY11" fmla="*/ 161515 h 386861"/>
                                <a:gd name="connsiteX12" fmla="*/ 76933 w 351692"/>
                                <a:gd name="connsiteY12" fmla="*/ 147271 h 386861"/>
                                <a:gd name="connsiteX13" fmla="*/ 24179 w 351692"/>
                                <a:gd name="connsiteY13" fmla="*/ 200025 h 386861"/>
                                <a:gd name="connsiteX14" fmla="*/ 76933 w 351692"/>
                                <a:gd name="connsiteY14" fmla="*/ 252779 h 386861"/>
                                <a:gd name="connsiteX15" fmla="*/ 112805 w 351692"/>
                                <a:gd name="connsiteY15" fmla="*/ 238535 h 386861"/>
                                <a:gd name="connsiteX16" fmla="*/ 238008 w 351692"/>
                                <a:gd name="connsiteY16" fmla="*/ 311688 h 386861"/>
                                <a:gd name="connsiteX17" fmla="*/ 236601 w 351692"/>
                                <a:gd name="connsiteY17" fmla="*/ 323118 h 386861"/>
                                <a:gd name="connsiteX18" fmla="*/ 287948 w 351692"/>
                                <a:gd name="connsiteY18" fmla="*/ 374465 h 386861"/>
                                <a:gd name="connsiteX19" fmla="*/ 339295 w 351692"/>
                                <a:gd name="connsiteY19" fmla="*/ 323118 h 386861"/>
                                <a:gd name="connsiteX20" fmla="*/ 287948 w 351692"/>
                                <a:gd name="connsiteY20" fmla="*/ 271770 h 386861"/>
                                <a:gd name="connsiteX21" fmla="*/ 287948 w 351692"/>
                                <a:gd name="connsiteY21" fmla="*/ 59348 h 386861"/>
                                <a:gd name="connsiteX22" fmla="*/ 305533 w 351692"/>
                                <a:gd name="connsiteY22" fmla="*/ 76933 h 386861"/>
                                <a:gd name="connsiteX23" fmla="*/ 287948 w 351692"/>
                                <a:gd name="connsiteY23" fmla="*/ 94517 h 386861"/>
                                <a:gd name="connsiteX24" fmla="*/ 270364 w 351692"/>
                                <a:gd name="connsiteY24" fmla="*/ 76933 h 386861"/>
                                <a:gd name="connsiteX25" fmla="*/ 287948 w 351692"/>
                                <a:gd name="connsiteY25" fmla="*/ 59348 h 386861"/>
                                <a:gd name="connsiteX26" fmla="*/ 76933 w 351692"/>
                                <a:gd name="connsiteY26" fmla="*/ 217610 h 386861"/>
                                <a:gd name="connsiteX27" fmla="*/ 59348 w 351692"/>
                                <a:gd name="connsiteY27" fmla="*/ 200025 h 386861"/>
                                <a:gd name="connsiteX28" fmla="*/ 76933 w 351692"/>
                                <a:gd name="connsiteY28" fmla="*/ 182440 h 386861"/>
                                <a:gd name="connsiteX29" fmla="*/ 94517 w 351692"/>
                                <a:gd name="connsiteY29" fmla="*/ 200025 h 386861"/>
                                <a:gd name="connsiteX30" fmla="*/ 76933 w 351692"/>
                                <a:gd name="connsiteY30" fmla="*/ 217610 h 386861"/>
                                <a:gd name="connsiteX31" fmla="*/ 287948 w 351692"/>
                                <a:gd name="connsiteY31" fmla="*/ 341054 h 386861"/>
                                <a:gd name="connsiteX32" fmla="*/ 270364 w 351692"/>
                                <a:gd name="connsiteY32" fmla="*/ 323469 h 386861"/>
                                <a:gd name="connsiteX33" fmla="*/ 287948 w 351692"/>
                                <a:gd name="connsiteY33" fmla="*/ 305885 h 386861"/>
                                <a:gd name="connsiteX34" fmla="*/ 305533 w 351692"/>
                                <a:gd name="connsiteY34" fmla="*/ 323469 h 386861"/>
                                <a:gd name="connsiteX35" fmla="*/ 287948 w 351692"/>
                                <a:gd name="connsiteY35" fmla="*/ 341054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51692" h="386861">
                                  <a:moveTo>
                                    <a:pt x="287948" y="271770"/>
                                  </a:moveTo>
                                  <a:cubicBezTo>
                                    <a:pt x="274584" y="271770"/>
                                    <a:pt x="262626" y="277046"/>
                                    <a:pt x="253482" y="285311"/>
                                  </a:cubicBezTo>
                                  <a:lnTo>
                                    <a:pt x="128104" y="212334"/>
                                  </a:lnTo>
                                  <a:cubicBezTo>
                                    <a:pt x="128983" y="208290"/>
                                    <a:pt x="129687" y="204245"/>
                                    <a:pt x="129687" y="200025"/>
                                  </a:cubicBezTo>
                                  <a:cubicBezTo>
                                    <a:pt x="129687" y="195805"/>
                                    <a:pt x="128983" y="191760"/>
                                    <a:pt x="128104" y="187716"/>
                                  </a:cubicBezTo>
                                  <a:lnTo>
                                    <a:pt x="252076" y="115443"/>
                                  </a:lnTo>
                                  <a:cubicBezTo>
                                    <a:pt x="261571" y="124235"/>
                                    <a:pt x="274056" y="129687"/>
                                    <a:pt x="287948" y="129687"/>
                                  </a:cubicBezTo>
                                  <a:cubicBezTo>
                                    <a:pt x="317139" y="129687"/>
                                    <a:pt x="340702" y="106123"/>
                                    <a:pt x="340702" y="76933"/>
                                  </a:cubicBezTo>
                                  <a:cubicBezTo>
                                    <a:pt x="340702" y="47742"/>
                                    <a:pt x="317139" y="24179"/>
                                    <a:pt x="287948" y="24179"/>
                                  </a:cubicBezTo>
                                  <a:cubicBezTo>
                                    <a:pt x="258758" y="24179"/>
                                    <a:pt x="235194" y="47742"/>
                                    <a:pt x="235194" y="76933"/>
                                  </a:cubicBezTo>
                                  <a:cubicBezTo>
                                    <a:pt x="235194" y="81153"/>
                                    <a:pt x="235898" y="85198"/>
                                    <a:pt x="236777" y="89242"/>
                                  </a:cubicBezTo>
                                  <a:lnTo>
                                    <a:pt x="112805" y="161515"/>
                                  </a:lnTo>
                                  <a:cubicBezTo>
                                    <a:pt x="103310" y="152722"/>
                                    <a:pt x="90825" y="147271"/>
                                    <a:pt x="76933" y="147271"/>
                                  </a:cubicBezTo>
                                  <a:cubicBezTo>
                                    <a:pt x="47742" y="147271"/>
                                    <a:pt x="24179" y="170835"/>
                                    <a:pt x="24179" y="200025"/>
                                  </a:cubicBezTo>
                                  <a:cubicBezTo>
                                    <a:pt x="24179" y="229216"/>
                                    <a:pt x="47742" y="252779"/>
                                    <a:pt x="76933" y="252779"/>
                                  </a:cubicBezTo>
                                  <a:cubicBezTo>
                                    <a:pt x="90825" y="252779"/>
                                    <a:pt x="103310" y="247328"/>
                                    <a:pt x="112805" y="238535"/>
                                  </a:cubicBezTo>
                                  <a:lnTo>
                                    <a:pt x="238008" y="311688"/>
                                  </a:lnTo>
                                  <a:cubicBezTo>
                                    <a:pt x="237129" y="315380"/>
                                    <a:pt x="236601" y="319249"/>
                                    <a:pt x="236601" y="323118"/>
                                  </a:cubicBezTo>
                                  <a:cubicBezTo>
                                    <a:pt x="236601" y="351429"/>
                                    <a:pt x="259637" y="374465"/>
                                    <a:pt x="287948" y="374465"/>
                                  </a:cubicBezTo>
                                  <a:cubicBezTo>
                                    <a:pt x="316260" y="374465"/>
                                    <a:pt x="339295" y="351429"/>
                                    <a:pt x="339295" y="323118"/>
                                  </a:cubicBezTo>
                                  <a:cubicBezTo>
                                    <a:pt x="339295" y="294806"/>
                                    <a:pt x="316260" y="271770"/>
                                    <a:pt x="287948" y="271770"/>
                                  </a:cubicBezTo>
                                  <a:close/>
                                  <a:moveTo>
                                    <a:pt x="287948" y="59348"/>
                                  </a:moveTo>
                                  <a:cubicBezTo>
                                    <a:pt x="297620" y="59348"/>
                                    <a:pt x="305533" y="67261"/>
                                    <a:pt x="305533" y="76933"/>
                                  </a:cubicBezTo>
                                  <a:cubicBezTo>
                                    <a:pt x="305533" y="86604"/>
                                    <a:pt x="297620" y="94517"/>
                                    <a:pt x="287948" y="94517"/>
                                  </a:cubicBezTo>
                                  <a:cubicBezTo>
                                    <a:pt x="278277" y="94517"/>
                                    <a:pt x="270364" y="86604"/>
                                    <a:pt x="270364" y="76933"/>
                                  </a:cubicBezTo>
                                  <a:cubicBezTo>
                                    <a:pt x="270364" y="67261"/>
                                    <a:pt x="278277" y="59348"/>
                                    <a:pt x="287948" y="59348"/>
                                  </a:cubicBezTo>
                                  <a:close/>
                                  <a:moveTo>
                                    <a:pt x="76933" y="217610"/>
                                  </a:moveTo>
                                  <a:cubicBezTo>
                                    <a:pt x="67261" y="217610"/>
                                    <a:pt x="59348" y="209697"/>
                                    <a:pt x="59348" y="200025"/>
                                  </a:cubicBezTo>
                                  <a:cubicBezTo>
                                    <a:pt x="59348" y="190354"/>
                                    <a:pt x="67261" y="182440"/>
                                    <a:pt x="76933" y="182440"/>
                                  </a:cubicBezTo>
                                  <a:cubicBezTo>
                                    <a:pt x="86604" y="182440"/>
                                    <a:pt x="94517" y="190354"/>
                                    <a:pt x="94517" y="200025"/>
                                  </a:cubicBezTo>
                                  <a:cubicBezTo>
                                    <a:pt x="94517" y="209697"/>
                                    <a:pt x="86604" y="217610"/>
                                    <a:pt x="76933" y="217610"/>
                                  </a:cubicBezTo>
                                  <a:close/>
                                  <a:moveTo>
                                    <a:pt x="287948" y="341054"/>
                                  </a:moveTo>
                                  <a:cubicBezTo>
                                    <a:pt x="278277" y="341054"/>
                                    <a:pt x="270364" y="333141"/>
                                    <a:pt x="270364" y="323469"/>
                                  </a:cubicBezTo>
                                  <a:cubicBezTo>
                                    <a:pt x="270364" y="313798"/>
                                    <a:pt x="278277" y="305885"/>
                                    <a:pt x="287948" y="305885"/>
                                  </a:cubicBezTo>
                                  <a:cubicBezTo>
                                    <a:pt x="297620" y="305885"/>
                                    <a:pt x="305533" y="313798"/>
                                    <a:pt x="305533" y="323469"/>
                                  </a:cubicBezTo>
                                  <a:cubicBezTo>
                                    <a:pt x="305533" y="333141"/>
                                    <a:pt x="297620" y="341054"/>
                                    <a:pt x="287948" y="3410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4" name="Freeform: Shape 30"/>
                          <wps:cNvSpPr/>
                          <wps:spPr>
                            <a:xfrm>
                              <a:off x="5420207" y="7229903"/>
                              <a:ext cx="419415" cy="559221"/>
                            </a:xfrm>
                            <a:custGeom>
                              <a:avLst/>
                              <a:gdLst>
                                <a:gd name="connsiteX0" fmla="*/ 164856 w 316523"/>
                                <a:gd name="connsiteY0" fmla="*/ 76933 h 422031"/>
                                <a:gd name="connsiteX1" fmla="*/ 164856 w 316523"/>
                                <a:gd name="connsiteY1" fmla="*/ 24179 h 422031"/>
                                <a:gd name="connsiteX2" fmla="*/ 94517 w 316523"/>
                                <a:gd name="connsiteY2" fmla="*/ 94517 h 422031"/>
                                <a:gd name="connsiteX3" fmla="*/ 164856 w 316523"/>
                                <a:gd name="connsiteY3" fmla="*/ 164856 h 422031"/>
                                <a:gd name="connsiteX4" fmla="*/ 164856 w 316523"/>
                                <a:gd name="connsiteY4" fmla="*/ 112102 h 422031"/>
                                <a:gd name="connsiteX5" fmla="*/ 270364 w 316523"/>
                                <a:gd name="connsiteY5" fmla="*/ 217610 h 422031"/>
                                <a:gd name="connsiteX6" fmla="*/ 258054 w 316523"/>
                                <a:gd name="connsiteY6" fmla="*/ 266847 h 422031"/>
                                <a:gd name="connsiteX7" fmla="*/ 283728 w 316523"/>
                                <a:gd name="connsiteY7" fmla="*/ 292520 h 422031"/>
                                <a:gd name="connsiteX8" fmla="*/ 305533 w 316523"/>
                                <a:gd name="connsiteY8" fmla="*/ 217610 h 422031"/>
                                <a:gd name="connsiteX9" fmla="*/ 164856 w 316523"/>
                                <a:gd name="connsiteY9" fmla="*/ 76933 h 422031"/>
                                <a:gd name="connsiteX10" fmla="*/ 164856 w 316523"/>
                                <a:gd name="connsiteY10" fmla="*/ 323118 h 422031"/>
                                <a:gd name="connsiteX11" fmla="*/ 59348 w 316523"/>
                                <a:gd name="connsiteY11" fmla="*/ 217610 h 422031"/>
                                <a:gd name="connsiteX12" fmla="*/ 71657 w 316523"/>
                                <a:gd name="connsiteY12" fmla="*/ 168373 h 422031"/>
                                <a:gd name="connsiteX13" fmla="*/ 45984 w 316523"/>
                                <a:gd name="connsiteY13" fmla="*/ 142699 h 422031"/>
                                <a:gd name="connsiteX14" fmla="*/ 24179 w 316523"/>
                                <a:gd name="connsiteY14" fmla="*/ 217610 h 422031"/>
                                <a:gd name="connsiteX15" fmla="*/ 164856 w 316523"/>
                                <a:gd name="connsiteY15" fmla="*/ 358287 h 422031"/>
                                <a:gd name="connsiteX16" fmla="*/ 164856 w 316523"/>
                                <a:gd name="connsiteY16" fmla="*/ 411041 h 422031"/>
                                <a:gd name="connsiteX17" fmla="*/ 235194 w 316523"/>
                                <a:gd name="connsiteY17" fmla="*/ 340702 h 422031"/>
                                <a:gd name="connsiteX18" fmla="*/ 164856 w 316523"/>
                                <a:gd name="connsiteY18" fmla="*/ 270364 h 422031"/>
                                <a:gd name="connsiteX19" fmla="*/ 164856 w 316523"/>
                                <a:gd name="connsiteY19" fmla="*/ 323118 h 422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16523" h="422031">
                                  <a:moveTo>
                                    <a:pt x="164856" y="76933"/>
                                  </a:moveTo>
                                  <a:lnTo>
                                    <a:pt x="164856" y="24179"/>
                                  </a:lnTo>
                                  <a:lnTo>
                                    <a:pt x="94517" y="94517"/>
                                  </a:lnTo>
                                  <a:lnTo>
                                    <a:pt x="164856" y="164856"/>
                                  </a:lnTo>
                                  <a:lnTo>
                                    <a:pt x="164856" y="112102"/>
                                  </a:lnTo>
                                  <a:cubicBezTo>
                                    <a:pt x="223061" y="112102"/>
                                    <a:pt x="270364" y="159405"/>
                                    <a:pt x="270364" y="217610"/>
                                  </a:cubicBezTo>
                                  <a:cubicBezTo>
                                    <a:pt x="270364" y="235370"/>
                                    <a:pt x="265967" y="252251"/>
                                    <a:pt x="258054" y="266847"/>
                                  </a:cubicBezTo>
                                  <a:lnTo>
                                    <a:pt x="283728" y="292520"/>
                                  </a:lnTo>
                                  <a:cubicBezTo>
                                    <a:pt x="297444" y="270891"/>
                                    <a:pt x="305533" y="245218"/>
                                    <a:pt x="305533" y="217610"/>
                                  </a:cubicBezTo>
                                  <a:cubicBezTo>
                                    <a:pt x="305533" y="139886"/>
                                    <a:pt x="242580" y="76933"/>
                                    <a:pt x="164856" y="76933"/>
                                  </a:cubicBezTo>
                                  <a:close/>
                                  <a:moveTo>
                                    <a:pt x="164856" y="323118"/>
                                  </a:moveTo>
                                  <a:cubicBezTo>
                                    <a:pt x="106651" y="323118"/>
                                    <a:pt x="59348" y="275815"/>
                                    <a:pt x="59348" y="217610"/>
                                  </a:cubicBezTo>
                                  <a:cubicBezTo>
                                    <a:pt x="59348" y="199849"/>
                                    <a:pt x="63744" y="182968"/>
                                    <a:pt x="71657" y="168373"/>
                                  </a:cubicBezTo>
                                  <a:lnTo>
                                    <a:pt x="45984" y="142699"/>
                                  </a:lnTo>
                                  <a:cubicBezTo>
                                    <a:pt x="32268" y="164328"/>
                                    <a:pt x="24179" y="190002"/>
                                    <a:pt x="24179" y="217610"/>
                                  </a:cubicBezTo>
                                  <a:cubicBezTo>
                                    <a:pt x="24179" y="295334"/>
                                    <a:pt x="87132" y="358287"/>
                                    <a:pt x="164856" y="358287"/>
                                  </a:cubicBezTo>
                                  <a:lnTo>
                                    <a:pt x="164856" y="411041"/>
                                  </a:lnTo>
                                  <a:lnTo>
                                    <a:pt x="235194" y="340702"/>
                                  </a:lnTo>
                                  <a:lnTo>
                                    <a:pt x="164856" y="270364"/>
                                  </a:lnTo>
                                  <a:lnTo>
                                    <a:pt x="164856" y="3231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5" name="Freeform: Shape 33"/>
                          <wps:cNvSpPr/>
                          <wps:spPr>
                            <a:xfrm>
                              <a:off x="5368556" y="8717751"/>
                              <a:ext cx="512619" cy="512619"/>
                            </a:xfrm>
                            <a:custGeom>
                              <a:avLst/>
                              <a:gdLst>
                                <a:gd name="connsiteX0" fmla="*/ 199849 w 386861"/>
                                <a:gd name="connsiteY0" fmla="*/ 24179 h 386861"/>
                                <a:gd name="connsiteX1" fmla="*/ 24179 w 386861"/>
                                <a:gd name="connsiteY1" fmla="*/ 200025 h 386861"/>
                                <a:gd name="connsiteX2" fmla="*/ 199849 w 386861"/>
                                <a:gd name="connsiteY2" fmla="*/ 375871 h 386861"/>
                                <a:gd name="connsiteX3" fmla="*/ 375871 w 386861"/>
                                <a:gd name="connsiteY3" fmla="*/ 200025 h 386861"/>
                                <a:gd name="connsiteX4" fmla="*/ 199849 w 386861"/>
                                <a:gd name="connsiteY4" fmla="*/ 24179 h 386861"/>
                                <a:gd name="connsiteX5" fmla="*/ 321711 w 386861"/>
                                <a:gd name="connsiteY5" fmla="*/ 129687 h 386861"/>
                                <a:gd name="connsiteX6" fmla="*/ 269836 w 386861"/>
                                <a:gd name="connsiteY6" fmla="*/ 129687 h 386861"/>
                                <a:gd name="connsiteX7" fmla="*/ 245569 w 386861"/>
                                <a:gd name="connsiteY7" fmla="*/ 67085 h 386861"/>
                                <a:gd name="connsiteX8" fmla="*/ 321711 w 386861"/>
                                <a:gd name="connsiteY8" fmla="*/ 129687 h 386861"/>
                                <a:gd name="connsiteX9" fmla="*/ 200025 w 386861"/>
                                <a:gd name="connsiteY9" fmla="*/ 60051 h 386861"/>
                                <a:gd name="connsiteX10" fmla="*/ 233612 w 386861"/>
                                <a:gd name="connsiteY10" fmla="*/ 129687 h 386861"/>
                                <a:gd name="connsiteX11" fmla="*/ 166438 w 386861"/>
                                <a:gd name="connsiteY11" fmla="*/ 129687 h 386861"/>
                                <a:gd name="connsiteX12" fmla="*/ 200025 w 386861"/>
                                <a:gd name="connsiteY12" fmla="*/ 60051 h 386861"/>
                                <a:gd name="connsiteX13" fmla="*/ 63920 w 386861"/>
                                <a:gd name="connsiteY13" fmla="*/ 235194 h 386861"/>
                                <a:gd name="connsiteX14" fmla="*/ 59348 w 386861"/>
                                <a:gd name="connsiteY14" fmla="*/ 200025 h 386861"/>
                                <a:gd name="connsiteX15" fmla="*/ 63920 w 386861"/>
                                <a:gd name="connsiteY15" fmla="*/ 164856 h 386861"/>
                                <a:gd name="connsiteX16" fmla="*/ 123356 w 386861"/>
                                <a:gd name="connsiteY16" fmla="*/ 164856 h 386861"/>
                                <a:gd name="connsiteX17" fmla="*/ 120894 w 386861"/>
                                <a:gd name="connsiteY17" fmla="*/ 200025 h 386861"/>
                                <a:gd name="connsiteX18" fmla="*/ 123356 w 386861"/>
                                <a:gd name="connsiteY18" fmla="*/ 235194 h 386861"/>
                                <a:gd name="connsiteX19" fmla="*/ 63920 w 386861"/>
                                <a:gd name="connsiteY19" fmla="*/ 235194 h 386861"/>
                                <a:gd name="connsiteX20" fmla="*/ 78340 w 386861"/>
                                <a:gd name="connsiteY20" fmla="*/ 270364 h 386861"/>
                                <a:gd name="connsiteX21" fmla="*/ 130214 w 386861"/>
                                <a:gd name="connsiteY21" fmla="*/ 270364 h 386861"/>
                                <a:gd name="connsiteX22" fmla="*/ 154481 w 386861"/>
                                <a:gd name="connsiteY22" fmla="*/ 332965 h 386861"/>
                                <a:gd name="connsiteX23" fmla="*/ 78340 w 386861"/>
                                <a:gd name="connsiteY23" fmla="*/ 270364 h 386861"/>
                                <a:gd name="connsiteX24" fmla="*/ 130214 w 386861"/>
                                <a:gd name="connsiteY24" fmla="*/ 129687 h 386861"/>
                                <a:gd name="connsiteX25" fmla="*/ 78340 w 386861"/>
                                <a:gd name="connsiteY25" fmla="*/ 129687 h 386861"/>
                                <a:gd name="connsiteX26" fmla="*/ 154481 w 386861"/>
                                <a:gd name="connsiteY26" fmla="*/ 67085 h 386861"/>
                                <a:gd name="connsiteX27" fmla="*/ 130214 w 386861"/>
                                <a:gd name="connsiteY27" fmla="*/ 129687 h 386861"/>
                                <a:gd name="connsiteX28" fmla="*/ 200025 w 386861"/>
                                <a:gd name="connsiteY28" fmla="*/ 339999 h 386861"/>
                                <a:gd name="connsiteX29" fmla="*/ 166438 w 386861"/>
                                <a:gd name="connsiteY29" fmla="*/ 270364 h 386861"/>
                                <a:gd name="connsiteX30" fmla="*/ 233612 w 386861"/>
                                <a:gd name="connsiteY30" fmla="*/ 270364 h 386861"/>
                                <a:gd name="connsiteX31" fmla="*/ 200025 w 386861"/>
                                <a:gd name="connsiteY31" fmla="*/ 339999 h 386861"/>
                                <a:gd name="connsiteX32" fmla="*/ 241173 w 386861"/>
                                <a:gd name="connsiteY32" fmla="*/ 235194 h 386861"/>
                                <a:gd name="connsiteX33" fmla="*/ 158877 w 386861"/>
                                <a:gd name="connsiteY33" fmla="*/ 235194 h 386861"/>
                                <a:gd name="connsiteX34" fmla="*/ 156064 w 386861"/>
                                <a:gd name="connsiteY34" fmla="*/ 200025 h 386861"/>
                                <a:gd name="connsiteX35" fmla="*/ 158877 w 386861"/>
                                <a:gd name="connsiteY35" fmla="*/ 164856 h 386861"/>
                                <a:gd name="connsiteX36" fmla="*/ 241173 w 386861"/>
                                <a:gd name="connsiteY36" fmla="*/ 164856 h 386861"/>
                                <a:gd name="connsiteX37" fmla="*/ 243987 w 386861"/>
                                <a:gd name="connsiteY37" fmla="*/ 200025 h 386861"/>
                                <a:gd name="connsiteX38" fmla="*/ 241173 w 386861"/>
                                <a:gd name="connsiteY38" fmla="*/ 235194 h 386861"/>
                                <a:gd name="connsiteX39" fmla="*/ 245569 w 386861"/>
                                <a:gd name="connsiteY39" fmla="*/ 332965 h 386861"/>
                                <a:gd name="connsiteX40" fmla="*/ 269836 w 386861"/>
                                <a:gd name="connsiteY40" fmla="*/ 270364 h 386861"/>
                                <a:gd name="connsiteX41" fmla="*/ 321711 w 386861"/>
                                <a:gd name="connsiteY41" fmla="*/ 270364 h 386861"/>
                                <a:gd name="connsiteX42" fmla="*/ 245569 w 386861"/>
                                <a:gd name="connsiteY42" fmla="*/ 332965 h 386861"/>
                                <a:gd name="connsiteX43" fmla="*/ 276694 w 386861"/>
                                <a:gd name="connsiteY43" fmla="*/ 235194 h 386861"/>
                                <a:gd name="connsiteX44" fmla="*/ 279156 w 386861"/>
                                <a:gd name="connsiteY44" fmla="*/ 200025 h 386861"/>
                                <a:gd name="connsiteX45" fmla="*/ 276694 w 386861"/>
                                <a:gd name="connsiteY45" fmla="*/ 164856 h 386861"/>
                                <a:gd name="connsiteX46" fmla="*/ 336130 w 386861"/>
                                <a:gd name="connsiteY46" fmla="*/ 164856 h 386861"/>
                                <a:gd name="connsiteX47" fmla="*/ 340702 w 386861"/>
                                <a:gd name="connsiteY47" fmla="*/ 200025 h 386861"/>
                                <a:gd name="connsiteX48" fmla="*/ 336130 w 386861"/>
                                <a:gd name="connsiteY48" fmla="*/ 235194 h 386861"/>
                                <a:gd name="connsiteX49" fmla="*/ 276694 w 386861"/>
                                <a:gd name="connsiteY49" fmla="*/ 235194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86861" h="386861">
                                  <a:moveTo>
                                    <a:pt x="199849" y="24179"/>
                                  </a:moveTo>
                                  <a:cubicBezTo>
                                    <a:pt x="102782" y="24179"/>
                                    <a:pt x="24179" y="102958"/>
                                    <a:pt x="24179" y="200025"/>
                                  </a:cubicBezTo>
                                  <a:cubicBezTo>
                                    <a:pt x="24179" y="297092"/>
                                    <a:pt x="102782" y="375871"/>
                                    <a:pt x="199849" y="375871"/>
                                  </a:cubicBezTo>
                                  <a:cubicBezTo>
                                    <a:pt x="297092" y="375871"/>
                                    <a:pt x="375871" y="297092"/>
                                    <a:pt x="375871" y="200025"/>
                                  </a:cubicBezTo>
                                  <a:cubicBezTo>
                                    <a:pt x="375871" y="102958"/>
                                    <a:pt x="297092" y="24179"/>
                                    <a:pt x="199849" y="24179"/>
                                  </a:cubicBezTo>
                                  <a:close/>
                                  <a:moveTo>
                                    <a:pt x="321711" y="129687"/>
                                  </a:moveTo>
                                  <a:lnTo>
                                    <a:pt x="269836" y="129687"/>
                                  </a:lnTo>
                                  <a:cubicBezTo>
                                    <a:pt x="264209" y="107706"/>
                                    <a:pt x="256120" y="86604"/>
                                    <a:pt x="245569" y="67085"/>
                                  </a:cubicBezTo>
                                  <a:cubicBezTo>
                                    <a:pt x="277925" y="78164"/>
                                    <a:pt x="304829" y="100672"/>
                                    <a:pt x="321711" y="129687"/>
                                  </a:cubicBezTo>
                                  <a:close/>
                                  <a:moveTo>
                                    <a:pt x="200025" y="60051"/>
                                  </a:moveTo>
                                  <a:cubicBezTo>
                                    <a:pt x="214620" y="81153"/>
                                    <a:pt x="226050" y="104541"/>
                                    <a:pt x="233612" y="129687"/>
                                  </a:cubicBezTo>
                                  <a:lnTo>
                                    <a:pt x="166438" y="129687"/>
                                  </a:lnTo>
                                  <a:cubicBezTo>
                                    <a:pt x="174000" y="104541"/>
                                    <a:pt x="185430" y="81153"/>
                                    <a:pt x="200025" y="60051"/>
                                  </a:cubicBezTo>
                                  <a:close/>
                                  <a:moveTo>
                                    <a:pt x="63920" y="235194"/>
                                  </a:moveTo>
                                  <a:cubicBezTo>
                                    <a:pt x="61107" y="223940"/>
                                    <a:pt x="59348" y="212159"/>
                                    <a:pt x="59348" y="200025"/>
                                  </a:cubicBezTo>
                                  <a:cubicBezTo>
                                    <a:pt x="59348" y="187892"/>
                                    <a:pt x="61107" y="176110"/>
                                    <a:pt x="63920" y="164856"/>
                                  </a:cubicBezTo>
                                  <a:lnTo>
                                    <a:pt x="123356" y="164856"/>
                                  </a:lnTo>
                                  <a:cubicBezTo>
                                    <a:pt x="121949" y="176462"/>
                                    <a:pt x="120894" y="188068"/>
                                    <a:pt x="120894" y="200025"/>
                                  </a:cubicBezTo>
                                  <a:cubicBezTo>
                                    <a:pt x="120894" y="211983"/>
                                    <a:pt x="121949" y="223589"/>
                                    <a:pt x="123356" y="235194"/>
                                  </a:cubicBezTo>
                                  <a:lnTo>
                                    <a:pt x="63920" y="235194"/>
                                  </a:lnTo>
                                  <a:close/>
                                  <a:moveTo>
                                    <a:pt x="78340" y="270364"/>
                                  </a:moveTo>
                                  <a:lnTo>
                                    <a:pt x="130214" y="270364"/>
                                  </a:lnTo>
                                  <a:cubicBezTo>
                                    <a:pt x="135841" y="292344"/>
                                    <a:pt x="143930" y="313446"/>
                                    <a:pt x="154481" y="332965"/>
                                  </a:cubicBezTo>
                                  <a:cubicBezTo>
                                    <a:pt x="122125" y="321887"/>
                                    <a:pt x="95221" y="299554"/>
                                    <a:pt x="78340" y="270364"/>
                                  </a:cubicBezTo>
                                  <a:close/>
                                  <a:moveTo>
                                    <a:pt x="130214" y="129687"/>
                                  </a:moveTo>
                                  <a:lnTo>
                                    <a:pt x="78340" y="129687"/>
                                  </a:lnTo>
                                  <a:cubicBezTo>
                                    <a:pt x="95221" y="100496"/>
                                    <a:pt x="122125" y="78164"/>
                                    <a:pt x="154481" y="67085"/>
                                  </a:cubicBezTo>
                                  <a:cubicBezTo>
                                    <a:pt x="143930" y="86604"/>
                                    <a:pt x="135841" y="107706"/>
                                    <a:pt x="130214" y="129687"/>
                                  </a:cubicBezTo>
                                  <a:close/>
                                  <a:moveTo>
                                    <a:pt x="200025" y="339999"/>
                                  </a:moveTo>
                                  <a:cubicBezTo>
                                    <a:pt x="185430" y="318897"/>
                                    <a:pt x="174000" y="295510"/>
                                    <a:pt x="166438" y="270364"/>
                                  </a:cubicBezTo>
                                  <a:lnTo>
                                    <a:pt x="233612" y="270364"/>
                                  </a:lnTo>
                                  <a:cubicBezTo>
                                    <a:pt x="226050" y="295510"/>
                                    <a:pt x="214620" y="318897"/>
                                    <a:pt x="200025" y="339999"/>
                                  </a:cubicBezTo>
                                  <a:close/>
                                  <a:moveTo>
                                    <a:pt x="241173" y="235194"/>
                                  </a:moveTo>
                                  <a:lnTo>
                                    <a:pt x="158877" y="235194"/>
                                  </a:lnTo>
                                  <a:cubicBezTo>
                                    <a:pt x="157294" y="223589"/>
                                    <a:pt x="156064" y="211983"/>
                                    <a:pt x="156064" y="200025"/>
                                  </a:cubicBezTo>
                                  <a:cubicBezTo>
                                    <a:pt x="156064" y="188068"/>
                                    <a:pt x="157294" y="176286"/>
                                    <a:pt x="158877" y="164856"/>
                                  </a:cubicBezTo>
                                  <a:lnTo>
                                    <a:pt x="241173" y="164856"/>
                                  </a:lnTo>
                                  <a:cubicBezTo>
                                    <a:pt x="242756" y="176286"/>
                                    <a:pt x="243987" y="188068"/>
                                    <a:pt x="243987" y="200025"/>
                                  </a:cubicBezTo>
                                  <a:cubicBezTo>
                                    <a:pt x="243987" y="211983"/>
                                    <a:pt x="242756" y="223589"/>
                                    <a:pt x="241173" y="235194"/>
                                  </a:cubicBezTo>
                                  <a:close/>
                                  <a:moveTo>
                                    <a:pt x="245569" y="332965"/>
                                  </a:moveTo>
                                  <a:cubicBezTo>
                                    <a:pt x="256120" y="313446"/>
                                    <a:pt x="264209" y="292344"/>
                                    <a:pt x="269836" y="270364"/>
                                  </a:cubicBezTo>
                                  <a:lnTo>
                                    <a:pt x="321711" y="270364"/>
                                  </a:lnTo>
                                  <a:cubicBezTo>
                                    <a:pt x="304829" y="299378"/>
                                    <a:pt x="277925" y="321887"/>
                                    <a:pt x="245569" y="332965"/>
                                  </a:cubicBezTo>
                                  <a:close/>
                                  <a:moveTo>
                                    <a:pt x="276694" y="235194"/>
                                  </a:moveTo>
                                  <a:cubicBezTo>
                                    <a:pt x="278101" y="223589"/>
                                    <a:pt x="279156" y="211983"/>
                                    <a:pt x="279156" y="200025"/>
                                  </a:cubicBezTo>
                                  <a:cubicBezTo>
                                    <a:pt x="279156" y="188068"/>
                                    <a:pt x="278101" y="176462"/>
                                    <a:pt x="276694" y="164856"/>
                                  </a:cubicBezTo>
                                  <a:lnTo>
                                    <a:pt x="336130" y="164856"/>
                                  </a:lnTo>
                                  <a:cubicBezTo>
                                    <a:pt x="338944" y="176110"/>
                                    <a:pt x="340702" y="187892"/>
                                    <a:pt x="340702" y="200025"/>
                                  </a:cubicBezTo>
                                  <a:cubicBezTo>
                                    <a:pt x="340702" y="212159"/>
                                    <a:pt x="338944" y="223940"/>
                                    <a:pt x="336130" y="235194"/>
                                  </a:cubicBezTo>
                                  <a:lnTo>
                                    <a:pt x="276694" y="2351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6" name="Freeform: Shape 36"/>
                          <wps:cNvSpPr/>
                          <wps:spPr>
                            <a:xfrm>
                              <a:off x="4032255" y="8717751"/>
                              <a:ext cx="512619" cy="512619"/>
                            </a:xfrm>
                            <a:custGeom>
                              <a:avLst/>
                              <a:gdLst>
                                <a:gd name="connsiteX0" fmla="*/ 182440 w 386861"/>
                                <a:gd name="connsiteY0" fmla="*/ 112102 h 386861"/>
                                <a:gd name="connsiteX1" fmla="*/ 217610 w 386861"/>
                                <a:gd name="connsiteY1" fmla="*/ 112102 h 386861"/>
                                <a:gd name="connsiteX2" fmla="*/ 217610 w 386861"/>
                                <a:gd name="connsiteY2" fmla="*/ 147271 h 386861"/>
                                <a:gd name="connsiteX3" fmla="*/ 182440 w 386861"/>
                                <a:gd name="connsiteY3" fmla="*/ 147271 h 386861"/>
                                <a:gd name="connsiteX4" fmla="*/ 182440 w 386861"/>
                                <a:gd name="connsiteY4" fmla="*/ 182440 h 386861"/>
                                <a:gd name="connsiteX5" fmla="*/ 217610 w 386861"/>
                                <a:gd name="connsiteY5" fmla="*/ 182440 h 386861"/>
                                <a:gd name="connsiteX6" fmla="*/ 217610 w 386861"/>
                                <a:gd name="connsiteY6" fmla="*/ 287948 h 386861"/>
                                <a:gd name="connsiteX7" fmla="*/ 182440 w 386861"/>
                                <a:gd name="connsiteY7" fmla="*/ 287948 h 386861"/>
                                <a:gd name="connsiteX8" fmla="*/ 200025 w 386861"/>
                                <a:gd name="connsiteY8" fmla="*/ 24179 h 386861"/>
                                <a:gd name="connsiteX9" fmla="*/ 24179 w 386861"/>
                                <a:gd name="connsiteY9" fmla="*/ 200025 h 386861"/>
                                <a:gd name="connsiteX10" fmla="*/ 200025 w 386861"/>
                                <a:gd name="connsiteY10" fmla="*/ 375871 h 386861"/>
                                <a:gd name="connsiteX11" fmla="*/ 375871 w 386861"/>
                                <a:gd name="connsiteY11" fmla="*/ 200025 h 386861"/>
                                <a:gd name="connsiteX12" fmla="*/ 200025 w 386861"/>
                                <a:gd name="connsiteY12" fmla="*/ 24179 h 386861"/>
                                <a:gd name="connsiteX13" fmla="*/ 200025 w 386861"/>
                                <a:gd name="connsiteY13" fmla="*/ 340702 h 386861"/>
                                <a:gd name="connsiteX14" fmla="*/ 59348 w 386861"/>
                                <a:gd name="connsiteY14" fmla="*/ 200025 h 386861"/>
                                <a:gd name="connsiteX15" fmla="*/ 200025 w 386861"/>
                                <a:gd name="connsiteY15" fmla="*/ 59348 h 386861"/>
                                <a:gd name="connsiteX16" fmla="*/ 340702 w 386861"/>
                                <a:gd name="connsiteY16" fmla="*/ 200025 h 386861"/>
                                <a:gd name="connsiteX17" fmla="*/ 200025 w 386861"/>
                                <a:gd name="connsiteY17" fmla="*/ 340702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386861" h="386861">
                                  <a:moveTo>
                                    <a:pt x="182440" y="112102"/>
                                  </a:moveTo>
                                  <a:lnTo>
                                    <a:pt x="217610" y="112102"/>
                                  </a:lnTo>
                                  <a:lnTo>
                                    <a:pt x="217610" y="147271"/>
                                  </a:lnTo>
                                  <a:lnTo>
                                    <a:pt x="182440" y="147271"/>
                                  </a:lnTo>
                                  <a:close/>
                                  <a:moveTo>
                                    <a:pt x="182440" y="182440"/>
                                  </a:moveTo>
                                  <a:lnTo>
                                    <a:pt x="217610" y="182440"/>
                                  </a:lnTo>
                                  <a:lnTo>
                                    <a:pt x="217610" y="287948"/>
                                  </a:lnTo>
                                  <a:lnTo>
                                    <a:pt x="182440" y="287948"/>
                                  </a:lnTo>
                                  <a:close/>
                                  <a:moveTo>
                                    <a:pt x="200025" y="24179"/>
                                  </a:moveTo>
                                  <a:cubicBezTo>
                                    <a:pt x="102958" y="24179"/>
                                    <a:pt x="24179" y="102958"/>
                                    <a:pt x="24179" y="200025"/>
                                  </a:cubicBezTo>
                                  <a:cubicBezTo>
                                    <a:pt x="24179" y="297092"/>
                                    <a:pt x="102958" y="375871"/>
                                    <a:pt x="200025" y="375871"/>
                                  </a:cubicBezTo>
                                  <a:cubicBezTo>
                                    <a:pt x="297092" y="375871"/>
                                    <a:pt x="375871" y="297092"/>
                                    <a:pt x="375871" y="200025"/>
                                  </a:cubicBezTo>
                                  <a:cubicBezTo>
                                    <a:pt x="375871" y="102958"/>
                                    <a:pt x="297092" y="24179"/>
                                    <a:pt x="200025" y="24179"/>
                                  </a:cubicBezTo>
                                  <a:close/>
                                  <a:moveTo>
                                    <a:pt x="200025" y="340702"/>
                                  </a:moveTo>
                                  <a:cubicBezTo>
                                    <a:pt x="122477" y="340702"/>
                                    <a:pt x="59348" y="277573"/>
                                    <a:pt x="59348" y="200025"/>
                                  </a:cubicBezTo>
                                  <a:cubicBezTo>
                                    <a:pt x="59348" y="122477"/>
                                    <a:pt x="122477" y="59348"/>
                                    <a:pt x="200025" y="59348"/>
                                  </a:cubicBezTo>
                                  <a:cubicBezTo>
                                    <a:pt x="277573" y="59348"/>
                                    <a:pt x="340702" y="122477"/>
                                    <a:pt x="340702" y="200025"/>
                                  </a:cubicBezTo>
                                  <a:cubicBezTo>
                                    <a:pt x="340702" y="277573"/>
                                    <a:pt x="277573" y="340702"/>
                                    <a:pt x="200025" y="340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7" name="Freeform: Shape 39"/>
                          <wps:cNvSpPr/>
                          <wps:spPr>
                            <a:xfrm>
                              <a:off x="2695949" y="8741052"/>
                              <a:ext cx="512619" cy="489318"/>
                            </a:xfrm>
                            <a:custGeom>
                              <a:avLst/>
                              <a:gdLst>
                                <a:gd name="connsiteX0" fmla="*/ 279156 w 386861"/>
                                <a:gd name="connsiteY0" fmla="*/ 24179 h 369277"/>
                                <a:gd name="connsiteX1" fmla="*/ 200025 w 386861"/>
                                <a:gd name="connsiteY1" fmla="*/ 60931 h 369277"/>
                                <a:gd name="connsiteX2" fmla="*/ 120894 w 386861"/>
                                <a:gd name="connsiteY2" fmla="*/ 24179 h 369277"/>
                                <a:gd name="connsiteX3" fmla="*/ 24179 w 386861"/>
                                <a:gd name="connsiteY3" fmla="*/ 120894 h 369277"/>
                                <a:gd name="connsiteX4" fmla="*/ 174527 w 386861"/>
                                <a:gd name="connsiteY4" fmla="*/ 323821 h 369277"/>
                                <a:gd name="connsiteX5" fmla="*/ 200025 w 386861"/>
                                <a:gd name="connsiteY5" fmla="*/ 346857 h 369277"/>
                                <a:gd name="connsiteX6" fmla="*/ 225523 w 386861"/>
                                <a:gd name="connsiteY6" fmla="*/ 323645 h 369277"/>
                                <a:gd name="connsiteX7" fmla="*/ 375871 w 386861"/>
                                <a:gd name="connsiteY7" fmla="*/ 120894 h 369277"/>
                                <a:gd name="connsiteX8" fmla="*/ 279156 w 386861"/>
                                <a:gd name="connsiteY8" fmla="*/ 24179 h 369277"/>
                                <a:gd name="connsiteX9" fmla="*/ 201784 w 386861"/>
                                <a:gd name="connsiteY9" fmla="*/ 297620 h 369277"/>
                                <a:gd name="connsiteX10" fmla="*/ 200025 w 386861"/>
                                <a:gd name="connsiteY10" fmla="*/ 299378 h 369277"/>
                                <a:gd name="connsiteX11" fmla="*/ 198267 w 386861"/>
                                <a:gd name="connsiteY11" fmla="*/ 297620 h 369277"/>
                                <a:gd name="connsiteX12" fmla="*/ 59348 w 386861"/>
                                <a:gd name="connsiteY12" fmla="*/ 120894 h 369277"/>
                                <a:gd name="connsiteX13" fmla="*/ 120894 w 386861"/>
                                <a:gd name="connsiteY13" fmla="*/ 59348 h 369277"/>
                                <a:gd name="connsiteX14" fmla="*/ 183671 w 386861"/>
                                <a:gd name="connsiteY14" fmla="*/ 100848 h 369277"/>
                                <a:gd name="connsiteX15" fmla="*/ 216555 w 386861"/>
                                <a:gd name="connsiteY15" fmla="*/ 100848 h 369277"/>
                                <a:gd name="connsiteX16" fmla="*/ 279156 w 386861"/>
                                <a:gd name="connsiteY16" fmla="*/ 59348 h 369277"/>
                                <a:gd name="connsiteX17" fmla="*/ 340702 w 386861"/>
                                <a:gd name="connsiteY17" fmla="*/ 120894 h 369277"/>
                                <a:gd name="connsiteX18" fmla="*/ 201784 w 386861"/>
                                <a:gd name="connsiteY18" fmla="*/ 297620 h 369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86861" h="369277">
                                  <a:moveTo>
                                    <a:pt x="279156" y="24179"/>
                                  </a:moveTo>
                                  <a:cubicBezTo>
                                    <a:pt x="248559" y="24179"/>
                                    <a:pt x="219192" y="38422"/>
                                    <a:pt x="200025" y="60931"/>
                                  </a:cubicBezTo>
                                  <a:cubicBezTo>
                                    <a:pt x="180858" y="38422"/>
                                    <a:pt x="151492" y="24179"/>
                                    <a:pt x="120894" y="24179"/>
                                  </a:cubicBezTo>
                                  <a:cubicBezTo>
                                    <a:pt x="66734" y="24179"/>
                                    <a:pt x="24179" y="66734"/>
                                    <a:pt x="24179" y="120894"/>
                                  </a:cubicBezTo>
                                  <a:cubicBezTo>
                                    <a:pt x="24179" y="187364"/>
                                    <a:pt x="83967" y="241525"/>
                                    <a:pt x="174527" y="323821"/>
                                  </a:cubicBezTo>
                                  <a:lnTo>
                                    <a:pt x="200025" y="346857"/>
                                  </a:lnTo>
                                  <a:lnTo>
                                    <a:pt x="225523" y="323645"/>
                                  </a:lnTo>
                                  <a:cubicBezTo>
                                    <a:pt x="316084" y="241525"/>
                                    <a:pt x="375871" y="187364"/>
                                    <a:pt x="375871" y="120894"/>
                                  </a:cubicBezTo>
                                  <a:cubicBezTo>
                                    <a:pt x="375871" y="66734"/>
                                    <a:pt x="333317" y="24179"/>
                                    <a:pt x="279156" y="24179"/>
                                  </a:cubicBezTo>
                                  <a:close/>
                                  <a:moveTo>
                                    <a:pt x="201784" y="297620"/>
                                  </a:moveTo>
                                  <a:lnTo>
                                    <a:pt x="200025" y="299378"/>
                                  </a:lnTo>
                                  <a:lnTo>
                                    <a:pt x="198267" y="297620"/>
                                  </a:lnTo>
                                  <a:cubicBezTo>
                                    <a:pt x="114564" y="221830"/>
                                    <a:pt x="59348" y="171714"/>
                                    <a:pt x="59348" y="120894"/>
                                  </a:cubicBezTo>
                                  <a:cubicBezTo>
                                    <a:pt x="59348" y="85725"/>
                                    <a:pt x="85725" y="59348"/>
                                    <a:pt x="120894" y="59348"/>
                                  </a:cubicBezTo>
                                  <a:cubicBezTo>
                                    <a:pt x="147975" y="59348"/>
                                    <a:pt x="174352" y="76757"/>
                                    <a:pt x="183671" y="100848"/>
                                  </a:cubicBezTo>
                                  <a:lnTo>
                                    <a:pt x="216555" y="100848"/>
                                  </a:lnTo>
                                  <a:cubicBezTo>
                                    <a:pt x="225699" y="76757"/>
                                    <a:pt x="252076" y="59348"/>
                                    <a:pt x="279156" y="59348"/>
                                  </a:cubicBezTo>
                                  <a:cubicBezTo>
                                    <a:pt x="314325" y="59348"/>
                                    <a:pt x="340702" y="85725"/>
                                    <a:pt x="340702" y="120894"/>
                                  </a:cubicBezTo>
                                  <a:cubicBezTo>
                                    <a:pt x="340702" y="171714"/>
                                    <a:pt x="285486" y="221830"/>
                                    <a:pt x="201784" y="2976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8" name="Freeform: Shape 42"/>
                          <wps:cNvSpPr/>
                          <wps:spPr>
                            <a:xfrm>
                              <a:off x="1359645" y="8741052"/>
                              <a:ext cx="512619" cy="442716"/>
                            </a:xfrm>
                            <a:custGeom>
                              <a:avLst/>
                              <a:gdLst>
                                <a:gd name="connsiteX0" fmla="*/ 200025 w 386861"/>
                                <a:gd name="connsiteY0" fmla="*/ 71482 h 334107"/>
                                <a:gd name="connsiteX1" fmla="*/ 287948 w 386861"/>
                                <a:gd name="connsiteY1" fmla="*/ 150612 h 334107"/>
                                <a:gd name="connsiteX2" fmla="*/ 287948 w 386861"/>
                                <a:gd name="connsiteY2" fmla="*/ 287948 h 334107"/>
                                <a:gd name="connsiteX3" fmla="*/ 252779 w 386861"/>
                                <a:gd name="connsiteY3" fmla="*/ 287948 h 334107"/>
                                <a:gd name="connsiteX4" fmla="*/ 252779 w 386861"/>
                                <a:gd name="connsiteY4" fmla="*/ 182440 h 334107"/>
                                <a:gd name="connsiteX5" fmla="*/ 147271 w 386861"/>
                                <a:gd name="connsiteY5" fmla="*/ 182440 h 334107"/>
                                <a:gd name="connsiteX6" fmla="*/ 147271 w 386861"/>
                                <a:gd name="connsiteY6" fmla="*/ 287948 h 334107"/>
                                <a:gd name="connsiteX7" fmla="*/ 112102 w 386861"/>
                                <a:gd name="connsiteY7" fmla="*/ 287948 h 334107"/>
                                <a:gd name="connsiteX8" fmla="*/ 112102 w 386861"/>
                                <a:gd name="connsiteY8" fmla="*/ 150612 h 334107"/>
                                <a:gd name="connsiteX9" fmla="*/ 200025 w 386861"/>
                                <a:gd name="connsiteY9" fmla="*/ 71482 h 334107"/>
                                <a:gd name="connsiteX10" fmla="*/ 200025 w 386861"/>
                                <a:gd name="connsiteY10" fmla="*/ 24179 h 334107"/>
                                <a:gd name="connsiteX11" fmla="*/ 24179 w 386861"/>
                                <a:gd name="connsiteY11" fmla="*/ 182440 h 334107"/>
                                <a:gd name="connsiteX12" fmla="*/ 76933 w 386861"/>
                                <a:gd name="connsiteY12" fmla="*/ 182440 h 334107"/>
                                <a:gd name="connsiteX13" fmla="*/ 76933 w 386861"/>
                                <a:gd name="connsiteY13" fmla="*/ 323118 h 334107"/>
                                <a:gd name="connsiteX14" fmla="*/ 182440 w 386861"/>
                                <a:gd name="connsiteY14" fmla="*/ 323118 h 334107"/>
                                <a:gd name="connsiteX15" fmla="*/ 182440 w 386861"/>
                                <a:gd name="connsiteY15" fmla="*/ 217610 h 334107"/>
                                <a:gd name="connsiteX16" fmla="*/ 217610 w 386861"/>
                                <a:gd name="connsiteY16" fmla="*/ 217610 h 334107"/>
                                <a:gd name="connsiteX17" fmla="*/ 217610 w 386861"/>
                                <a:gd name="connsiteY17" fmla="*/ 323118 h 334107"/>
                                <a:gd name="connsiteX18" fmla="*/ 323118 w 386861"/>
                                <a:gd name="connsiteY18" fmla="*/ 323118 h 334107"/>
                                <a:gd name="connsiteX19" fmla="*/ 323118 w 386861"/>
                                <a:gd name="connsiteY19" fmla="*/ 182440 h 334107"/>
                                <a:gd name="connsiteX20" fmla="*/ 375871 w 386861"/>
                                <a:gd name="connsiteY20" fmla="*/ 182440 h 334107"/>
                                <a:gd name="connsiteX21" fmla="*/ 200025 w 386861"/>
                                <a:gd name="connsiteY21" fmla="*/ 24179 h 3341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386861" h="334107">
                                  <a:moveTo>
                                    <a:pt x="200025" y="71482"/>
                                  </a:moveTo>
                                  <a:lnTo>
                                    <a:pt x="287948" y="150612"/>
                                  </a:lnTo>
                                  <a:lnTo>
                                    <a:pt x="287948" y="287948"/>
                                  </a:lnTo>
                                  <a:lnTo>
                                    <a:pt x="252779" y="287948"/>
                                  </a:lnTo>
                                  <a:lnTo>
                                    <a:pt x="252779" y="182440"/>
                                  </a:lnTo>
                                  <a:lnTo>
                                    <a:pt x="147271" y="182440"/>
                                  </a:lnTo>
                                  <a:lnTo>
                                    <a:pt x="147271" y="287948"/>
                                  </a:lnTo>
                                  <a:lnTo>
                                    <a:pt x="112102" y="287948"/>
                                  </a:lnTo>
                                  <a:lnTo>
                                    <a:pt x="112102" y="150612"/>
                                  </a:lnTo>
                                  <a:lnTo>
                                    <a:pt x="200025" y="71482"/>
                                  </a:lnTo>
                                  <a:moveTo>
                                    <a:pt x="200025" y="24179"/>
                                  </a:moveTo>
                                  <a:lnTo>
                                    <a:pt x="24179" y="182440"/>
                                  </a:lnTo>
                                  <a:lnTo>
                                    <a:pt x="76933" y="182440"/>
                                  </a:lnTo>
                                  <a:lnTo>
                                    <a:pt x="76933" y="323118"/>
                                  </a:lnTo>
                                  <a:lnTo>
                                    <a:pt x="182440" y="323118"/>
                                  </a:lnTo>
                                  <a:lnTo>
                                    <a:pt x="182440" y="217610"/>
                                  </a:lnTo>
                                  <a:lnTo>
                                    <a:pt x="217610" y="217610"/>
                                  </a:lnTo>
                                  <a:lnTo>
                                    <a:pt x="217610" y="323118"/>
                                  </a:lnTo>
                                  <a:lnTo>
                                    <a:pt x="323118" y="323118"/>
                                  </a:lnTo>
                                  <a:lnTo>
                                    <a:pt x="323118" y="182440"/>
                                  </a:lnTo>
                                  <a:lnTo>
                                    <a:pt x="375871" y="182440"/>
                                  </a:lnTo>
                                  <a:lnTo>
                                    <a:pt x="200025" y="24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79" name="Freeform: Shape 45"/>
                          <wps:cNvSpPr/>
                          <wps:spPr>
                            <a:xfrm>
                              <a:off x="0" y="8694643"/>
                              <a:ext cx="559221" cy="559221"/>
                            </a:xfrm>
                            <a:custGeom>
                              <a:avLst/>
                              <a:gdLst>
                                <a:gd name="connsiteX0" fmla="*/ 404212 w 422031"/>
                                <a:gd name="connsiteY0" fmla="*/ 340380 h 422031"/>
                                <a:gd name="connsiteX1" fmla="*/ 244544 w 422031"/>
                                <a:gd name="connsiteY1" fmla="*/ 180711 h 422031"/>
                                <a:gd name="connsiteX2" fmla="*/ 219222 w 422031"/>
                                <a:gd name="connsiteY2" fmla="*/ 57619 h 422031"/>
                                <a:gd name="connsiteX3" fmla="*/ 70983 w 422031"/>
                                <a:gd name="connsiteY3" fmla="*/ 46189 h 422031"/>
                                <a:gd name="connsiteX4" fmla="*/ 138508 w 422031"/>
                                <a:gd name="connsiteY4" fmla="*/ 113890 h 422031"/>
                                <a:gd name="connsiteX5" fmla="*/ 113538 w 422031"/>
                                <a:gd name="connsiteY5" fmla="*/ 138684 h 422031"/>
                                <a:gd name="connsiteX6" fmla="*/ 46189 w 422031"/>
                                <a:gd name="connsiteY6" fmla="*/ 71335 h 422031"/>
                                <a:gd name="connsiteX7" fmla="*/ 57619 w 422031"/>
                                <a:gd name="connsiteY7" fmla="*/ 219398 h 422031"/>
                                <a:gd name="connsiteX8" fmla="*/ 178777 w 422031"/>
                                <a:gd name="connsiteY8" fmla="*/ 245423 h 422031"/>
                                <a:gd name="connsiteX9" fmla="*/ 338973 w 422031"/>
                                <a:gd name="connsiteY9" fmla="*/ 405619 h 422031"/>
                                <a:gd name="connsiteX10" fmla="*/ 363767 w 422031"/>
                                <a:gd name="connsiteY10" fmla="*/ 405619 h 422031"/>
                                <a:gd name="connsiteX11" fmla="*/ 404212 w 422031"/>
                                <a:gd name="connsiteY11" fmla="*/ 365174 h 422031"/>
                                <a:gd name="connsiteX12" fmla="*/ 404212 w 422031"/>
                                <a:gd name="connsiteY12" fmla="*/ 340380 h 422031"/>
                                <a:gd name="connsiteX13" fmla="*/ 351458 w 422031"/>
                                <a:gd name="connsiteY13" fmla="*/ 368515 h 422031"/>
                                <a:gd name="connsiteX14" fmla="*/ 185108 w 422031"/>
                                <a:gd name="connsiteY14" fmla="*/ 202165 h 422031"/>
                                <a:gd name="connsiteX15" fmla="*/ 149938 w 422031"/>
                                <a:gd name="connsiteY15" fmla="*/ 216584 h 422031"/>
                                <a:gd name="connsiteX16" fmla="*/ 82589 w 422031"/>
                                <a:gd name="connsiteY16" fmla="*/ 194603 h 422031"/>
                                <a:gd name="connsiteX17" fmla="*/ 59377 w 422031"/>
                                <a:gd name="connsiteY17" fmla="*/ 134112 h 422031"/>
                                <a:gd name="connsiteX18" fmla="*/ 113714 w 422031"/>
                                <a:gd name="connsiteY18" fmla="*/ 188449 h 422031"/>
                                <a:gd name="connsiteX19" fmla="*/ 188273 w 422031"/>
                                <a:gd name="connsiteY19" fmla="*/ 113890 h 422031"/>
                                <a:gd name="connsiteX20" fmla="*/ 133936 w 422031"/>
                                <a:gd name="connsiteY20" fmla="*/ 59553 h 422031"/>
                                <a:gd name="connsiteX21" fmla="*/ 194427 w 422031"/>
                                <a:gd name="connsiteY21" fmla="*/ 82589 h 422031"/>
                                <a:gd name="connsiteX22" fmla="*/ 216232 w 422031"/>
                                <a:gd name="connsiteY22" fmla="*/ 152224 h 422031"/>
                                <a:gd name="connsiteX23" fmla="*/ 200758 w 422031"/>
                                <a:gd name="connsiteY23" fmla="*/ 186690 h 422031"/>
                                <a:gd name="connsiteX24" fmla="*/ 366933 w 422031"/>
                                <a:gd name="connsiteY24" fmla="*/ 352865 h 422031"/>
                                <a:gd name="connsiteX25" fmla="*/ 351458 w 422031"/>
                                <a:gd name="connsiteY25" fmla="*/ 368515 h 422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422031" h="422031">
                                  <a:moveTo>
                                    <a:pt x="404212" y="340380"/>
                                  </a:moveTo>
                                  <a:lnTo>
                                    <a:pt x="244544" y="180711"/>
                                  </a:lnTo>
                                  <a:cubicBezTo>
                                    <a:pt x="260897" y="139563"/>
                                    <a:pt x="252457" y="91030"/>
                                    <a:pt x="219222" y="57619"/>
                                  </a:cubicBezTo>
                                  <a:cubicBezTo>
                                    <a:pt x="178777" y="17174"/>
                                    <a:pt x="115824" y="13482"/>
                                    <a:pt x="70983" y="46189"/>
                                  </a:cubicBezTo>
                                  <a:lnTo>
                                    <a:pt x="138508" y="113890"/>
                                  </a:lnTo>
                                  <a:lnTo>
                                    <a:pt x="113538" y="138684"/>
                                  </a:lnTo>
                                  <a:lnTo>
                                    <a:pt x="46189" y="71335"/>
                                  </a:lnTo>
                                  <a:cubicBezTo>
                                    <a:pt x="13482" y="116000"/>
                                    <a:pt x="17174" y="179129"/>
                                    <a:pt x="57619" y="219398"/>
                                  </a:cubicBezTo>
                                  <a:cubicBezTo>
                                    <a:pt x="90326" y="252105"/>
                                    <a:pt x="137981" y="260721"/>
                                    <a:pt x="178777" y="245423"/>
                                  </a:cubicBezTo>
                                  <a:lnTo>
                                    <a:pt x="338973" y="405619"/>
                                  </a:lnTo>
                                  <a:cubicBezTo>
                                    <a:pt x="345831" y="412477"/>
                                    <a:pt x="356909" y="412477"/>
                                    <a:pt x="363767" y="405619"/>
                                  </a:cubicBezTo>
                                  <a:lnTo>
                                    <a:pt x="404212" y="365174"/>
                                  </a:lnTo>
                                  <a:cubicBezTo>
                                    <a:pt x="411246" y="358492"/>
                                    <a:pt x="411246" y="347414"/>
                                    <a:pt x="404212" y="340380"/>
                                  </a:cubicBezTo>
                                  <a:close/>
                                  <a:moveTo>
                                    <a:pt x="351458" y="368515"/>
                                  </a:moveTo>
                                  <a:lnTo>
                                    <a:pt x="185108" y="202165"/>
                                  </a:lnTo>
                                  <a:cubicBezTo>
                                    <a:pt x="174381" y="210078"/>
                                    <a:pt x="162423" y="214826"/>
                                    <a:pt x="149938" y="216584"/>
                                  </a:cubicBezTo>
                                  <a:cubicBezTo>
                                    <a:pt x="126023" y="220101"/>
                                    <a:pt x="100877" y="212891"/>
                                    <a:pt x="82589" y="194603"/>
                                  </a:cubicBezTo>
                                  <a:cubicBezTo>
                                    <a:pt x="65884" y="178074"/>
                                    <a:pt x="58147" y="155917"/>
                                    <a:pt x="59377" y="134112"/>
                                  </a:cubicBezTo>
                                  <a:lnTo>
                                    <a:pt x="113714" y="188449"/>
                                  </a:lnTo>
                                  <a:lnTo>
                                    <a:pt x="188273" y="113890"/>
                                  </a:lnTo>
                                  <a:lnTo>
                                    <a:pt x="133936" y="59553"/>
                                  </a:lnTo>
                                  <a:cubicBezTo>
                                    <a:pt x="155741" y="58322"/>
                                    <a:pt x="177722" y="66060"/>
                                    <a:pt x="194427" y="82589"/>
                                  </a:cubicBezTo>
                                  <a:cubicBezTo>
                                    <a:pt x="213419" y="101581"/>
                                    <a:pt x="220629" y="127782"/>
                                    <a:pt x="216232" y="152224"/>
                                  </a:cubicBezTo>
                                  <a:cubicBezTo>
                                    <a:pt x="214122" y="164709"/>
                                    <a:pt x="208847" y="176315"/>
                                    <a:pt x="200758" y="186690"/>
                                  </a:cubicBezTo>
                                  <a:lnTo>
                                    <a:pt x="366933" y="352865"/>
                                  </a:lnTo>
                                  <a:lnTo>
                                    <a:pt x="351458" y="368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0" name="Freeform: Shape 48"/>
                          <wps:cNvSpPr/>
                          <wps:spPr>
                            <a:xfrm>
                              <a:off x="5421465" y="3081346"/>
                              <a:ext cx="512619" cy="512619"/>
                            </a:xfrm>
                            <a:custGeom>
                              <a:avLst/>
                              <a:gdLst>
                                <a:gd name="connsiteX0" fmla="*/ 325919 w 386861"/>
                                <a:gd name="connsiteY0" fmla="*/ 217258 h 386861"/>
                                <a:gd name="connsiteX1" fmla="*/ 327150 w 386861"/>
                                <a:gd name="connsiteY1" fmla="*/ 200025 h 386861"/>
                                <a:gd name="connsiteX2" fmla="*/ 325919 w 386861"/>
                                <a:gd name="connsiteY2" fmla="*/ 182792 h 386861"/>
                                <a:gd name="connsiteX3" fmla="*/ 363023 w 386861"/>
                                <a:gd name="connsiteY3" fmla="*/ 153778 h 386861"/>
                                <a:gd name="connsiteX4" fmla="*/ 365133 w 386861"/>
                                <a:gd name="connsiteY4" fmla="*/ 142523 h 386861"/>
                                <a:gd name="connsiteX5" fmla="*/ 329964 w 386861"/>
                                <a:gd name="connsiteY5" fmla="*/ 81681 h 386861"/>
                                <a:gd name="connsiteX6" fmla="*/ 322227 w 386861"/>
                                <a:gd name="connsiteY6" fmla="*/ 77284 h 386861"/>
                                <a:gd name="connsiteX7" fmla="*/ 319237 w 386861"/>
                                <a:gd name="connsiteY7" fmla="*/ 77812 h 386861"/>
                                <a:gd name="connsiteX8" fmla="*/ 275451 w 386861"/>
                                <a:gd name="connsiteY8" fmla="*/ 95397 h 386861"/>
                                <a:gd name="connsiteX9" fmla="*/ 245733 w 386861"/>
                                <a:gd name="connsiteY9" fmla="*/ 78164 h 386861"/>
                                <a:gd name="connsiteX10" fmla="*/ 239051 w 386861"/>
                                <a:gd name="connsiteY10" fmla="*/ 31564 h 386861"/>
                                <a:gd name="connsiteX11" fmla="*/ 230435 w 386861"/>
                                <a:gd name="connsiteY11" fmla="*/ 24179 h 386861"/>
                                <a:gd name="connsiteX12" fmla="*/ 160096 w 386861"/>
                                <a:gd name="connsiteY12" fmla="*/ 24179 h 386861"/>
                                <a:gd name="connsiteX13" fmla="*/ 151480 w 386861"/>
                                <a:gd name="connsiteY13" fmla="*/ 31564 h 386861"/>
                                <a:gd name="connsiteX14" fmla="*/ 144798 w 386861"/>
                                <a:gd name="connsiteY14" fmla="*/ 78164 h 386861"/>
                                <a:gd name="connsiteX15" fmla="*/ 115080 w 386861"/>
                                <a:gd name="connsiteY15" fmla="*/ 95397 h 386861"/>
                                <a:gd name="connsiteX16" fmla="*/ 71294 w 386861"/>
                                <a:gd name="connsiteY16" fmla="*/ 77812 h 386861"/>
                                <a:gd name="connsiteX17" fmla="*/ 68129 w 386861"/>
                                <a:gd name="connsiteY17" fmla="*/ 77284 h 386861"/>
                                <a:gd name="connsiteX18" fmla="*/ 60567 w 386861"/>
                                <a:gd name="connsiteY18" fmla="*/ 81681 h 386861"/>
                                <a:gd name="connsiteX19" fmla="*/ 25398 w 386861"/>
                                <a:gd name="connsiteY19" fmla="*/ 142523 h 386861"/>
                                <a:gd name="connsiteX20" fmla="*/ 27508 w 386861"/>
                                <a:gd name="connsiteY20" fmla="*/ 153778 h 386861"/>
                                <a:gd name="connsiteX21" fmla="*/ 64612 w 386861"/>
                                <a:gd name="connsiteY21" fmla="*/ 182792 h 386861"/>
                                <a:gd name="connsiteX22" fmla="*/ 63381 w 386861"/>
                                <a:gd name="connsiteY22" fmla="*/ 200025 h 386861"/>
                                <a:gd name="connsiteX23" fmla="*/ 64612 w 386861"/>
                                <a:gd name="connsiteY23" fmla="*/ 217258 h 386861"/>
                                <a:gd name="connsiteX24" fmla="*/ 27508 w 386861"/>
                                <a:gd name="connsiteY24" fmla="*/ 246273 h 386861"/>
                                <a:gd name="connsiteX25" fmla="*/ 25398 w 386861"/>
                                <a:gd name="connsiteY25" fmla="*/ 257527 h 386861"/>
                                <a:gd name="connsiteX26" fmla="*/ 60567 w 386861"/>
                                <a:gd name="connsiteY26" fmla="*/ 318370 h 386861"/>
                                <a:gd name="connsiteX27" fmla="*/ 68305 w 386861"/>
                                <a:gd name="connsiteY27" fmla="*/ 322766 h 386861"/>
                                <a:gd name="connsiteX28" fmla="*/ 71294 w 386861"/>
                                <a:gd name="connsiteY28" fmla="*/ 322238 h 386861"/>
                                <a:gd name="connsiteX29" fmla="*/ 115080 w 386861"/>
                                <a:gd name="connsiteY29" fmla="*/ 304654 h 386861"/>
                                <a:gd name="connsiteX30" fmla="*/ 144798 w 386861"/>
                                <a:gd name="connsiteY30" fmla="*/ 321887 h 386861"/>
                                <a:gd name="connsiteX31" fmla="*/ 151480 w 386861"/>
                                <a:gd name="connsiteY31" fmla="*/ 368486 h 386861"/>
                                <a:gd name="connsiteX32" fmla="*/ 160096 w 386861"/>
                                <a:gd name="connsiteY32" fmla="*/ 375871 h 386861"/>
                                <a:gd name="connsiteX33" fmla="*/ 230435 w 386861"/>
                                <a:gd name="connsiteY33" fmla="*/ 375871 h 386861"/>
                                <a:gd name="connsiteX34" fmla="*/ 239051 w 386861"/>
                                <a:gd name="connsiteY34" fmla="*/ 368486 h 386861"/>
                                <a:gd name="connsiteX35" fmla="*/ 245733 w 386861"/>
                                <a:gd name="connsiteY35" fmla="*/ 321887 h 386861"/>
                                <a:gd name="connsiteX36" fmla="*/ 275451 w 386861"/>
                                <a:gd name="connsiteY36" fmla="*/ 304654 h 386861"/>
                                <a:gd name="connsiteX37" fmla="*/ 319237 w 386861"/>
                                <a:gd name="connsiteY37" fmla="*/ 322238 h 386861"/>
                                <a:gd name="connsiteX38" fmla="*/ 322402 w 386861"/>
                                <a:gd name="connsiteY38" fmla="*/ 322766 h 386861"/>
                                <a:gd name="connsiteX39" fmla="*/ 329964 w 386861"/>
                                <a:gd name="connsiteY39" fmla="*/ 318370 h 386861"/>
                                <a:gd name="connsiteX40" fmla="*/ 365133 w 386861"/>
                                <a:gd name="connsiteY40" fmla="*/ 257527 h 386861"/>
                                <a:gd name="connsiteX41" fmla="*/ 363023 w 386861"/>
                                <a:gd name="connsiteY41" fmla="*/ 246273 h 386861"/>
                                <a:gd name="connsiteX42" fmla="*/ 325919 w 386861"/>
                                <a:gd name="connsiteY42" fmla="*/ 217258 h 386861"/>
                                <a:gd name="connsiteX43" fmla="*/ 291102 w 386861"/>
                                <a:gd name="connsiteY43" fmla="*/ 187188 h 386861"/>
                                <a:gd name="connsiteX44" fmla="*/ 291981 w 386861"/>
                                <a:gd name="connsiteY44" fmla="*/ 200025 h 386861"/>
                                <a:gd name="connsiteX45" fmla="*/ 291102 w 386861"/>
                                <a:gd name="connsiteY45" fmla="*/ 212862 h 386861"/>
                                <a:gd name="connsiteX46" fmla="*/ 288640 w 386861"/>
                                <a:gd name="connsiteY46" fmla="*/ 232733 h 386861"/>
                                <a:gd name="connsiteX47" fmla="*/ 304290 w 386861"/>
                                <a:gd name="connsiteY47" fmla="*/ 245042 h 386861"/>
                                <a:gd name="connsiteX48" fmla="*/ 323282 w 386861"/>
                                <a:gd name="connsiteY48" fmla="*/ 259813 h 386861"/>
                                <a:gd name="connsiteX49" fmla="*/ 310972 w 386861"/>
                                <a:gd name="connsiteY49" fmla="*/ 281090 h 386861"/>
                                <a:gd name="connsiteX50" fmla="*/ 288640 w 386861"/>
                                <a:gd name="connsiteY50" fmla="*/ 272122 h 386861"/>
                                <a:gd name="connsiteX51" fmla="*/ 270352 w 386861"/>
                                <a:gd name="connsiteY51" fmla="*/ 264737 h 386861"/>
                                <a:gd name="connsiteX52" fmla="*/ 254526 w 386861"/>
                                <a:gd name="connsiteY52" fmla="*/ 276694 h 386861"/>
                                <a:gd name="connsiteX53" fmla="*/ 232545 w 386861"/>
                                <a:gd name="connsiteY53" fmla="*/ 289531 h 386861"/>
                                <a:gd name="connsiteX54" fmla="*/ 213905 w 386861"/>
                                <a:gd name="connsiteY54" fmla="*/ 297092 h 386861"/>
                                <a:gd name="connsiteX55" fmla="*/ 211092 w 386861"/>
                                <a:gd name="connsiteY55" fmla="*/ 316963 h 386861"/>
                                <a:gd name="connsiteX56" fmla="*/ 207575 w 386861"/>
                                <a:gd name="connsiteY56" fmla="*/ 340702 h 386861"/>
                                <a:gd name="connsiteX57" fmla="*/ 182956 w 386861"/>
                                <a:gd name="connsiteY57" fmla="*/ 340702 h 386861"/>
                                <a:gd name="connsiteX58" fmla="*/ 179615 w 386861"/>
                                <a:gd name="connsiteY58" fmla="*/ 316963 h 386861"/>
                                <a:gd name="connsiteX59" fmla="*/ 176802 w 386861"/>
                                <a:gd name="connsiteY59" fmla="*/ 297092 h 386861"/>
                                <a:gd name="connsiteX60" fmla="*/ 158162 w 386861"/>
                                <a:gd name="connsiteY60" fmla="*/ 289531 h 386861"/>
                                <a:gd name="connsiteX61" fmla="*/ 136533 w 386861"/>
                                <a:gd name="connsiteY61" fmla="*/ 277046 h 386861"/>
                                <a:gd name="connsiteX62" fmla="*/ 120531 w 386861"/>
                                <a:gd name="connsiteY62" fmla="*/ 264737 h 386861"/>
                                <a:gd name="connsiteX63" fmla="*/ 101891 w 386861"/>
                                <a:gd name="connsiteY63" fmla="*/ 272298 h 386861"/>
                                <a:gd name="connsiteX64" fmla="*/ 79559 w 386861"/>
                                <a:gd name="connsiteY64" fmla="*/ 281266 h 386861"/>
                                <a:gd name="connsiteX65" fmla="*/ 67249 w 386861"/>
                                <a:gd name="connsiteY65" fmla="*/ 259989 h 386861"/>
                                <a:gd name="connsiteX66" fmla="*/ 86241 w 386861"/>
                                <a:gd name="connsiteY66" fmla="*/ 245218 h 386861"/>
                                <a:gd name="connsiteX67" fmla="*/ 101891 w 386861"/>
                                <a:gd name="connsiteY67" fmla="*/ 232908 h 386861"/>
                                <a:gd name="connsiteX68" fmla="*/ 99429 w 386861"/>
                                <a:gd name="connsiteY68" fmla="*/ 213038 h 386861"/>
                                <a:gd name="connsiteX69" fmla="*/ 98550 w 386861"/>
                                <a:gd name="connsiteY69" fmla="*/ 200025 h 386861"/>
                                <a:gd name="connsiteX70" fmla="*/ 99429 w 386861"/>
                                <a:gd name="connsiteY70" fmla="*/ 187188 h 386861"/>
                                <a:gd name="connsiteX71" fmla="*/ 101891 w 386861"/>
                                <a:gd name="connsiteY71" fmla="*/ 167318 h 386861"/>
                                <a:gd name="connsiteX72" fmla="*/ 86241 w 386861"/>
                                <a:gd name="connsiteY72" fmla="*/ 155008 h 386861"/>
                                <a:gd name="connsiteX73" fmla="*/ 67249 w 386861"/>
                                <a:gd name="connsiteY73" fmla="*/ 140237 h 386861"/>
                                <a:gd name="connsiteX74" fmla="*/ 79559 w 386861"/>
                                <a:gd name="connsiteY74" fmla="*/ 118960 h 386861"/>
                                <a:gd name="connsiteX75" fmla="*/ 101891 w 386861"/>
                                <a:gd name="connsiteY75" fmla="*/ 127928 h 386861"/>
                                <a:gd name="connsiteX76" fmla="*/ 120179 w 386861"/>
                                <a:gd name="connsiteY76" fmla="*/ 135314 h 386861"/>
                                <a:gd name="connsiteX77" fmla="*/ 136005 w 386861"/>
                                <a:gd name="connsiteY77" fmla="*/ 123356 h 386861"/>
                                <a:gd name="connsiteX78" fmla="*/ 157986 w 386861"/>
                                <a:gd name="connsiteY78" fmla="*/ 110519 h 386861"/>
                                <a:gd name="connsiteX79" fmla="*/ 176626 w 386861"/>
                                <a:gd name="connsiteY79" fmla="*/ 102958 h 386861"/>
                                <a:gd name="connsiteX80" fmla="*/ 179439 w 386861"/>
                                <a:gd name="connsiteY80" fmla="*/ 83087 h 386861"/>
                                <a:gd name="connsiteX81" fmla="*/ 182956 w 386861"/>
                                <a:gd name="connsiteY81" fmla="*/ 59348 h 386861"/>
                                <a:gd name="connsiteX82" fmla="*/ 207399 w 386861"/>
                                <a:gd name="connsiteY82" fmla="*/ 59348 h 386861"/>
                                <a:gd name="connsiteX83" fmla="*/ 210740 w 386861"/>
                                <a:gd name="connsiteY83" fmla="*/ 83087 h 386861"/>
                                <a:gd name="connsiteX84" fmla="*/ 213554 w 386861"/>
                                <a:gd name="connsiteY84" fmla="*/ 102958 h 386861"/>
                                <a:gd name="connsiteX85" fmla="*/ 232193 w 386861"/>
                                <a:gd name="connsiteY85" fmla="*/ 110519 h 386861"/>
                                <a:gd name="connsiteX86" fmla="*/ 253822 w 386861"/>
                                <a:gd name="connsiteY86" fmla="*/ 123004 h 386861"/>
                                <a:gd name="connsiteX87" fmla="*/ 269824 w 386861"/>
                                <a:gd name="connsiteY87" fmla="*/ 135314 h 386861"/>
                                <a:gd name="connsiteX88" fmla="*/ 288464 w 386861"/>
                                <a:gd name="connsiteY88" fmla="*/ 127752 h 386861"/>
                                <a:gd name="connsiteX89" fmla="*/ 310797 w 386861"/>
                                <a:gd name="connsiteY89" fmla="*/ 118784 h 386861"/>
                                <a:gd name="connsiteX90" fmla="*/ 323106 w 386861"/>
                                <a:gd name="connsiteY90" fmla="*/ 140062 h 386861"/>
                                <a:gd name="connsiteX91" fmla="*/ 304290 w 386861"/>
                                <a:gd name="connsiteY91" fmla="*/ 155008 h 386861"/>
                                <a:gd name="connsiteX92" fmla="*/ 288640 w 386861"/>
                                <a:gd name="connsiteY92" fmla="*/ 167318 h 386861"/>
                                <a:gd name="connsiteX93" fmla="*/ 291102 w 386861"/>
                                <a:gd name="connsiteY93" fmla="*/ 187188 h 386861"/>
                                <a:gd name="connsiteX94" fmla="*/ 195266 w 386861"/>
                                <a:gd name="connsiteY94" fmla="*/ 129687 h 386861"/>
                                <a:gd name="connsiteX95" fmla="*/ 124927 w 386861"/>
                                <a:gd name="connsiteY95" fmla="*/ 200025 h 386861"/>
                                <a:gd name="connsiteX96" fmla="*/ 195266 w 386861"/>
                                <a:gd name="connsiteY96" fmla="*/ 270364 h 386861"/>
                                <a:gd name="connsiteX97" fmla="*/ 265604 w 386861"/>
                                <a:gd name="connsiteY97" fmla="*/ 200025 h 386861"/>
                                <a:gd name="connsiteX98" fmla="*/ 195266 w 386861"/>
                                <a:gd name="connsiteY98" fmla="*/ 129687 h 386861"/>
                                <a:gd name="connsiteX99" fmla="*/ 195266 w 386861"/>
                                <a:gd name="connsiteY99" fmla="*/ 235194 h 386861"/>
                                <a:gd name="connsiteX100" fmla="*/ 160096 w 386861"/>
                                <a:gd name="connsiteY100" fmla="*/ 200025 h 386861"/>
                                <a:gd name="connsiteX101" fmla="*/ 195266 w 386861"/>
                                <a:gd name="connsiteY101" fmla="*/ 164856 h 386861"/>
                                <a:gd name="connsiteX102" fmla="*/ 230435 w 386861"/>
                                <a:gd name="connsiteY102" fmla="*/ 200025 h 386861"/>
                                <a:gd name="connsiteX103" fmla="*/ 195266 w 386861"/>
                                <a:gd name="connsiteY103" fmla="*/ 235194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</a:cxnLst>
                              <a:rect l="l" t="t" r="r" b="b"/>
                              <a:pathLst>
                                <a:path w="386861" h="386861">
                                  <a:moveTo>
                                    <a:pt x="325919" y="217258"/>
                                  </a:moveTo>
                                  <a:cubicBezTo>
                                    <a:pt x="326623" y="211631"/>
                                    <a:pt x="327150" y="206004"/>
                                    <a:pt x="327150" y="200025"/>
                                  </a:cubicBezTo>
                                  <a:cubicBezTo>
                                    <a:pt x="327150" y="194046"/>
                                    <a:pt x="326623" y="188419"/>
                                    <a:pt x="325919" y="182792"/>
                                  </a:cubicBezTo>
                                  <a:lnTo>
                                    <a:pt x="363023" y="153778"/>
                                  </a:lnTo>
                                  <a:cubicBezTo>
                                    <a:pt x="366364" y="151140"/>
                                    <a:pt x="367243" y="146392"/>
                                    <a:pt x="365133" y="142523"/>
                                  </a:cubicBezTo>
                                  <a:lnTo>
                                    <a:pt x="329964" y="81681"/>
                                  </a:lnTo>
                                  <a:cubicBezTo>
                                    <a:pt x="328381" y="78867"/>
                                    <a:pt x="325392" y="77284"/>
                                    <a:pt x="322227" y="77284"/>
                                  </a:cubicBezTo>
                                  <a:cubicBezTo>
                                    <a:pt x="321171" y="77284"/>
                                    <a:pt x="320116" y="77460"/>
                                    <a:pt x="319237" y="77812"/>
                                  </a:cubicBezTo>
                                  <a:lnTo>
                                    <a:pt x="275451" y="95397"/>
                                  </a:lnTo>
                                  <a:cubicBezTo>
                                    <a:pt x="266307" y="88363"/>
                                    <a:pt x="256460" y="82560"/>
                                    <a:pt x="245733" y="78164"/>
                                  </a:cubicBezTo>
                                  <a:lnTo>
                                    <a:pt x="239051" y="31564"/>
                                  </a:lnTo>
                                  <a:cubicBezTo>
                                    <a:pt x="238524" y="27344"/>
                                    <a:pt x="234831" y="24179"/>
                                    <a:pt x="230435" y="24179"/>
                                  </a:cubicBezTo>
                                  <a:lnTo>
                                    <a:pt x="160096" y="24179"/>
                                  </a:lnTo>
                                  <a:cubicBezTo>
                                    <a:pt x="155700" y="24179"/>
                                    <a:pt x="152007" y="27344"/>
                                    <a:pt x="151480" y="31564"/>
                                  </a:cubicBezTo>
                                  <a:lnTo>
                                    <a:pt x="144798" y="78164"/>
                                  </a:lnTo>
                                  <a:cubicBezTo>
                                    <a:pt x="134071" y="82560"/>
                                    <a:pt x="124224" y="88539"/>
                                    <a:pt x="115080" y="95397"/>
                                  </a:cubicBezTo>
                                  <a:lnTo>
                                    <a:pt x="71294" y="77812"/>
                                  </a:lnTo>
                                  <a:cubicBezTo>
                                    <a:pt x="70239" y="77460"/>
                                    <a:pt x="69184" y="77284"/>
                                    <a:pt x="68129" y="77284"/>
                                  </a:cubicBezTo>
                                  <a:cubicBezTo>
                                    <a:pt x="65139" y="77284"/>
                                    <a:pt x="62150" y="78867"/>
                                    <a:pt x="60567" y="81681"/>
                                  </a:cubicBezTo>
                                  <a:lnTo>
                                    <a:pt x="25398" y="142523"/>
                                  </a:lnTo>
                                  <a:cubicBezTo>
                                    <a:pt x="23112" y="146392"/>
                                    <a:pt x="24167" y="151140"/>
                                    <a:pt x="27508" y="153778"/>
                                  </a:cubicBezTo>
                                  <a:lnTo>
                                    <a:pt x="64612" y="182792"/>
                                  </a:lnTo>
                                  <a:cubicBezTo>
                                    <a:pt x="63908" y="188419"/>
                                    <a:pt x="63381" y="194222"/>
                                    <a:pt x="63381" y="200025"/>
                                  </a:cubicBezTo>
                                  <a:cubicBezTo>
                                    <a:pt x="63381" y="205828"/>
                                    <a:pt x="63908" y="211631"/>
                                    <a:pt x="64612" y="217258"/>
                                  </a:cubicBezTo>
                                  <a:lnTo>
                                    <a:pt x="27508" y="246273"/>
                                  </a:lnTo>
                                  <a:cubicBezTo>
                                    <a:pt x="24167" y="248910"/>
                                    <a:pt x="23288" y="253658"/>
                                    <a:pt x="25398" y="257527"/>
                                  </a:cubicBezTo>
                                  <a:lnTo>
                                    <a:pt x="60567" y="318370"/>
                                  </a:lnTo>
                                  <a:cubicBezTo>
                                    <a:pt x="62150" y="321183"/>
                                    <a:pt x="65139" y="322766"/>
                                    <a:pt x="68305" y="322766"/>
                                  </a:cubicBezTo>
                                  <a:cubicBezTo>
                                    <a:pt x="69360" y="322766"/>
                                    <a:pt x="70415" y="322590"/>
                                    <a:pt x="71294" y="322238"/>
                                  </a:cubicBezTo>
                                  <a:lnTo>
                                    <a:pt x="115080" y="304654"/>
                                  </a:lnTo>
                                  <a:cubicBezTo>
                                    <a:pt x="124224" y="311688"/>
                                    <a:pt x="134071" y="317490"/>
                                    <a:pt x="144798" y="321887"/>
                                  </a:cubicBezTo>
                                  <a:lnTo>
                                    <a:pt x="151480" y="368486"/>
                                  </a:lnTo>
                                  <a:cubicBezTo>
                                    <a:pt x="152007" y="372706"/>
                                    <a:pt x="155700" y="375871"/>
                                    <a:pt x="160096" y="375871"/>
                                  </a:cubicBezTo>
                                  <a:lnTo>
                                    <a:pt x="230435" y="375871"/>
                                  </a:lnTo>
                                  <a:cubicBezTo>
                                    <a:pt x="234831" y="375871"/>
                                    <a:pt x="238524" y="372706"/>
                                    <a:pt x="239051" y="368486"/>
                                  </a:cubicBezTo>
                                  <a:lnTo>
                                    <a:pt x="245733" y="321887"/>
                                  </a:lnTo>
                                  <a:cubicBezTo>
                                    <a:pt x="256460" y="317490"/>
                                    <a:pt x="266307" y="311512"/>
                                    <a:pt x="275451" y="304654"/>
                                  </a:cubicBezTo>
                                  <a:lnTo>
                                    <a:pt x="319237" y="322238"/>
                                  </a:lnTo>
                                  <a:cubicBezTo>
                                    <a:pt x="320292" y="322590"/>
                                    <a:pt x="321347" y="322766"/>
                                    <a:pt x="322402" y="322766"/>
                                  </a:cubicBezTo>
                                  <a:cubicBezTo>
                                    <a:pt x="325392" y="322766"/>
                                    <a:pt x="328381" y="321183"/>
                                    <a:pt x="329964" y="318370"/>
                                  </a:cubicBezTo>
                                  <a:lnTo>
                                    <a:pt x="365133" y="257527"/>
                                  </a:lnTo>
                                  <a:cubicBezTo>
                                    <a:pt x="367243" y="253658"/>
                                    <a:pt x="366364" y="248910"/>
                                    <a:pt x="363023" y="246273"/>
                                  </a:cubicBezTo>
                                  <a:lnTo>
                                    <a:pt x="325919" y="217258"/>
                                  </a:lnTo>
                                  <a:close/>
                                  <a:moveTo>
                                    <a:pt x="291102" y="187188"/>
                                  </a:moveTo>
                                  <a:cubicBezTo>
                                    <a:pt x="291805" y="192640"/>
                                    <a:pt x="291981" y="196332"/>
                                    <a:pt x="291981" y="200025"/>
                                  </a:cubicBezTo>
                                  <a:cubicBezTo>
                                    <a:pt x="291981" y="203718"/>
                                    <a:pt x="291629" y="207587"/>
                                    <a:pt x="291102" y="212862"/>
                                  </a:cubicBezTo>
                                  <a:lnTo>
                                    <a:pt x="288640" y="232733"/>
                                  </a:lnTo>
                                  <a:lnTo>
                                    <a:pt x="304290" y="245042"/>
                                  </a:lnTo>
                                  <a:lnTo>
                                    <a:pt x="323282" y="259813"/>
                                  </a:lnTo>
                                  <a:lnTo>
                                    <a:pt x="310972" y="281090"/>
                                  </a:lnTo>
                                  <a:lnTo>
                                    <a:pt x="288640" y="272122"/>
                                  </a:lnTo>
                                  <a:lnTo>
                                    <a:pt x="270352" y="264737"/>
                                  </a:lnTo>
                                  <a:lnTo>
                                    <a:pt x="254526" y="276694"/>
                                  </a:lnTo>
                                  <a:cubicBezTo>
                                    <a:pt x="246964" y="282321"/>
                                    <a:pt x="239755" y="286541"/>
                                    <a:pt x="232545" y="289531"/>
                                  </a:cubicBezTo>
                                  <a:lnTo>
                                    <a:pt x="213905" y="297092"/>
                                  </a:lnTo>
                                  <a:lnTo>
                                    <a:pt x="211092" y="316963"/>
                                  </a:lnTo>
                                  <a:lnTo>
                                    <a:pt x="207575" y="340702"/>
                                  </a:lnTo>
                                  <a:lnTo>
                                    <a:pt x="182956" y="340702"/>
                                  </a:lnTo>
                                  <a:lnTo>
                                    <a:pt x="179615" y="316963"/>
                                  </a:lnTo>
                                  <a:lnTo>
                                    <a:pt x="176802" y="297092"/>
                                  </a:lnTo>
                                  <a:lnTo>
                                    <a:pt x="158162" y="289531"/>
                                  </a:lnTo>
                                  <a:cubicBezTo>
                                    <a:pt x="150601" y="286366"/>
                                    <a:pt x="143567" y="282321"/>
                                    <a:pt x="136533" y="277046"/>
                                  </a:cubicBezTo>
                                  <a:lnTo>
                                    <a:pt x="120531" y="264737"/>
                                  </a:lnTo>
                                  <a:lnTo>
                                    <a:pt x="101891" y="272298"/>
                                  </a:lnTo>
                                  <a:lnTo>
                                    <a:pt x="79559" y="281266"/>
                                  </a:lnTo>
                                  <a:lnTo>
                                    <a:pt x="67249" y="259989"/>
                                  </a:lnTo>
                                  <a:lnTo>
                                    <a:pt x="86241" y="245218"/>
                                  </a:lnTo>
                                  <a:lnTo>
                                    <a:pt x="101891" y="232908"/>
                                  </a:lnTo>
                                  <a:lnTo>
                                    <a:pt x="99429" y="213038"/>
                                  </a:lnTo>
                                  <a:cubicBezTo>
                                    <a:pt x="98902" y="207587"/>
                                    <a:pt x="98550" y="203542"/>
                                    <a:pt x="98550" y="200025"/>
                                  </a:cubicBezTo>
                                  <a:cubicBezTo>
                                    <a:pt x="98550" y="196508"/>
                                    <a:pt x="98902" y="192464"/>
                                    <a:pt x="99429" y="187188"/>
                                  </a:cubicBezTo>
                                  <a:lnTo>
                                    <a:pt x="101891" y="167318"/>
                                  </a:lnTo>
                                  <a:lnTo>
                                    <a:pt x="86241" y="155008"/>
                                  </a:lnTo>
                                  <a:lnTo>
                                    <a:pt x="67249" y="140237"/>
                                  </a:lnTo>
                                  <a:lnTo>
                                    <a:pt x="79559" y="118960"/>
                                  </a:lnTo>
                                  <a:lnTo>
                                    <a:pt x="101891" y="127928"/>
                                  </a:lnTo>
                                  <a:lnTo>
                                    <a:pt x="120179" y="135314"/>
                                  </a:lnTo>
                                  <a:lnTo>
                                    <a:pt x="136005" y="123356"/>
                                  </a:lnTo>
                                  <a:cubicBezTo>
                                    <a:pt x="143567" y="117729"/>
                                    <a:pt x="150776" y="113509"/>
                                    <a:pt x="157986" y="110519"/>
                                  </a:cubicBezTo>
                                  <a:lnTo>
                                    <a:pt x="176626" y="102958"/>
                                  </a:lnTo>
                                  <a:lnTo>
                                    <a:pt x="179439" y="83087"/>
                                  </a:lnTo>
                                  <a:lnTo>
                                    <a:pt x="182956" y="59348"/>
                                  </a:lnTo>
                                  <a:lnTo>
                                    <a:pt x="207399" y="59348"/>
                                  </a:lnTo>
                                  <a:lnTo>
                                    <a:pt x="210740" y="83087"/>
                                  </a:lnTo>
                                  <a:lnTo>
                                    <a:pt x="213554" y="102958"/>
                                  </a:lnTo>
                                  <a:lnTo>
                                    <a:pt x="232193" y="110519"/>
                                  </a:lnTo>
                                  <a:cubicBezTo>
                                    <a:pt x="239755" y="113685"/>
                                    <a:pt x="246788" y="117729"/>
                                    <a:pt x="253822" y="123004"/>
                                  </a:cubicBezTo>
                                  <a:lnTo>
                                    <a:pt x="269824" y="135314"/>
                                  </a:lnTo>
                                  <a:lnTo>
                                    <a:pt x="288464" y="127752"/>
                                  </a:lnTo>
                                  <a:lnTo>
                                    <a:pt x="310797" y="118784"/>
                                  </a:lnTo>
                                  <a:lnTo>
                                    <a:pt x="323106" y="140062"/>
                                  </a:lnTo>
                                  <a:lnTo>
                                    <a:pt x="304290" y="155008"/>
                                  </a:lnTo>
                                  <a:lnTo>
                                    <a:pt x="288640" y="167318"/>
                                  </a:lnTo>
                                  <a:lnTo>
                                    <a:pt x="291102" y="187188"/>
                                  </a:lnTo>
                                  <a:close/>
                                  <a:moveTo>
                                    <a:pt x="195266" y="129687"/>
                                  </a:moveTo>
                                  <a:cubicBezTo>
                                    <a:pt x="156403" y="129687"/>
                                    <a:pt x="124927" y="161163"/>
                                    <a:pt x="124927" y="200025"/>
                                  </a:cubicBezTo>
                                  <a:cubicBezTo>
                                    <a:pt x="124927" y="238887"/>
                                    <a:pt x="156403" y="270364"/>
                                    <a:pt x="195266" y="270364"/>
                                  </a:cubicBezTo>
                                  <a:cubicBezTo>
                                    <a:pt x="234128" y="270364"/>
                                    <a:pt x="265604" y="238887"/>
                                    <a:pt x="265604" y="200025"/>
                                  </a:cubicBezTo>
                                  <a:cubicBezTo>
                                    <a:pt x="265604" y="161163"/>
                                    <a:pt x="234128" y="129687"/>
                                    <a:pt x="195266" y="129687"/>
                                  </a:cubicBezTo>
                                  <a:close/>
                                  <a:moveTo>
                                    <a:pt x="195266" y="235194"/>
                                  </a:moveTo>
                                  <a:cubicBezTo>
                                    <a:pt x="175922" y="235194"/>
                                    <a:pt x="160096" y="219368"/>
                                    <a:pt x="160096" y="200025"/>
                                  </a:cubicBezTo>
                                  <a:cubicBezTo>
                                    <a:pt x="160096" y="180682"/>
                                    <a:pt x="175922" y="164856"/>
                                    <a:pt x="195266" y="164856"/>
                                  </a:cubicBezTo>
                                  <a:cubicBezTo>
                                    <a:pt x="214609" y="164856"/>
                                    <a:pt x="230435" y="180682"/>
                                    <a:pt x="230435" y="200025"/>
                                  </a:cubicBezTo>
                                  <a:cubicBezTo>
                                    <a:pt x="230435" y="219368"/>
                                    <a:pt x="214609" y="235194"/>
                                    <a:pt x="195266" y="2351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1" name="Freeform: Shape 54"/>
                          <wps:cNvSpPr/>
                          <wps:spPr>
                            <a:xfrm>
                              <a:off x="4102153" y="3104647"/>
                              <a:ext cx="466018" cy="466018"/>
                            </a:xfrm>
                            <a:custGeom>
                              <a:avLst/>
                              <a:gdLst>
                                <a:gd name="connsiteX0" fmla="*/ 200025 w 351692"/>
                                <a:gd name="connsiteY0" fmla="*/ 24179 h 351692"/>
                                <a:gd name="connsiteX1" fmla="*/ 164856 w 351692"/>
                                <a:gd name="connsiteY1" fmla="*/ 24179 h 351692"/>
                                <a:gd name="connsiteX2" fmla="*/ 164856 w 351692"/>
                                <a:gd name="connsiteY2" fmla="*/ 200025 h 351692"/>
                                <a:gd name="connsiteX3" fmla="*/ 200025 w 351692"/>
                                <a:gd name="connsiteY3" fmla="*/ 200025 h 351692"/>
                                <a:gd name="connsiteX4" fmla="*/ 200025 w 351692"/>
                                <a:gd name="connsiteY4" fmla="*/ 24179 h 351692"/>
                                <a:gd name="connsiteX5" fmla="*/ 284959 w 351692"/>
                                <a:gd name="connsiteY5" fmla="*/ 62337 h 351692"/>
                                <a:gd name="connsiteX6" fmla="*/ 259989 w 351692"/>
                                <a:gd name="connsiteY6" fmla="*/ 87308 h 351692"/>
                                <a:gd name="connsiteX7" fmla="*/ 305533 w 351692"/>
                                <a:gd name="connsiteY7" fmla="*/ 182440 h 351692"/>
                                <a:gd name="connsiteX8" fmla="*/ 182440 w 351692"/>
                                <a:gd name="connsiteY8" fmla="*/ 305533 h 351692"/>
                                <a:gd name="connsiteX9" fmla="*/ 59348 w 351692"/>
                                <a:gd name="connsiteY9" fmla="*/ 182440 h 351692"/>
                                <a:gd name="connsiteX10" fmla="*/ 104716 w 351692"/>
                                <a:gd name="connsiteY10" fmla="*/ 87132 h 351692"/>
                                <a:gd name="connsiteX11" fmla="*/ 79922 w 351692"/>
                                <a:gd name="connsiteY11" fmla="*/ 62337 h 351692"/>
                                <a:gd name="connsiteX12" fmla="*/ 24179 w 351692"/>
                                <a:gd name="connsiteY12" fmla="*/ 182440 h 351692"/>
                                <a:gd name="connsiteX13" fmla="*/ 182440 w 351692"/>
                                <a:gd name="connsiteY13" fmla="*/ 340702 h 351692"/>
                                <a:gd name="connsiteX14" fmla="*/ 340702 w 351692"/>
                                <a:gd name="connsiteY14" fmla="*/ 182440 h 351692"/>
                                <a:gd name="connsiteX15" fmla="*/ 284959 w 351692"/>
                                <a:gd name="connsiteY15" fmla="*/ 62337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51692" h="351692">
                                  <a:moveTo>
                                    <a:pt x="200025" y="24179"/>
                                  </a:moveTo>
                                  <a:lnTo>
                                    <a:pt x="164856" y="24179"/>
                                  </a:lnTo>
                                  <a:lnTo>
                                    <a:pt x="164856" y="200025"/>
                                  </a:lnTo>
                                  <a:lnTo>
                                    <a:pt x="200025" y="200025"/>
                                  </a:lnTo>
                                  <a:lnTo>
                                    <a:pt x="200025" y="24179"/>
                                  </a:lnTo>
                                  <a:close/>
                                  <a:moveTo>
                                    <a:pt x="284959" y="62337"/>
                                  </a:moveTo>
                                  <a:lnTo>
                                    <a:pt x="259989" y="87308"/>
                                  </a:lnTo>
                                  <a:cubicBezTo>
                                    <a:pt x="287772" y="109640"/>
                                    <a:pt x="305533" y="143930"/>
                                    <a:pt x="305533" y="182440"/>
                                  </a:cubicBezTo>
                                  <a:cubicBezTo>
                                    <a:pt x="305533" y="250493"/>
                                    <a:pt x="250493" y="305533"/>
                                    <a:pt x="182440" y="305533"/>
                                  </a:cubicBezTo>
                                  <a:cubicBezTo>
                                    <a:pt x="114388" y="305533"/>
                                    <a:pt x="59348" y="250493"/>
                                    <a:pt x="59348" y="182440"/>
                                  </a:cubicBezTo>
                                  <a:cubicBezTo>
                                    <a:pt x="59348" y="143930"/>
                                    <a:pt x="77109" y="109640"/>
                                    <a:pt x="104716" y="87132"/>
                                  </a:cubicBezTo>
                                  <a:lnTo>
                                    <a:pt x="79922" y="62337"/>
                                  </a:lnTo>
                                  <a:cubicBezTo>
                                    <a:pt x="45808" y="91352"/>
                                    <a:pt x="24179" y="134259"/>
                                    <a:pt x="24179" y="182440"/>
                                  </a:cubicBezTo>
                                  <a:cubicBezTo>
                                    <a:pt x="24179" y="269836"/>
                                    <a:pt x="95045" y="340702"/>
                                    <a:pt x="182440" y="340702"/>
                                  </a:cubicBezTo>
                                  <a:cubicBezTo>
                                    <a:pt x="269836" y="340702"/>
                                    <a:pt x="340702" y="269836"/>
                                    <a:pt x="340702" y="182440"/>
                                  </a:cubicBezTo>
                                  <a:cubicBezTo>
                                    <a:pt x="340702" y="134259"/>
                                    <a:pt x="319073" y="91352"/>
                                    <a:pt x="284959" y="623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2" name="Freeform: Shape 60"/>
                          <wps:cNvSpPr/>
                          <wps:spPr>
                            <a:xfrm>
                              <a:off x="2695946" y="3058046"/>
                              <a:ext cx="582522" cy="535920"/>
                            </a:xfrm>
                            <a:custGeom>
                              <a:avLst/>
                              <a:gdLst>
                                <a:gd name="connsiteX0" fmla="*/ 393456 w 439615"/>
                                <a:gd name="connsiteY0" fmla="*/ 112102 h 404446"/>
                                <a:gd name="connsiteX1" fmla="*/ 337713 w 439615"/>
                                <a:gd name="connsiteY1" fmla="*/ 112102 h 404446"/>
                                <a:gd name="connsiteX2" fmla="*/ 305533 w 439615"/>
                                <a:gd name="connsiteY2" fmla="*/ 76933 h 404446"/>
                                <a:gd name="connsiteX3" fmla="*/ 200025 w 439615"/>
                                <a:gd name="connsiteY3" fmla="*/ 76933 h 404446"/>
                                <a:gd name="connsiteX4" fmla="*/ 200025 w 439615"/>
                                <a:gd name="connsiteY4" fmla="*/ 112102 h 404446"/>
                                <a:gd name="connsiteX5" fmla="*/ 290058 w 439615"/>
                                <a:gd name="connsiteY5" fmla="*/ 112102 h 404446"/>
                                <a:gd name="connsiteX6" fmla="*/ 322238 w 439615"/>
                                <a:gd name="connsiteY6" fmla="*/ 147271 h 404446"/>
                                <a:gd name="connsiteX7" fmla="*/ 393456 w 439615"/>
                                <a:gd name="connsiteY7" fmla="*/ 147271 h 404446"/>
                                <a:gd name="connsiteX8" fmla="*/ 393456 w 439615"/>
                                <a:gd name="connsiteY8" fmla="*/ 358287 h 404446"/>
                                <a:gd name="connsiteX9" fmla="*/ 112102 w 439615"/>
                                <a:gd name="connsiteY9" fmla="*/ 358287 h 404446"/>
                                <a:gd name="connsiteX10" fmla="*/ 112102 w 439615"/>
                                <a:gd name="connsiteY10" fmla="*/ 200025 h 404446"/>
                                <a:gd name="connsiteX11" fmla="*/ 76933 w 439615"/>
                                <a:gd name="connsiteY11" fmla="*/ 200025 h 404446"/>
                                <a:gd name="connsiteX12" fmla="*/ 76933 w 439615"/>
                                <a:gd name="connsiteY12" fmla="*/ 358287 h 404446"/>
                                <a:gd name="connsiteX13" fmla="*/ 112102 w 439615"/>
                                <a:gd name="connsiteY13" fmla="*/ 393456 h 404446"/>
                                <a:gd name="connsiteX14" fmla="*/ 393456 w 439615"/>
                                <a:gd name="connsiteY14" fmla="*/ 393456 h 404446"/>
                                <a:gd name="connsiteX15" fmla="*/ 428625 w 439615"/>
                                <a:gd name="connsiteY15" fmla="*/ 358287 h 404446"/>
                                <a:gd name="connsiteX16" fmla="*/ 428625 w 439615"/>
                                <a:gd name="connsiteY16" fmla="*/ 147271 h 404446"/>
                                <a:gd name="connsiteX17" fmla="*/ 393456 w 439615"/>
                                <a:gd name="connsiteY17" fmla="*/ 112102 h 404446"/>
                                <a:gd name="connsiteX18" fmla="*/ 164856 w 439615"/>
                                <a:gd name="connsiteY18" fmla="*/ 252779 h 404446"/>
                                <a:gd name="connsiteX19" fmla="*/ 252779 w 439615"/>
                                <a:gd name="connsiteY19" fmla="*/ 340702 h 404446"/>
                                <a:gd name="connsiteX20" fmla="*/ 340702 w 439615"/>
                                <a:gd name="connsiteY20" fmla="*/ 252779 h 404446"/>
                                <a:gd name="connsiteX21" fmla="*/ 252779 w 439615"/>
                                <a:gd name="connsiteY21" fmla="*/ 164856 h 404446"/>
                                <a:gd name="connsiteX22" fmla="*/ 164856 w 439615"/>
                                <a:gd name="connsiteY22" fmla="*/ 252779 h 404446"/>
                                <a:gd name="connsiteX23" fmla="*/ 252779 w 439615"/>
                                <a:gd name="connsiteY23" fmla="*/ 200025 h 404446"/>
                                <a:gd name="connsiteX24" fmla="*/ 305533 w 439615"/>
                                <a:gd name="connsiteY24" fmla="*/ 252779 h 404446"/>
                                <a:gd name="connsiteX25" fmla="*/ 252779 w 439615"/>
                                <a:gd name="connsiteY25" fmla="*/ 305533 h 404446"/>
                                <a:gd name="connsiteX26" fmla="*/ 200025 w 439615"/>
                                <a:gd name="connsiteY26" fmla="*/ 252779 h 404446"/>
                                <a:gd name="connsiteX27" fmla="*/ 252779 w 439615"/>
                                <a:gd name="connsiteY27" fmla="*/ 200025 h 404446"/>
                                <a:gd name="connsiteX28" fmla="*/ 112102 w 439615"/>
                                <a:gd name="connsiteY28" fmla="*/ 112102 h 404446"/>
                                <a:gd name="connsiteX29" fmla="*/ 164856 w 439615"/>
                                <a:gd name="connsiteY29" fmla="*/ 112102 h 404446"/>
                                <a:gd name="connsiteX30" fmla="*/ 164856 w 439615"/>
                                <a:gd name="connsiteY30" fmla="*/ 76933 h 404446"/>
                                <a:gd name="connsiteX31" fmla="*/ 112102 w 439615"/>
                                <a:gd name="connsiteY31" fmla="*/ 76933 h 404446"/>
                                <a:gd name="connsiteX32" fmla="*/ 112102 w 439615"/>
                                <a:gd name="connsiteY32" fmla="*/ 24179 h 404446"/>
                                <a:gd name="connsiteX33" fmla="*/ 76933 w 439615"/>
                                <a:gd name="connsiteY33" fmla="*/ 24179 h 404446"/>
                                <a:gd name="connsiteX34" fmla="*/ 76933 w 439615"/>
                                <a:gd name="connsiteY34" fmla="*/ 76933 h 404446"/>
                                <a:gd name="connsiteX35" fmla="*/ 24179 w 439615"/>
                                <a:gd name="connsiteY35" fmla="*/ 76933 h 404446"/>
                                <a:gd name="connsiteX36" fmla="*/ 24179 w 439615"/>
                                <a:gd name="connsiteY36" fmla="*/ 112102 h 404446"/>
                                <a:gd name="connsiteX37" fmla="*/ 76933 w 439615"/>
                                <a:gd name="connsiteY37" fmla="*/ 112102 h 404446"/>
                                <a:gd name="connsiteX38" fmla="*/ 76933 w 439615"/>
                                <a:gd name="connsiteY38" fmla="*/ 164856 h 404446"/>
                                <a:gd name="connsiteX39" fmla="*/ 112102 w 439615"/>
                                <a:gd name="connsiteY39" fmla="*/ 164856 h 4044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439615" h="404446">
                                  <a:moveTo>
                                    <a:pt x="393456" y="112102"/>
                                  </a:moveTo>
                                  <a:lnTo>
                                    <a:pt x="337713" y="112102"/>
                                  </a:lnTo>
                                  <a:lnTo>
                                    <a:pt x="305533" y="76933"/>
                                  </a:lnTo>
                                  <a:lnTo>
                                    <a:pt x="200025" y="76933"/>
                                  </a:lnTo>
                                  <a:lnTo>
                                    <a:pt x="200025" y="112102"/>
                                  </a:lnTo>
                                  <a:lnTo>
                                    <a:pt x="290058" y="112102"/>
                                  </a:lnTo>
                                  <a:lnTo>
                                    <a:pt x="322238" y="147271"/>
                                  </a:lnTo>
                                  <a:lnTo>
                                    <a:pt x="393456" y="147271"/>
                                  </a:lnTo>
                                  <a:lnTo>
                                    <a:pt x="393456" y="358287"/>
                                  </a:lnTo>
                                  <a:lnTo>
                                    <a:pt x="112102" y="358287"/>
                                  </a:lnTo>
                                  <a:lnTo>
                                    <a:pt x="112102" y="200025"/>
                                  </a:lnTo>
                                  <a:lnTo>
                                    <a:pt x="76933" y="200025"/>
                                  </a:lnTo>
                                  <a:lnTo>
                                    <a:pt x="76933" y="358287"/>
                                  </a:lnTo>
                                  <a:cubicBezTo>
                                    <a:pt x="76933" y="377630"/>
                                    <a:pt x="92759" y="393456"/>
                                    <a:pt x="112102" y="393456"/>
                                  </a:cubicBezTo>
                                  <a:lnTo>
                                    <a:pt x="393456" y="393456"/>
                                  </a:lnTo>
                                  <a:cubicBezTo>
                                    <a:pt x="412799" y="393456"/>
                                    <a:pt x="428625" y="377630"/>
                                    <a:pt x="428625" y="358287"/>
                                  </a:cubicBezTo>
                                  <a:lnTo>
                                    <a:pt x="428625" y="147271"/>
                                  </a:lnTo>
                                  <a:cubicBezTo>
                                    <a:pt x="428625" y="127928"/>
                                    <a:pt x="412799" y="112102"/>
                                    <a:pt x="393456" y="112102"/>
                                  </a:cubicBezTo>
                                  <a:close/>
                                  <a:moveTo>
                                    <a:pt x="164856" y="252779"/>
                                  </a:moveTo>
                                  <a:cubicBezTo>
                                    <a:pt x="164856" y="301313"/>
                                    <a:pt x="204245" y="340702"/>
                                    <a:pt x="252779" y="340702"/>
                                  </a:cubicBezTo>
                                  <a:cubicBezTo>
                                    <a:pt x="301313" y="340702"/>
                                    <a:pt x="340702" y="301313"/>
                                    <a:pt x="340702" y="252779"/>
                                  </a:cubicBezTo>
                                  <a:cubicBezTo>
                                    <a:pt x="340702" y="204245"/>
                                    <a:pt x="301313" y="164856"/>
                                    <a:pt x="252779" y="164856"/>
                                  </a:cubicBezTo>
                                  <a:cubicBezTo>
                                    <a:pt x="204245" y="164856"/>
                                    <a:pt x="164856" y="204245"/>
                                    <a:pt x="164856" y="252779"/>
                                  </a:cubicBezTo>
                                  <a:close/>
                                  <a:moveTo>
                                    <a:pt x="252779" y="200025"/>
                                  </a:moveTo>
                                  <a:cubicBezTo>
                                    <a:pt x="281794" y="200025"/>
                                    <a:pt x="305533" y="223764"/>
                                    <a:pt x="305533" y="252779"/>
                                  </a:cubicBezTo>
                                  <a:cubicBezTo>
                                    <a:pt x="305533" y="281794"/>
                                    <a:pt x="281794" y="305533"/>
                                    <a:pt x="252779" y="305533"/>
                                  </a:cubicBezTo>
                                  <a:cubicBezTo>
                                    <a:pt x="223764" y="305533"/>
                                    <a:pt x="200025" y="281794"/>
                                    <a:pt x="200025" y="252779"/>
                                  </a:cubicBezTo>
                                  <a:cubicBezTo>
                                    <a:pt x="200025" y="223764"/>
                                    <a:pt x="223764" y="200025"/>
                                    <a:pt x="252779" y="200025"/>
                                  </a:cubicBezTo>
                                  <a:close/>
                                  <a:moveTo>
                                    <a:pt x="112102" y="112102"/>
                                  </a:moveTo>
                                  <a:lnTo>
                                    <a:pt x="164856" y="112102"/>
                                  </a:lnTo>
                                  <a:lnTo>
                                    <a:pt x="164856" y="76933"/>
                                  </a:lnTo>
                                  <a:lnTo>
                                    <a:pt x="112102" y="76933"/>
                                  </a:lnTo>
                                  <a:lnTo>
                                    <a:pt x="112102" y="24179"/>
                                  </a:lnTo>
                                  <a:lnTo>
                                    <a:pt x="76933" y="24179"/>
                                  </a:lnTo>
                                  <a:lnTo>
                                    <a:pt x="76933" y="76933"/>
                                  </a:lnTo>
                                  <a:lnTo>
                                    <a:pt x="24179" y="76933"/>
                                  </a:lnTo>
                                  <a:lnTo>
                                    <a:pt x="24179" y="112102"/>
                                  </a:lnTo>
                                  <a:lnTo>
                                    <a:pt x="76933" y="112102"/>
                                  </a:lnTo>
                                  <a:lnTo>
                                    <a:pt x="76933" y="164856"/>
                                  </a:lnTo>
                                  <a:lnTo>
                                    <a:pt x="112102" y="1648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3" name="Freeform: Shape 66"/>
                          <wps:cNvSpPr/>
                          <wps:spPr>
                            <a:xfrm>
                              <a:off x="1406242" y="3103783"/>
                              <a:ext cx="512619" cy="466018"/>
                            </a:xfrm>
                            <a:custGeom>
                              <a:avLst/>
                              <a:gdLst>
                                <a:gd name="connsiteX0" fmla="*/ 237305 w 386861"/>
                                <a:gd name="connsiteY0" fmla="*/ 59348 h 351692"/>
                                <a:gd name="connsiteX1" fmla="*/ 269484 w 386861"/>
                                <a:gd name="connsiteY1" fmla="*/ 94517 h 351692"/>
                                <a:gd name="connsiteX2" fmla="*/ 340702 w 386861"/>
                                <a:gd name="connsiteY2" fmla="*/ 94517 h 351692"/>
                                <a:gd name="connsiteX3" fmla="*/ 340702 w 386861"/>
                                <a:gd name="connsiteY3" fmla="*/ 305533 h 351692"/>
                                <a:gd name="connsiteX4" fmla="*/ 59348 w 386861"/>
                                <a:gd name="connsiteY4" fmla="*/ 305533 h 351692"/>
                                <a:gd name="connsiteX5" fmla="*/ 59348 w 386861"/>
                                <a:gd name="connsiteY5" fmla="*/ 94517 h 351692"/>
                                <a:gd name="connsiteX6" fmla="*/ 130566 w 386861"/>
                                <a:gd name="connsiteY6" fmla="*/ 94517 h 351692"/>
                                <a:gd name="connsiteX7" fmla="*/ 162746 w 386861"/>
                                <a:gd name="connsiteY7" fmla="*/ 59348 h 351692"/>
                                <a:gd name="connsiteX8" fmla="*/ 237305 w 386861"/>
                                <a:gd name="connsiteY8" fmla="*/ 59348 h 351692"/>
                                <a:gd name="connsiteX9" fmla="*/ 252779 w 386861"/>
                                <a:gd name="connsiteY9" fmla="*/ 24179 h 351692"/>
                                <a:gd name="connsiteX10" fmla="*/ 147271 w 386861"/>
                                <a:gd name="connsiteY10" fmla="*/ 24179 h 351692"/>
                                <a:gd name="connsiteX11" fmla="*/ 115091 w 386861"/>
                                <a:gd name="connsiteY11" fmla="*/ 59348 h 351692"/>
                                <a:gd name="connsiteX12" fmla="*/ 59348 w 386861"/>
                                <a:gd name="connsiteY12" fmla="*/ 59348 h 351692"/>
                                <a:gd name="connsiteX13" fmla="*/ 24179 w 386861"/>
                                <a:gd name="connsiteY13" fmla="*/ 94517 h 351692"/>
                                <a:gd name="connsiteX14" fmla="*/ 24179 w 386861"/>
                                <a:gd name="connsiteY14" fmla="*/ 305533 h 351692"/>
                                <a:gd name="connsiteX15" fmla="*/ 59348 w 386861"/>
                                <a:gd name="connsiteY15" fmla="*/ 340702 h 351692"/>
                                <a:gd name="connsiteX16" fmla="*/ 340702 w 386861"/>
                                <a:gd name="connsiteY16" fmla="*/ 340702 h 351692"/>
                                <a:gd name="connsiteX17" fmla="*/ 375871 w 386861"/>
                                <a:gd name="connsiteY17" fmla="*/ 305533 h 351692"/>
                                <a:gd name="connsiteX18" fmla="*/ 375871 w 386861"/>
                                <a:gd name="connsiteY18" fmla="*/ 94517 h 351692"/>
                                <a:gd name="connsiteX19" fmla="*/ 340702 w 386861"/>
                                <a:gd name="connsiteY19" fmla="*/ 59348 h 351692"/>
                                <a:gd name="connsiteX20" fmla="*/ 284959 w 386861"/>
                                <a:gd name="connsiteY20" fmla="*/ 59348 h 351692"/>
                                <a:gd name="connsiteX21" fmla="*/ 252779 w 386861"/>
                                <a:gd name="connsiteY21" fmla="*/ 24179 h 351692"/>
                                <a:gd name="connsiteX22" fmla="*/ 200025 w 386861"/>
                                <a:gd name="connsiteY22" fmla="*/ 147271 h 351692"/>
                                <a:gd name="connsiteX23" fmla="*/ 252779 w 386861"/>
                                <a:gd name="connsiteY23" fmla="*/ 200025 h 351692"/>
                                <a:gd name="connsiteX24" fmla="*/ 200025 w 386861"/>
                                <a:gd name="connsiteY24" fmla="*/ 252779 h 351692"/>
                                <a:gd name="connsiteX25" fmla="*/ 147271 w 386861"/>
                                <a:gd name="connsiteY25" fmla="*/ 200025 h 351692"/>
                                <a:gd name="connsiteX26" fmla="*/ 200025 w 386861"/>
                                <a:gd name="connsiteY26" fmla="*/ 147271 h 351692"/>
                                <a:gd name="connsiteX27" fmla="*/ 200025 w 386861"/>
                                <a:gd name="connsiteY27" fmla="*/ 112102 h 351692"/>
                                <a:gd name="connsiteX28" fmla="*/ 112102 w 386861"/>
                                <a:gd name="connsiteY28" fmla="*/ 200025 h 351692"/>
                                <a:gd name="connsiteX29" fmla="*/ 200025 w 386861"/>
                                <a:gd name="connsiteY29" fmla="*/ 287948 h 351692"/>
                                <a:gd name="connsiteX30" fmla="*/ 287948 w 386861"/>
                                <a:gd name="connsiteY30" fmla="*/ 200025 h 351692"/>
                                <a:gd name="connsiteX31" fmla="*/ 200025 w 386861"/>
                                <a:gd name="connsiteY31" fmla="*/ 112102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386861" h="351692">
                                  <a:moveTo>
                                    <a:pt x="237305" y="59348"/>
                                  </a:moveTo>
                                  <a:lnTo>
                                    <a:pt x="269484" y="94517"/>
                                  </a:lnTo>
                                  <a:lnTo>
                                    <a:pt x="340702" y="94517"/>
                                  </a:lnTo>
                                  <a:lnTo>
                                    <a:pt x="340702" y="305533"/>
                                  </a:lnTo>
                                  <a:lnTo>
                                    <a:pt x="59348" y="305533"/>
                                  </a:lnTo>
                                  <a:lnTo>
                                    <a:pt x="59348" y="94517"/>
                                  </a:lnTo>
                                  <a:lnTo>
                                    <a:pt x="130566" y="94517"/>
                                  </a:lnTo>
                                  <a:lnTo>
                                    <a:pt x="162746" y="59348"/>
                                  </a:lnTo>
                                  <a:lnTo>
                                    <a:pt x="237305" y="59348"/>
                                  </a:lnTo>
                                  <a:moveTo>
                                    <a:pt x="252779" y="24179"/>
                                  </a:moveTo>
                                  <a:lnTo>
                                    <a:pt x="147271" y="24179"/>
                                  </a:lnTo>
                                  <a:lnTo>
                                    <a:pt x="115091" y="59348"/>
                                  </a:lnTo>
                                  <a:lnTo>
                                    <a:pt x="59348" y="59348"/>
                                  </a:lnTo>
                                  <a:cubicBezTo>
                                    <a:pt x="40005" y="59348"/>
                                    <a:pt x="24179" y="75174"/>
                                    <a:pt x="24179" y="94517"/>
                                  </a:cubicBezTo>
                                  <a:lnTo>
                                    <a:pt x="24179" y="305533"/>
                                  </a:lnTo>
                                  <a:cubicBezTo>
                                    <a:pt x="24179" y="324876"/>
                                    <a:pt x="40005" y="340702"/>
                                    <a:pt x="59348" y="340702"/>
                                  </a:cubicBezTo>
                                  <a:lnTo>
                                    <a:pt x="340702" y="340702"/>
                                  </a:lnTo>
                                  <a:cubicBezTo>
                                    <a:pt x="360045" y="340702"/>
                                    <a:pt x="375871" y="324876"/>
                                    <a:pt x="375871" y="305533"/>
                                  </a:cubicBezTo>
                                  <a:lnTo>
                                    <a:pt x="375871" y="94517"/>
                                  </a:lnTo>
                                  <a:cubicBezTo>
                                    <a:pt x="375871" y="75174"/>
                                    <a:pt x="360045" y="59348"/>
                                    <a:pt x="340702" y="59348"/>
                                  </a:cubicBezTo>
                                  <a:lnTo>
                                    <a:pt x="284959" y="59348"/>
                                  </a:lnTo>
                                  <a:lnTo>
                                    <a:pt x="252779" y="24179"/>
                                  </a:lnTo>
                                  <a:close/>
                                  <a:moveTo>
                                    <a:pt x="200025" y="147271"/>
                                  </a:moveTo>
                                  <a:cubicBezTo>
                                    <a:pt x="229040" y="147271"/>
                                    <a:pt x="252779" y="171010"/>
                                    <a:pt x="252779" y="200025"/>
                                  </a:cubicBezTo>
                                  <a:cubicBezTo>
                                    <a:pt x="252779" y="229040"/>
                                    <a:pt x="229040" y="252779"/>
                                    <a:pt x="200025" y="252779"/>
                                  </a:cubicBezTo>
                                  <a:cubicBezTo>
                                    <a:pt x="171010" y="252779"/>
                                    <a:pt x="147271" y="229040"/>
                                    <a:pt x="147271" y="200025"/>
                                  </a:cubicBezTo>
                                  <a:cubicBezTo>
                                    <a:pt x="147271" y="171010"/>
                                    <a:pt x="171010" y="147271"/>
                                    <a:pt x="200025" y="147271"/>
                                  </a:cubicBezTo>
                                  <a:moveTo>
                                    <a:pt x="200025" y="112102"/>
                                  </a:moveTo>
                                  <a:cubicBezTo>
                                    <a:pt x="151492" y="112102"/>
                                    <a:pt x="112102" y="151492"/>
                                    <a:pt x="112102" y="200025"/>
                                  </a:cubicBezTo>
                                  <a:cubicBezTo>
                                    <a:pt x="112102" y="248559"/>
                                    <a:pt x="151492" y="287948"/>
                                    <a:pt x="200025" y="287948"/>
                                  </a:cubicBezTo>
                                  <a:cubicBezTo>
                                    <a:pt x="248559" y="287948"/>
                                    <a:pt x="287948" y="248559"/>
                                    <a:pt x="287948" y="200025"/>
                                  </a:cubicBezTo>
                                  <a:cubicBezTo>
                                    <a:pt x="287948" y="151492"/>
                                    <a:pt x="248559" y="112102"/>
                                    <a:pt x="200025" y="1121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4" name="Freeform: Shape 72"/>
                          <wps:cNvSpPr/>
                          <wps:spPr>
                            <a:xfrm>
                              <a:off x="69938" y="3081346"/>
                              <a:ext cx="512619" cy="512619"/>
                            </a:xfrm>
                            <a:custGeom>
                              <a:avLst/>
                              <a:gdLst>
                                <a:gd name="connsiteX0" fmla="*/ 340702 w 386861"/>
                                <a:gd name="connsiteY0" fmla="*/ 59348 h 386861"/>
                                <a:gd name="connsiteX1" fmla="*/ 340702 w 386861"/>
                                <a:gd name="connsiteY1" fmla="*/ 270364 h 386861"/>
                                <a:gd name="connsiteX2" fmla="*/ 129687 w 386861"/>
                                <a:gd name="connsiteY2" fmla="*/ 270364 h 386861"/>
                                <a:gd name="connsiteX3" fmla="*/ 129687 w 386861"/>
                                <a:gd name="connsiteY3" fmla="*/ 59348 h 386861"/>
                                <a:gd name="connsiteX4" fmla="*/ 340702 w 386861"/>
                                <a:gd name="connsiteY4" fmla="*/ 59348 h 386861"/>
                                <a:gd name="connsiteX5" fmla="*/ 340702 w 386861"/>
                                <a:gd name="connsiteY5" fmla="*/ 24179 h 386861"/>
                                <a:gd name="connsiteX6" fmla="*/ 129687 w 386861"/>
                                <a:gd name="connsiteY6" fmla="*/ 24179 h 386861"/>
                                <a:gd name="connsiteX7" fmla="*/ 94517 w 386861"/>
                                <a:gd name="connsiteY7" fmla="*/ 59348 h 386861"/>
                                <a:gd name="connsiteX8" fmla="*/ 94517 w 386861"/>
                                <a:gd name="connsiteY8" fmla="*/ 270364 h 386861"/>
                                <a:gd name="connsiteX9" fmla="*/ 129687 w 386861"/>
                                <a:gd name="connsiteY9" fmla="*/ 305533 h 386861"/>
                                <a:gd name="connsiteX10" fmla="*/ 340702 w 386861"/>
                                <a:gd name="connsiteY10" fmla="*/ 305533 h 386861"/>
                                <a:gd name="connsiteX11" fmla="*/ 375871 w 386861"/>
                                <a:gd name="connsiteY11" fmla="*/ 270364 h 386861"/>
                                <a:gd name="connsiteX12" fmla="*/ 375871 w 386861"/>
                                <a:gd name="connsiteY12" fmla="*/ 59348 h 386861"/>
                                <a:gd name="connsiteX13" fmla="*/ 340702 w 386861"/>
                                <a:gd name="connsiteY13" fmla="*/ 24179 h 386861"/>
                                <a:gd name="connsiteX14" fmla="*/ 191233 w 386861"/>
                                <a:gd name="connsiteY14" fmla="*/ 194222 h 386861"/>
                                <a:gd name="connsiteX15" fmla="*/ 220951 w 386861"/>
                                <a:gd name="connsiteY15" fmla="*/ 233963 h 386861"/>
                                <a:gd name="connsiteX16" fmla="*/ 264561 w 386861"/>
                                <a:gd name="connsiteY16" fmla="*/ 179451 h 386861"/>
                                <a:gd name="connsiteX17" fmla="*/ 323118 w 386861"/>
                                <a:gd name="connsiteY17" fmla="*/ 252779 h 386861"/>
                                <a:gd name="connsiteX18" fmla="*/ 147271 w 386861"/>
                                <a:gd name="connsiteY18" fmla="*/ 252779 h 386861"/>
                                <a:gd name="connsiteX19" fmla="*/ 24179 w 386861"/>
                                <a:gd name="connsiteY19" fmla="*/ 94517 h 386861"/>
                                <a:gd name="connsiteX20" fmla="*/ 24179 w 386861"/>
                                <a:gd name="connsiteY20" fmla="*/ 340702 h 386861"/>
                                <a:gd name="connsiteX21" fmla="*/ 59348 w 386861"/>
                                <a:gd name="connsiteY21" fmla="*/ 375871 h 386861"/>
                                <a:gd name="connsiteX22" fmla="*/ 305533 w 386861"/>
                                <a:gd name="connsiteY22" fmla="*/ 375871 h 386861"/>
                                <a:gd name="connsiteX23" fmla="*/ 305533 w 386861"/>
                                <a:gd name="connsiteY23" fmla="*/ 340702 h 386861"/>
                                <a:gd name="connsiteX24" fmla="*/ 59348 w 386861"/>
                                <a:gd name="connsiteY24" fmla="*/ 340702 h 386861"/>
                                <a:gd name="connsiteX25" fmla="*/ 59348 w 386861"/>
                                <a:gd name="connsiteY25" fmla="*/ 94517 h 386861"/>
                                <a:gd name="connsiteX26" fmla="*/ 24179 w 386861"/>
                                <a:gd name="connsiteY26" fmla="*/ 94517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86861" h="386861">
                                  <a:moveTo>
                                    <a:pt x="340702" y="59348"/>
                                  </a:moveTo>
                                  <a:lnTo>
                                    <a:pt x="340702" y="270364"/>
                                  </a:lnTo>
                                  <a:lnTo>
                                    <a:pt x="129687" y="270364"/>
                                  </a:lnTo>
                                  <a:lnTo>
                                    <a:pt x="129687" y="59348"/>
                                  </a:lnTo>
                                  <a:lnTo>
                                    <a:pt x="340702" y="59348"/>
                                  </a:lnTo>
                                  <a:moveTo>
                                    <a:pt x="340702" y="24179"/>
                                  </a:moveTo>
                                  <a:lnTo>
                                    <a:pt x="129687" y="24179"/>
                                  </a:lnTo>
                                  <a:cubicBezTo>
                                    <a:pt x="110344" y="24179"/>
                                    <a:pt x="94517" y="40005"/>
                                    <a:pt x="94517" y="59348"/>
                                  </a:cubicBezTo>
                                  <a:lnTo>
                                    <a:pt x="94517" y="270364"/>
                                  </a:lnTo>
                                  <a:cubicBezTo>
                                    <a:pt x="94517" y="289707"/>
                                    <a:pt x="110344" y="305533"/>
                                    <a:pt x="129687" y="305533"/>
                                  </a:cubicBezTo>
                                  <a:lnTo>
                                    <a:pt x="340702" y="305533"/>
                                  </a:lnTo>
                                  <a:cubicBezTo>
                                    <a:pt x="360045" y="305533"/>
                                    <a:pt x="375871" y="289707"/>
                                    <a:pt x="375871" y="270364"/>
                                  </a:cubicBezTo>
                                  <a:lnTo>
                                    <a:pt x="375871" y="59348"/>
                                  </a:lnTo>
                                  <a:cubicBezTo>
                                    <a:pt x="375871" y="40005"/>
                                    <a:pt x="360045" y="24179"/>
                                    <a:pt x="340702" y="24179"/>
                                  </a:cubicBezTo>
                                  <a:close/>
                                  <a:moveTo>
                                    <a:pt x="191233" y="194222"/>
                                  </a:moveTo>
                                  <a:lnTo>
                                    <a:pt x="220951" y="233963"/>
                                  </a:lnTo>
                                  <a:lnTo>
                                    <a:pt x="264561" y="179451"/>
                                  </a:lnTo>
                                  <a:lnTo>
                                    <a:pt x="323118" y="252779"/>
                                  </a:lnTo>
                                  <a:lnTo>
                                    <a:pt x="147271" y="252779"/>
                                  </a:lnTo>
                                  <a:close/>
                                  <a:moveTo>
                                    <a:pt x="24179" y="94517"/>
                                  </a:moveTo>
                                  <a:lnTo>
                                    <a:pt x="24179" y="340702"/>
                                  </a:lnTo>
                                  <a:cubicBezTo>
                                    <a:pt x="24179" y="360045"/>
                                    <a:pt x="40005" y="375871"/>
                                    <a:pt x="59348" y="375871"/>
                                  </a:cubicBezTo>
                                  <a:lnTo>
                                    <a:pt x="305533" y="375871"/>
                                  </a:lnTo>
                                  <a:lnTo>
                                    <a:pt x="305533" y="340702"/>
                                  </a:lnTo>
                                  <a:lnTo>
                                    <a:pt x="59348" y="340702"/>
                                  </a:lnTo>
                                  <a:lnTo>
                                    <a:pt x="59348" y="94517"/>
                                  </a:lnTo>
                                  <a:lnTo>
                                    <a:pt x="24179" y="945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5" name="Freeform: Shape 78"/>
                          <wps:cNvSpPr/>
                          <wps:spPr>
                            <a:xfrm>
                              <a:off x="69938" y="4639098"/>
                              <a:ext cx="512619" cy="326213"/>
                            </a:xfrm>
                            <a:custGeom>
                              <a:avLst/>
                              <a:gdLst>
                                <a:gd name="connsiteX0" fmla="*/ 270364 w 386861"/>
                                <a:gd name="connsiteY0" fmla="*/ 24179 h 246184"/>
                                <a:gd name="connsiteX1" fmla="*/ 310632 w 386861"/>
                                <a:gd name="connsiteY1" fmla="*/ 64448 h 246184"/>
                                <a:gd name="connsiteX2" fmla="*/ 224819 w 386861"/>
                                <a:gd name="connsiteY2" fmla="*/ 150261 h 246184"/>
                                <a:gd name="connsiteX3" fmla="*/ 154481 w 386861"/>
                                <a:gd name="connsiteY3" fmla="*/ 79922 h 246184"/>
                                <a:gd name="connsiteX4" fmla="*/ 24179 w 386861"/>
                                <a:gd name="connsiteY4" fmla="*/ 210400 h 246184"/>
                                <a:gd name="connsiteX5" fmla="*/ 48973 w 386861"/>
                                <a:gd name="connsiteY5" fmla="*/ 235194 h 246184"/>
                                <a:gd name="connsiteX6" fmla="*/ 154481 w 386861"/>
                                <a:gd name="connsiteY6" fmla="*/ 129687 h 246184"/>
                                <a:gd name="connsiteX7" fmla="*/ 224819 w 386861"/>
                                <a:gd name="connsiteY7" fmla="*/ 200025 h 246184"/>
                                <a:gd name="connsiteX8" fmla="*/ 335603 w 386861"/>
                                <a:gd name="connsiteY8" fmla="*/ 89418 h 246184"/>
                                <a:gd name="connsiteX9" fmla="*/ 375871 w 386861"/>
                                <a:gd name="connsiteY9" fmla="*/ 129687 h 246184"/>
                                <a:gd name="connsiteX10" fmla="*/ 375871 w 386861"/>
                                <a:gd name="connsiteY10" fmla="*/ 24179 h 246184"/>
                                <a:gd name="connsiteX11" fmla="*/ 270364 w 386861"/>
                                <a:gd name="connsiteY11" fmla="*/ 24179 h 246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86861" h="246184">
                                  <a:moveTo>
                                    <a:pt x="270364" y="24179"/>
                                  </a:moveTo>
                                  <a:lnTo>
                                    <a:pt x="310632" y="64448"/>
                                  </a:lnTo>
                                  <a:lnTo>
                                    <a:pt x="224819" y="150261"/>
                                  </a:lnTo>
                                  <a:lnTo>
                                    <a:pt x="154481" y="79922"/>
                                  </a:lnTo>
                                  <a:lnTo>
                                    <a:pt x="24179" y="210400"/>
                                  </a:lnTo>
                                  <a:lnTo>
                                    <a:pt x="48973" y="235194"/>
                                  </a:lnTo>
                                  <a:lnTo>
                                    <a:pt x="154481" y="129687"/>
                                  </a:lnTo>
                                  <a:lnTo>
                                    <a:pt x="224819" y="200025"/>
                                  </a:lnTo>
                                  <a:lnTo>
                                    <a:pt x="335603" y="89418"/>
                                  </a:lnTo>
                                  <a:lnTo>
                                    <a:pt x="375871" y="129687"/>
                                  </a:lnTo>
                                  <a:lnTo>
                                    <a:pt x="375871" y="24179"/>
                                  </a:lnTo>
                                  <a:lnTo>
                                    <a:pt x="270364" y="24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6" name="Graphic 88"/>
                          <wps:cNvSpPr/>
                          <wps:spPr>
                            <a:xfrm>
                              <a:off x="1429543" y="4580414"/>
                              <a:ext cx="466018" cy="466018"/>
                            </a:xfrm>
                            <a:custGeom>
                              <a:avLst/>
                              <a:gdLst>
                                <a:gd name="connsiteX0" fmla="*/ 164856 w 351692"/>
                                <a:gd name="connsiteY0" fmla="*/ 112102 h 351692"/>
                                <a:gd name="connsiteX1" fmla="*/ 164856 w 351692"/>
                                <a:gd name="connsiteY1" fmla="*/ 200025 h 351692"/>
                                <a:gd name="connsiteX2" fmla="*/ 239591 w 351692"/>
                                <a:gd name="connsiteY2" fmla="*/ 244338 h 351692"/>
                                <a:gd name="connsiteX3" fmla="*/ 253131 w 351692"/>
                                <a:gd name="connsiteY3" fmla="*/ 221830 h 351692"/>
                                <a:gd name="connsiteX4" fmla="*/ 191233 w 351692"/>
                                <a:gd name="connsiteY4" fmla="*/ 185078 h 351692"/>
                                <a:gd name="connsiteX5" fmla="*/ 191233 w 351692"/>
                                <a:gd name="connsiteY5" fmla="*/ 112102 h 351692"/>
                                <a:gd name="connsiteX6" fmla="*/ 340702 w 351692"/>
                                <a:gd name="connsiteY6" fmla="*/ 147271 h 351692"/>
                                <a:gd name="connsiteX7" fmla="*/ 340702 w 351692"/>
                                <a:gd name="connsiteY7" fmla="*/ 24179 h 351692"/>
                                <a:gd name="connsiteX8" fmla="*/ 294279 w 351692"/>
                                <a:gd name="connsiteY8" fmla="*/ 70602 h 351692"/>
                                <a:gd name="connsiteX9" fmla="*/ 182440 w 351692"/>
                                <a:gd name="connsiteY9" fmla="*/ 24179 h 351692"/>
                                <a:gd name="connsiteX10" fmla="*/ 24179 w 351692"/>
                                <a:gd name="connsiteY10" fmla="*/ 182440 h 351692"/>
                                <a:gd name="connsiteX11" fmla="*/ 182440 w 351692"/>
                                <a:gd name="connsiteY11" fmla="*/ 340702 h 351692"/>
                                <a:gd name="connsiteX12" fmla="*/ 340702 w 351692"/>
                                <a:gd name="connsiteY12" fmla="*/ 182440 h 351692"/>
                                <a:gd name="connsiteX13" fmla="*/ 305533 w 351692"/>
                                <a:gd name="connsiteY13" fmla="*/ 182440 h 351692"/>
                                <a:gd name="connsiteX14" fmla="*/ 182440 w 351692"/>
                                <a:gd name="connsiteY14" fmla="*/ 305533 h 351692"/>
                                <a:gd name="connsiteX15" fmla="*/ 59348 w 351692"/>
                                <a:gd name="connsiteY15" fmla="*/ 182440 h 351692"/>
                                <a:gd name="connsiteX16" fmla="*/ 182440 w 351692"/>
                                <a:gd name="connsiteY16" fmla="*/ 59348 h 351692"/>
                                <a:gd name="connsiteX17" fmla="*/ 269484 w 351692"/>
                                <a:gd name="connsiteY17" fmla="*/ 95397 h 351692"/>
                                <a:gd name="connsiteX18" fmla="*/ 217610 w 351692"/>
                                <a:gd name="connsiteY18" fmla="*/ 147271 h 351692"/>
                                <a:gd name="connsiteX19" fmla="*/ 340702 w 351692"/>
                                <a:gd name="connsiteY19" fmla="*/ 147271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51692" h="351692">
                                  <a:moveTo>
                                    <a:pt x="164856" y="112102"/>
                                  </a:moveTo>
                                  <a:lnTo>
                                    <a:pt x="164856" y="200025"/>
                                  </a:lnTo>
                                  <a:lnTo>
                                    <a:pt x="239591" y="244338"/>
                                  </a:lnTo>
                                  <a:lnTo>
                                    <a:pt x="253131" y="221830"/>
                                  </a:lnTo>
                                  <a:lnTo>
                                    <a:pt x="191233" y="185078"/>
                                  </a:lnTo>
                                  <a:lnTo>
                                    <a:pt x="191233" y="112102"/>
                                  </a:lnTo>
                                  <a:close/>
                                  <a:moveTo>
                                    <a:pt x="340702" y="147271"/>
                                  </a:moveTo>
                                  <a:lnTo>
                                    <a:pt x="340702" y="24179"/>
                                  </a:lnTo>
                                  <a:lnTo>
                                    <a:pt x="294279" y="70602"/>
                                  </a:lnTo>
                                  <a:cubicBezTo>
                                    <a:pt x="265792" y="41939"/>
                                    <a:pt x="226226" y="24179"/>
                                    <a:pt x="182440" y="24179"/>
                                  </a:cubicBezTo>
                                  <a:cubicBezTo>
                                    <a:pt x="95045" y="24179"/>
                                    <a:pt x="24179" y="95045"/>
                                    <a:pt x="24179" y="182440"/>
                                  </a:cubicBezTo>
                                  <a:cubicBezTo>
                                    <a:pt x="24179" y="269836"/>
                                    <a:pt x="95045" y="340702"/>
                                    <a:pt x="182440" y="340702"/>
                                  </a:cubicBezTo>
                                  <a:cubicBezTo>
                                    <a:pt x="269836" y="340702"/>
                                    <a:pt x="340702" y="269836"/>
                                    <a:pt x="340702" y="182440"/>
                                  </a:cubicBezTo>
                                  <a:lnTo>
                                    <a:pt x="305533" y="182440"/>
                                  </a:lnTo>
                                  <a:cubicBezTo>
                                    <a:pt x="305533" y="250317"/>
                                    <a:pt x="250317" y="305533"/>
                                    <a:pt x="182440" y="305533"/>
                                  </a:cubicBezTo>
                                  <a:cubicBezTo>
                                    <a:pt x="114564" y="305533"/>
                                    <a:pt x="59348" y="250317"/>
                                    <a:pt x="59348" y="182440"/>
                                  </a:cubicBezTo>
                                  <a:cubicBezTo>
                                    <a:pt x="59348" y="114564"/>
                                    <a:pt x="114564" y="59348"/>
                                    <a:pt x="182440" y="59348"/>
                                  </a:cubicBezTo>
                                  <a:cubicBezTo>
                                    <a:pt x="216379" y="59348"/>
                                    <a:pt x="247152" y="73240"/>
                                    <a:pt x="269484" y="95397"/>
                                  </a:cubicBezTo>
                                  <a:lnTo>
                                    <a:pt x="217610" y="147271"/>
                                  </a:lnTo>
                                  <a:lnTo>
                                    <a:pt x="340702" y="147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7" name="Freeform: Shape 88"/>
                          <wps:cNvSpPr/>
                          <wps:spPr>
                            <a:xfrm>
                              <a:off x="2742548" y="4545894"/>
                              <a:ext cx="512619" cy="489318"/>
                            </a:xfrm>
                            <a:custGeom>
                              <a:avLst/>
                              <a:gdLst>
                                <a:gd name="connsiteX0" fmla="*/ 235194 w 386861"/>
                                <a:gd name="connsiteY0" fmla="*/ 94517 h 369277"/>
                                <a:gd name="connsiteX1" fmla="*/ 235194 w 386861"/>
                                <a:gd name="connsiteY1" fmla="*/ 59348 h 369277"/>
                                <a:gd name="connsiteX2" fmla="*/ 164856 w 386861"/>
                                <a:gd name="connsiteY2" fmla="*/ 59348 h 369277"/>
                                <a:gd name="connsiteX3" fmla="*/ 164856 w 386861"/>
                                <a:gd name="connsiteY3" fmla="*/ 94517 h 369277"/>
                                <a:gd name="connsiteX4" fmla="*/ 235194 w 386861"/>
                                <a:gd name="connsiteY4" fmla="*/ 94517 h 369277"/>
                                <a:gd name="connsiteX5" fmla="*/ 59348 w 386861"/>
                                <a:gd name="connsiteY5" fmla="*/ 129687 h 369277"/>
                                <a:gd name="connsiteX6" fmla="*/ 59348 w 386861"/>
                                <a:gd name="connsiteY6" fmla="*/ 323118 h 369277"/>
                                <a:gd name="connsiteX7" fmla="*/ 340702 w 386861"/>
                                <a:gd name="connsiteY7" fmla="*/ 323118 h 369277"/>
                                <a:gd name="connsiteX8" fmla="*/ 340702 w 386861"/>
                                <a:gd name="connsiteY8" fmla="*/ 129687 h 369277"/>
                                <a:gd name="connsiteX9" fmla="*/ 59348 w 386861"/>
                                <a:gd name="connsiteY9" fmla="*/ 129687 h 369277"/>
                                <a:gd name="connsiteX10" fmla="*/ 340702 w 386861"/>
                                <a:gd name="connsiteY10" fmla="*/ 94517 h 369277"/>
                                <a:gd name="connsiteX11" fmla="*/ 375871 w 386861"/>
                                <a:gd name="connsiteY11" fmla="*/ 129687 h 369277"/>
                                <a:gd name="connsiteX12" fmla="*/ 375871 w 386861"/>
                                <a:gd name="connsiteY12" fmla="*/ 323118 h 369277"/>
                                <a:gd name="connsiteX13" fmla="*/ 340702 w 386861"/>
                                <a:gd name="connsiteY13" fmla="*/ 358287 h 369277"/>
                                <a:gd name="connsiteX14" fmla="*/ 59348 w 386861"/>
                                <a:gd name="connsiteY14" fmla="*/ 358287 h 369277"/>
                                <a:gd name="connsiteX15" fmla="*/ 24179 w 386861"/>
                                <a:gd name="connsiteY15" fmla="*/ 323118 h 369277"/>
                                <a:gd name="connsiteX16" fmla="*/ 24355 w 386861"/>
                                <a:gd name="connsiteY16" fmla="*/ 129687 h 369277"/>
                                <a:gd name="connsiteX17" fmla="*/ 59348 w 386861"/>
                                <a:gd name="connsiteY17" fmla="*/ 94517 h 369277"/>
                                <a:gd name="connsiteX18" fmla="*/ 129687 w 386861"/>
                                <a:gd name="connsiteY18" fmla="*/ 94517 h 369277"/>
                                <a:gd name="connsiteX19" fmla="*/ 129687 w 386861"/>
                                <a:gd name="connsiteY19" fmla="*/ 59348 h 369277"/>
                                <a:gd name="connsiteX20" fmla="*/ 164856 w 386861"/>
                                <a:gd name="connsiteY20" fmla="*/ 24179 h 369277"/>
                                <a:gd name="connsiteX21" fmla="*/ 235194 w 386861"/>
                                <a:gd name="connsiteY21" fmla="*/ 24179 h 369277"/>
                                <a:gd name="connsiteX22" fmla="*/ 270364 w 386861"/>
                                <a:gd name="connsiteY22" fmla="*/ 59348 h 369277"/>
                                <a:gd name="connsiteX23" fmla="*/ 270364 w 386861"/>
                                <a:gd name="connsiteY23" fmla="*/ 94517 h 369277"/>
                                <a:gd name="connsiteX24" fmla="*/ 340702 w 386861"/>
                                <a:gd name="connsiteY24" fmla="*/ 94517 h 369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86861" h="369277">
                                  <a:moveTo>
                                    <a:pt x="235194" y="94517"/>
                                  </a:moveTo>
                                  <a:lnTo>
                                    <a:pt x="235194" y="59348"/>
                                  </a:lnTo>
                                  <a:lnTo>
                                    <a:pt x="164856" y="59348"/>
                                  </a:lnTo>
                                  <a:lnTo>
                                    <a:pt x="164856" y="94517"/>
                                  </a:lnTo>
                                  <a:lnTo>
                                    <a:pt x="235194" y="94517"/>
                                  </a:lnTo>
                                  <a:close/>
                                  <a:moveTo>
                                    <a:pt x="59348" y="129687"/>
                                  </a:moveTo>
                                  <a:lnTo>
                                    <a:pt x="59348" y="323118"/>
                                  </a:lnTo>
                                  <a:lnTo>
                                    <a:pt x="340702" y="323118"/>
                                  </a:lnTo>
                                  <a:lnTo>
                                    <a:pt x="340702" y="129687"/>
                                  </a:lnTo>
                                  <a:lnTo>
                                    <a:pt x="59348" y="129687"/>
                                  </a:lnTo>
                                  <a:close/>
                                  <a:moveTo>
                                    <a:pt x="340702" y="94517"/>
                                  </a:moveTo>
                                  <a:cubicBezTo>
                                    <a:pt x="360221" y="94517"/>
                                    <a:pt x="375871" y="110168"/>
                                    <a:pt x="375871" y="129687"/>
                                  </a:cubicBezTo>
                                  <a:lnTo>
                                    <a:pt x="375871" y="323118"/>
                                  </a:lnTo>
                                  <a:cubicBezTo>
                                    <a:pt x="375871" y="342636"/>
                                    <a:pt x="360221" y="358287"/>
                                    <a:pt x="340702" y="358287"/>
                                  </a:cubicBezTo>
                                  <a:lnTo>
                                    <a:pt x="59348" y="358287"/>
                                  </a:lnTo>
                                  <a:cubicBezTo>
                                    <a:pt x="39829" y="358287"/>
                                    <a:pt x="24179" y="342636"/>
                                    <a:pt x="24179" y="323118"/>
                                  </a:cubicBezTo>
                                  <a:lnTo>
                                    <a:pt x="24355" y="129687"/>
                                  </a:lnTo>
                                  <a:cubicBezTo>
                                    <a:pt x="24355" y="110168"/>
                                    <a:pt x="39829" y="94517"/>
                                    <a:pt x="59348" y="94517"/>
                                  </a:cubicBezTo>
                                  <a:lnTo>
                                    <a:pt x="129687" y="94517"/>
                                  </a:lnTo>
                                  <a:lnTo>
                                    <a:pt x="129687" y="59348"/>
                                  </a:lnTo>
                                  <a:cubicBezTo>
                                    <a:pt x="129687" y="39829"/>
                                    <a:pt x="145337" y="24179"/>
                                    <a:pt x="164856" y="24179"/>
                                  </a:cubicBezTo>
                                  <a:lnTo>
                                    <a:pt x="235194" y="24179"/>
                                  </a:lnTo>
                                  <a:cubicBezTo>
                                    <a:pt x="254713" y="24179"/>
                                    <a:pt x="270364" y="39829"/>
                                    <a:pt x="270364" y="59348"/>
                                  </a:cubicBezTo>
                                  <a:lnTo>
                                    <a:pt x="270364" y="94517"/>
                                  </a:lnTo>
                                  <a:lnTo>
                                    <a:pt x="340702" y="945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8" name="Freeform: Shape 94"/>
                          <wps:cNvSpPr/>
                          <wps:spPr>
                            <a:xfrm>
                              <a:off x="4102153" y="4569195"/>
                              <a:ext cx="466018" cy="466018"/>
                            </a:xfrm>
                            <a:custGeom>
                              <a:avLst/>
                              <a:gdLst>
                                <a:gd name="connsiteX0" fmla="*/ 243987 w 351692"/>
                                <a:gd name="connsiteY0" fmla="*/ 217610 h 351692"/>
                                <a:gd name="connsiteX1" fmla="*/ 230095 w 351692"/>
                                <a:gd name="connsiteY1" fmla="*/ 217610 h 351692"/>
                                <a:gd name="connsiteX2" fmla="*/ 225171 w 351692"/>
                                <a:gd name="connsiteY2" fmla="*/ 212862 h 351692"/>
                                <a:gd name="connsiteX3" fmla="*/ 252779 w 351692"/>
                                <a:gd name="connsiteY3" fmla="*/ 138479 h 351692"/>
                                <a:gd name="connsiteX4" fmla="*/ 138479 w 351692"/>
                                <a:gd name="connsiteY4" fmla="*/ 24179 h 351692"/>
                                <a:gd name="connsiteX5" fmla="*/ 24179 w 351692"/>
                                <a:gd name="connsiteY5" fmla="*/ 138479 h 351692"/>
                                <a:gd name="connsiteX6" fmla="*/ 138479 w 351692"/>
                                <a:gd name="connsiteY6" fmla="*/ 252779 h 351692"/>
                                <a:gd name="connsiteX7" fmla="*/ 212862 w 351692"/>
                                <a:gd name="connsiteY7" fmla="*/ 225171 h 351692"/>
                                <a:gd name="connsiteX8" fmla="*/ 217610 w 351692"/>
                                <a:gd name="connsiteY8" fmla="*/ 230095 h 351692"/>
                                <a:gd name="connsiteX9" fmla="*/ 217610 w 351692"/>
                                <a:gd name="connsiteY9" fmla="*/ 243987 h 351692"/>
                                <a:gd name="connsiteX10" fmla="*/ 305533 w 351692"/>
                                <a:gd name="connsiteY10" fmla="*/ 331734 h 351692"/>
                                <a:gd name="connsiteX11" fmla="*/ 331734 w 351692"/>
                                <a:gd name="connsiteY11" fmla="*/ 305533 h 351692"/>
                                <a:gd name="connsiteX12" fmla="*/ 243987 w 351692"/>
                                <a:gd name="connsiteY12" fmla="*/ 217610 h 351692"/>
                                <a:gd name="connsiteX13" fmla="*/ 138479 w 351692"/>
                                <a:gd name="connsiteY13" fmla="*/ 217610 h 351692"/>
                                <a:gd name="connsiteX14" fmla="*/ 59348 w 351692"/>
                                <a:gd name="connsiteY14" fmla="*/ 138479 h 351692"/>
                                <a:gd name="connsiteX15" fmla="*/ 138479 w 351692"/>
                                <a:gd name="connsiteY15" fmla="*/ 59348 h 351692"/>
                                <a:gd name="connsiteX16" fmla="*/ 217610 w 351692"/>
                                <a:gd name="connsiteY16" fmla="*/ 138479 h 351692"/>
                                <a:gd name="connsiteX17" fmla="*/ 138479 w 351692"/>
                                <a:gd name="connsiteY17" fmla="*/ 217610 h 351692"/>
                                <a:gd name="connsiteX18" fmla="*/ 147271 w 351692"/>
                                <a:gd name="connsiteY18" fmla="*/ 94517 h 351692"/>
                                <a:gd name="connsiteX19" fmla="*/ 129687 w 351692"/>
                                <a:gd name="connsiteY19" fmla="*/ 94517 h 351692"/>
                                <a:gd name="connsiteX20" fmla="*/ 129687 w 351692"/>
                                <a:gd name="connsiteY20" fmla="*/ 129687 h 351692"/>
                                <a:gd name="connsiteX21" fmla="*/ 94517 w 351692"/>
                                <a:gd name="connsiteY21" fmla="*/ 129687 h 351692"/>
                                <a:gd name="connsiteX22" fmla="*/ 94517 w 351692"/>
                                <a:gd name="connsiteY22" fmla="*/ 147271 h 351692"/>
                                <a:gd name="connsiteX23" fmla="*/ 129687 w 351692"/>
                                <a:gd name="connsiteY23" fmla="*/ 147271 h 351692"/>
                                <a:gd name="connsiteX24" fmla="*/ 129687 w 351692"/>
                                <a:gd name="connsiteY24" fmla="*/ 182440 h 351692"/>
                                <a:gd name="connsiteX25" fmla="*/ 147271 w 351692"/>
                                <a:gd name="connsiteY25" fmla="*/ 182440 h 351692"/>
                                <a:gd name="connsiteX26" fmla="*/ 147271 w 351692"/>
                                <a:gd name="connsiteY26" fmla="*/ 147271 h 351692"/>
                                <a:gd name="connsiteX27" fmla="*/ 182440 w 351692"/>
                                <a:gd name="connsiteY27" fmla="*/ 147271 h 351692"/>
                                <a:gd name="connsiteX28" fmla="*/ 182440 w 351692"/>
                                <a:gd name="connsiteY28" fmla="*/ 129687 h 351692"/>
                                <a:gd name="connsiteX29" fmla="*/ 147271 w 351692"/>
                                <a:gd name="connsiteY29" fmla="*/ 129687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351692" h="351692">
                                  <a:moveTo>
                                    <a:pt x="243987" y="217610"/>
                                  </a:moveTo>
                                  <a:lnTo>
                                    <a:pt x="230095" y="217610"/>
                                  </a:lnTo>
                                  <a:lnTo>
                                    <a:pt x="225171" y="212862"/>
                                  </a:lnTo>
                                  <a:cubicBezTo>
                                    <a:pt x="242404" y="192815"/>
                                    <a:pt x="252779" y="166790"/>
                                    <a:pt x="252779" y="138479"/>
                                  </a:cubicBezTo>
                                  <a:cubicBezTo>
                                    <a:pt x="252779" y="75350"/>
                                    <a:pt x="201608" y="24179"/>
                                    <a:pt x="138479" y="24179"/>
                                  </a:cubicBezTo>
                                  <a:cubicBezTo>
                                    <a:pt x="75350" y="24179"/>
                                    <a:pt x="24179" y="75350"/>
                                    <a:pt x="24179" y="138479"/>
                                  </a:cubicBezTo>
                                  <a:cubicBezTo>
                                    <a:pt x="24179" y="201608"/>
                                    <a:pt x="75350" y="252779"/>
                                    <a:pt x="138479" y="252779"/>
                                  </a:cubicBezTo>
                                  <a:cubicBezTo>
                                    <a:pt x="166790" y="252779"/>
                                    <a:pt x="192815" y="242404"/>
                                    <a:pt x="212862" y="225171"/>
                                  </a:cubicBezTo>
                                  <a:lnTo>
                                    <a:pt x="217610" y="230095"/>
                                  </a:lnTo>
                                  <a:lnTo>
                                    <a:pt x="217610" y="243987"/>
                                  </a:lnTo>
                                  <a:lnTo>
                                    <a:pt x="305533" y="331734"/>
                                  </a:lnTo>
                                  <a:lnTo>
                                    <a:pt x="331734" y="305533"/>
                                  </a:lnTo>
                                  <a:lnTo>
                                    <a:pt x="243987" y="217610"/>
                                  </a:lnTo>
                                  <a:close/>
                                  <a:moveTo>
                                    <a:pt x="138479" y="217610"/>
                                  </a:moveTo>
                                  <a:cubicBezTo>
                                    <a:pt x="94693" y="217610"/>
                                    <a:pt x="59348" y="182265"/>
                                    <a:pt x="59348" y="138479"/>
                                  </a:cubicBezTo>
                                  <a:cubicBezTo>
                                    <a:pt x="59348" y="94693"/>
                                    <a:pt x="94693" y="59348"/>
                                    <a:pt x="138479" y="59348"/>
                                  </a:cubicBezTo>
                                  <a:cubicBezTo>
                                    <a:pt x="182265" y="59348"/>
                                    <a:pt x="217610" y="94693"/>
                                    <a:pt x="217610" y="138479"/>
                                  </a:cubicBezTo>
                                  <a:cubicBezTo>
                                    <a:pt x="217610" y="182265"/>
                                    <a:pt x="182265" y="217610"/>
                                    <a:pt x="138479" y="217610"/>
                                  </a:cubicBezTo>
                                  <a:close/>
                                  <a:moveTo>
                                    <a:pt x="147271" y="94517"/>
                                  </a:moveTo>
                                  <a:lnTo>
                                    <a:pt x="129687" y="94517"/>
                                  </a:lnTo>
                                  <a:lnTo>
                                    <a:pt x="129687" y="129687"/>
                                  </a:lnTo>
                                  <a:lnTo>
                                    <a:pt x="94517" y="129687"/>
                                  </a:lnTo>
                                  <a:lnTo>
                                    <a:pt x="94517" y="147271"/>
                                  </a:lnTo>
                                  <a:lnTo>
                                    <a:pt x="129687" y="147271"/>
                                  </a:lnTo>
                                  <a:lnTo>
                                    <a:pt x="129687" y="182440"/>
                                  </a:lnTo>
                                  <a:lnTo>
                                    <a:pt x="147271" y="182440"/>
                                  </a:lnTo>
                                  <a:lnTo>
                                    <a:pt x="147271" y="147271"/>
                                  </a:lnTo>
                                  <a:lnTo>
                                    <a:pt x="182440" y="147271"/>
                                  </a:lnTo>
                                  <a:lnTo>
                                    <a:pt x="182440" y="129687"/>
                                  </a:lnTo>
                                  <a:lnTo>
                                    <a:pt x="147271" y="1296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89" name="Freeform: Shape 115"/>
                          <wps:cNvSpPr/>
                          <wps:spPr>
                            <a:xfrm>
                              <a:off x="5438459" y="4569195"/>
                              <a:ext cx="466018" cy="466018"/>
                            </a:xfrm>
                            <a:custGeom>
                              <a:avLst/>
                              <a:gdLst>
                                <a:gd name="connsiteX0" fmla="*/ 243987 w 351692"/>
                                <a:gd name="connsiteY0" fmla="*/ 217610 h 351692"/>
                                <a:gd name="connsiteX1" fmla="*/ 230095 w 351692"/>
                                <a:gd name="connsiteY1" fmla="*/ 217610 h 351692"/>
                                <a:gd name="connsiteX2" fmla="*/ 225171 w 351692"/>
                                <a:gd name="connsiteY2" fmla="*/ 212862 h 351692"/>
                                <a:gd name="connsiteX3" fmla="*/ 252779 w 351692"/>
                                <a:gd name="connsiteY3" fmla="*/ 138479 h 351692"/>
                                <a:gd name="connsiteX4" fmla="*/ 138479 w 351692"/>
                                <a:gd name="connsiteY4" fmla="*/ 24179 h 351692"/>
                                <a:gd name="connsiteX5" fmla="*/ 24179 w 351692"/>
                                <a:gd name="connsiteY5" fmla="*/ 138479 h 351692"/>
                                <a:gd name="connsiteX6" fmla="*/ 138479 w 351692"/>
                                <a:gd name="connsiteY6" fmla="*/ 252779 h 351692"/>
                                <a:gd name="connsiteX7" fmla="*/ 212862 w 351692"/>
                                <a:gd name="connsiteY7" fmla="*/ 225171 h 351692"/>
                                <a:gd name="connsiteX8" fmla="*/ 217610 w 351692"/>
                                <a:gd name="connsiteY8" fmla="*/ 230095 h 351692"/>
                                <a:gd name="connsiteX9" fmla="*/ 217610 w 351692"/>
                                <a:gd name="connsiteY9" fmla="*/ 243987 h 351692"/>
                                <a:gd name="connsiteX10" fmla="*/ 305533 w 351692"/>
                                <a:gd name="connsiteY10" fmla="*/ 331734 h 351692"/>
                                <a:gd name="connsiteX11" fmla="*/ 331734 w 351692"/>
                                <a:gd name="connsiteY11" fmla="*/ 305533 h 351692"/>
                                <a:gd name="connsiteX12" fmla="*/ 243987 w 351692"/>
                                <a:gd name="connsiteY12" fmla="*/ 217610 h 351692"/>
                                <a:gd name="connsiteX13" fmla="*/ 138479 w 351692"/>
                                <a:gd name="connsiteY13" fmla="*/ 217610 h 351692"/>
                                <a:gd name="connsiteX14" fmla="*/ 59348 w 351692"/>
                                <a:gd name="connsiteY14" fmla="*/ 138479 h 351692"/>
                                <a:gd name="connsiteX15" fmla="*/ 138479 w 351692"/>
                                <a:gd name="connsiteY15" fmla="*/ 59348 h 351692"/>
                                <a:gd name="connsiteX16" fmla="*/ 217610 w 351692"/>
                                <a:gd name="connsiteY16" fmla="*/ 138479 h 351692"/>
                                <a:gd name="connsiteX17" fmla="*/ 138479 w 351692"/>
                                <a:gd name="connsiteY17" fmla="*/ 217610 h 351692"/>
                                <a:gd name="connsiteX18" fmla="*/ 94517 w 351692"/>
                                <a:gd name="connsiteY18" fmla="*/ 129687 h 351692"/>
                                <a:gd name="connsiteX19" fmla="*/ 182440 w 351692"/>
                                <a:gd name="connsiteY19" fmla="*/ 129687 h 351692"/>
                                <a:gd name="connsiteX20" fmla="*/ 182440 w 351692"/>
                                <a:gd name="connsiteY20" fmla="*/ 147271 h 351692"/>
                                <a:gd name="connsiteX21" fmla="*/ 94517 w 351692"/>
                                <a:gd name="connsiteY21" fmla="*/ 147271 h 3516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351692" h="351692">
                                  <a:moveTo>
                                    <a:pt x="243987" y="217610"/>
                                  </a:moveTo>
                                  <a:lnTo>
                                    <a:pt x="230095" y="217610"/>
                                  </a:lnTo>
                                  <a:lnTo>
                                    <a:pt x="225171" y="212862"/>
                                  </a:lnTo>
                                  <a:cubicBezTo>
                                    <a:pt x="242404" y="192815"/>
                                    <a:pt x="252779" y="166790"/>
                                    <a:pt x="252779" y="138479"/>
                                  </a:cubicBezTo>
                                  <a:cubicBezTo>
                                    <a:pt x="252779" y="75350"/>
                                    <a:pt x="201608" y="24179"/>
                                    <a:pt x="138479" y="24179"/>
                                  </a:cubicBezTo>
                                  <a:cubicBezTo>
                                    <a:pt x="75350" y="24179"/>
                                    <a:pt x="24179" y="75350"/>
                                    <a:pt x="24179" y="138479"/>
                                  </a:cubicBezTo>
                                  <a:cubicBezTo>
                                    <a:pt x="24179" y="201608"/>
                                    <a:pt x="75350" y="252779"/>
                                    <a:pt x="138479" y="252779"/>
                                  </a:cubicBezTo>
                                  <a:cubicBezTo>
                                    <a:pt x="166790" y="252779"/>
                                    <a:pt x="192815" y="242404"/>
                                    <a:pt x="212862" y="225171"/>
                                  </a:cubicBezTo>
                                  <a:lnTo>
                                    <a:pt x="217610" y="230095"/>
                                  </a:lnTo>
                                  <a:lnTo>
                                    <a:pt x="217610" y="243987"/>
                                  </a:lnTo>
                                  <a:lnTo>
                                    <a:pt x="305533" y="331734"/>
                                  </a:lnTo>
                                  <a:lnTo>
                                    <a:pt x="331734" y="305533"/>
                                  </a:lnTo>
                                  <a:lnTo>
                                    <a:pt x="243987" y="217610"/>
                                  </a:lnTo>
                                  <a:close/>
                                  <a:moveTo>
                                    <a:pt x="138479" y="217610"/>
                                  </a:moveTo>
                                  <a:cubicBezTo>
                                    <a:pt x="94693" y="217610"/>
                                    <a:pt x="59348" y="182265"/>
                                    <a:pt x="59348" y="138479"/>
                                  </a:cubicBezTo>
                                  <a:cubicBezTo>
                                    <a:pt x="59348" y="94693"/>
                                    <a:pt x="94693" y="59348"/>
                                    <a:pt x="138479" y="59348"/>
                                  </a:cubicBezTo>
                                  <a:cubicBezTo>
                                    <a:pt x="182265" y="59348"/>
                                    <a:pt x="217610" y="94693"/>
                                    <a:pt x="217610" y="138479"/>
                                  </a:cubicBezTo>
                                  <a:cubicBezTo>
                                    <a:pt x="217610" y="182265"/>
                                    <a:pt x="182265" y="217610"/>
                                    <a:pt x="138479" y="217610"/>
                                  </a:cubicBezTo>
                                  <a:close/>
                                  <a:moveTo>
                                    <a:pt x="94517" y="129687"/>
                                  </a:moveTo>
                                  <a:lnTo>
                                    <a:pt x="182440" y="129687"/>
                                  </a:lnTo>
                                  <a:lnTo>
                                    <a:pt x="182440" y="147271"/>
                                  </a:lnTo>
                                  <a:lnTo>
                                    <a:pt x="94517" y="147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90" name="Freeform: Shape 150"/>
                          <wps:cNvSpPr/>
                          <wps:spPr>
                            <a:xfrm>
                              <a:off x="5485060" y="5987142"/>
                              <a:ext cx="372815" cy="559221"/>
                            </a:xfrm>
                            <a:custGeom>
                              <a:avLst/>
                              <a:gdLst>
                                <a:gd name="connsiteX0" fmla="*/ 217610 w 281354"/>
                                <a:gd name="connsiteY0" fmla="*/ 24179 h 422031"/>
                                <a:gd name="connsiteX1" fmla="*/ 76933 w 281354"/>
                                <a:gd name="connsiteY1" fmla="*/ 24179 h 422031"/>
                                <a:gd name="connsiteX2" fmla="*/ 24179 w 281354"/>
                                <a:gd name="connsiteY2" fmla="*/ 76933 h 422031"/>
                                <a:gd name="connsiteX3" fmla="*/ 24179 w 281354"/>
                                <a:gd name="connsiteY3" fmla="*/ 358287 h 422031"/>
                                <a:gd name="connsiteX4" fmla="*/ 76933 w 281354"/>
                                <a:gd name="connsiteY4" fmla="*/ 411041 h 422031"/>
                                <a:gd name="connsiteX5" fmla="*/ 217610 w 281354"/>
                                <a:gd name="connsiteY5" fmla="*/ 411041 h 422031"/>
                                <a:gd name="connsiteX6" fmla="*/ 270364 w 281354"/>
                                <a:gd name="connsiteY6" fmla="*/ 358287 h 422031"/>
                                <a:gd name="connsiteX7" fmla="*/ 270364 w 281354"/>
                                <a:gd name="connsiteY7" fmla="*/ 76933 h 422031"/>
                                <a:gd name="connsiteX8" fmla="*/ 217610 w 281354"/>
                                <a:gd name="connsiteY8" fmla="*/ 24179 h 422031"/>
                                <a:gd name="connsiteX9" fmla="*/ 235194 w 281354"/>
                                <a:gd name="connsiteY9" fmla="*/ 323118 h 422031"/>
                                <a:gd name="connsiteX10" fmla="*/ 59348 w 281354"/>
                                <a:gd name="connsiteY10" fmla="*/ 323118 h 422031"/>
                                <a:gd name="connsiteX11" fmla="*/ 59348 w 281354"/>
                                <a:gd name="connsiteY11" fmla="*/ 76933 h 422031"/>
                                <a:gd name="connsiteX12" fmla="*/ 235194 w 281354"/>
                                <a:gd name="connsiteY12" fmla="*/ 76933 h 422031"/>
                                <a:gd name="connsiteX13" fmla="*/ 235194 w 281354"/>
                                <a:gd name="connsiteY13" fmla="*/ 323118 h 422031"/>
                                <a:gd name="connsiteX14" fmla="*/ 182440 w 281354"/>
                                <a:gd name="connsiteY14" fmla="*/ 375871 h 422031"/>
                                <a:gd name="connsiteX15" fmla="*/ 112102 w 281354"/>
                                <a:gd name="connsiteY15" fmla="*/ 375871 h 422031"/>
                                <a:gd name="connsiteX16" fmla="*/ 112102 w 281354"/>
                                <a:gd name="connsiteY16" fmla="*/ 358287 h 422031"/>
                                <a:gd name="connsiteX17" fmla="*/ 182440 w 281354"/>
                                <a:gd name="connsiteY17" fmla="*/ 358287 h 422031"/>
                                <a:gd name="connsiteX18" fmla="*/ 182440 w 281354"/>
                                <a:gd name="connsiteY18" fmla="*/ 375871 h 422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81354" h="422031">
                                  <a:moveTo>
                                    <a:pt x="217610" y="24179"/>
                                  </a:moveTo>
                                  <a:lnTo>
                                    <a:pt x="76933" y="24179"/>
                                  </a:lnTo>
                                  <a:cubicBezTo>
                                    <a:pt x="47742" y="24179"/>
                                    <a:pt x="24179" y="47742"/>
                                    <a:pt x="24179" y="76933"/>
                                  </a:cubicBezTo>
                                  <a:lnTo>
                                    <a:pt x="24179" y="358287"/>
                                  </a:lnTo>
                                  <a:cubicBezTo>
                                    <a:pt x="24179" y="387477"/>
                                    <a:pt x="47742" y="411041"/>
                                    <a:pt x="76933" y="411041"/>
                                  </a:cubicBezTo>
                                  <a:lnTo>
                                    <a:pt x="217610" y="411041"/>
                                  </a:lnTo>
                                  <a:cubicBezTo>
                                    <a:pt x="246800" y="411041"/>
                                    <a:pt x="270364" y="387477"/>
                                    <a:pt x="270364" y="358287"/>
                                  </a:cubicBezTo>
                                  <a:lnTo>
                                    <a:pt x="270364" y="76933"/>
                                  </a:lnTo>
                                  <a:cubicBezTo>
                                    <a:pt x="270364" y="47742"/>
                                    <a:pt x="246800" y="24179"/>
                                    <a:pt x="217610" y="24179"/>
                                  </a:cubicBezTo>
                                  <a:close/>
                                  <a:moveTo>
                                    <a:pt x="235194" y="323118"/>
                                  </a:moveTo>
                                  <a:lnTo>
                                    <a:pt x="59348" y="323118"/>
                                  </a:lnTo>
                                  <a:lnTo>
                                    <a:pt x="59348" y="76933"/>
                                  </a:lnTo>
                                  <a:lnTo>
                                    <a:pt x="235194" y="76933"/>
                                  </a:lnTo>
                                  <a:lnTo>
                                    <a:pt x="235194" y="323118"/>
                                  </a:lnTo>
                                  <a:close/>
                                  <a:moveTo>
                                    <a:pt x="182440" y="375871"/>
                                  </a:moveTo>
                                  <a:lnTo>
                                    <a:pt x="112102" y="375871"/>
                                  </a:lnTo>
                                  <a:lnTo>
                                    <a:pt x="112102" y="358287"/>
                                  </a:lnTo>
                                  <a:lnTo>
                                    <a:pt x="182440" y="358287"/>
                                  </a:lnTo>
                                  <a:lnTo>
                                    <a:pt x="182440" y="375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91" name="Freeform: Shape 153"/>
                          <wps:cNvSpPr/>
                          <wps:spPr>
                            <a:xfrm>
                              <a:off x="4102153" y="6103646"/>
                              <a:ext cx="466018" cy="326213"/>
                            </a:xfrm>
                            <a:custGeom>
                              <a:avLst/>
                              <a:gdLst>
                                <a:gd name="connsiteX0" fmla="*/ 340702 w 351692"/>
                                <a:gd name="connsiteY0" fmla="*/ 112102 h 246184"/>
                                <a:gd name="connsiteX1" fmla="*/ 91528 w 351692"/>
                                <a:gd name="connsiteY1" fmla="*/ 112102 h 246184"/>
                                <a:gd name="connsiteX2" fmla="*/ 154481 w 351692"/>
                                <a:gd name="connsiteY2" fmla="*/ 48973 h 246184"/>
                                <a:gd name="connsiteX3" fmla="*/ 129687 w 351692"/>
                                <a:gd name="connsiteY3" fmla="*/ 24179 h 246184"/>
                                <a:gd name="connsiteX4" fmla="*/ 24179 w 351692"/>
                                <a:gd name="connsiteY4" fmla="*/ 129687 h 246184"/>
                                <a:gd name="connsiteX5" fmla="*/ 129687 w 351692"/>
                                <a:gd name="connsiteY5" fmla="*/ 235194 h 246184"/>
                                <a:gd name="connsiteX6" fmla="*/ 154481 w 351692"/>
                                <a:gd name="connsiteY6" fmla="*/ 210400 h 246184"/>
                                <a:gd name="connsiteX7" fmla="*/ 91528 w 351692"/>
                                <a:gd name="connsiteY7" fmla="*/ 147271 h 246184"/>
                                <a:gd name="connsiteX8" fmla="*/ 340702 w 351692"/>
                                <a:gd name="connsiteY8" fmla="*/ 147271 h 246184"/>
                                <a:gd name="connsiteX9" fmla="*/ 340702 w 351692"/>
                                <a:gd name="connsiteY9" fmla="*/ 112102 h 246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51692" h="246184">
                                  <a:moveTo>
                                    <a:pt x="340702" y="112102"/>
                                  </a:moveTo>
                                  <a:lnTo>
                                    <a:pt x="91528" y="112102"/>
                                  </a:lnTo>
                                  <a:lnTo>
                                    <a:pt x="154481" y="48973"/>
                                  </a:lnTo>
                                  <a:lnTo>
                                    <a:pt x="129687" y="24179"/>
                                  </a:lnTo>
                                  <a:lnTo>
                                    <a:pt x="24179" y="129687"/>
                                  </a:lnTo>
                                  <a:lnTo>
                                    <a:pt x="129687" y="235194"/>
                                  </a:lnTo>
                                  <a:lnTo>
                                    <a:pt x="154481" y="210400"/>
                                  </a:lnTo>
                                  <a:lnTo>
                                    <a:pt x="91528" y="147271"/>
                                  </a:lnTo>
                                  <a:lnTo>
                                    <a:pt x="340702" y="147271"/>
                                  </a:lnTo>
                                  <a:lnTo>
                                    <a:pt x="340702" y="112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92" name="Freeform: Shape 156"/>
                          <wps:cNvSpPr/>
                          <wps:spPr>
                            <a:xfrm>
                              <a:off x="2765849" y="5987142"/>
                              <a:ext cx="466018" cy="489318"/>
                            </a:xfrm>
                            <a:custGeom>
                              <a:avLst/>
                              <a:gdLst>
                                <a:gd name="connsiteX0" fmla="*/ 305533 w 351692"/>
                                <a:gd name="connsiteY0" fmla="*/ 252779 h 369277"/>
                                <a:gd name="connsiteX1" fmla="*/ 305533 w 351692"/>
                                <a:gd name="connsiteY1" fmla="*/ 305533 h 369277"/>
                                <a:gd name="connsiteX2" fmla="*/ 287948 w 351692"/>
                                <a:gd name="connsiteY2" fmla="*/ 323118 h 369277"/>
                                <a:gd name="connsiteX3" fmla="*/ 270364 w 351692"/>
                                <a:gd name="connsiteY3" fmla="*/ 323118 h 369277"/>
                                <a:gd name="connsiteX4" fmla="*/ 270364 w 351692"/>
                                <a:gd name="connsiteY4" fmla="*/ 252779 h 369277"/>
                                <a:gd name="connsiteX5" fmla="*/ 305533 w 351692"/>
                                <a:gd name="connsiteY5" fmla="*/ 252779 h 369277"/>
                                <a:gd name="connsiteX6" fmla="*/ 94517 w 351692"/>
                                <a:gd name="connsiteY6" fmla="*/ 252779 h 369277"/>
                                <a:gd name="connsiteX7" fmla="*/ 94517 w 351692"/>
                                <a:gd name="connsiteY7" fmla="*/ 323118 h 369277"/>
                                <a:gd name="connsiteX8" fmla="*/ 76933 w 351692"/>
                                <a:gd name="connsiteY8" fmla="*/ 323118 h 369277"/>
                                <a:gd name="connsiteX9" fmla="*/ 59348 w 351692"/>
                                <a:gd name="connsiteY9" fmla="*/ 305533 h 369277"/>
                                <a:gd name="connsiteX10" fmla="*/ 59348 w 351692"/>
                                <a:gd name="connsiteY10" fmla="*/ 252779 h 369277"/>
                                <a:gd name="connsiteX11" fmla="*/ 94517 w 351692"/>
                                <a:gd name="connsiteY11" fmla="*/ 252779 h 369277"/>
                                <a:gd name="connsiteX12" fmla="*/ 182440 w 351692"/>
                                <a:gd name="connsiteY12" fmla="*/ 24179 h 369277"/>
                                <a:gd name="connsiteX13" fmla="*/ 24179 w 351692"/>
                                <a:gd name="connsiteY13" fmla="*/ 182440 h 369277"/>
                                <a:gd name="connsiteX14" fmla="*/ 24179 w 351692"/>
                                <a:gd name="connsiteY14" fmla="*/ 305533 h 369277"/>
                                <a:gd name="connsiteX15" fmla="*/ 76933 w 351692"/>
                                <a:gd name="connsiteY15" fmla="*/ 358287 h 369277"/>
                                <a:gd name="connsiteX16" fmla="*/ 129687 w 351692"/>
                                <a:gd name="connsiteY16" fmla="*/ 358287 h 369277"/>
                                <a:gd name="connsiteX17" fmla="*/ 129687 w 351692"/>
                                <a:gd name="connsiteY17" fmla="*/ 217610 h 369277"/>
                                <a:gd name="connsiteX18" fmla="*/ 59348 w 351692"/>
                                <a:gd name="connsiteY18" fmla="*/ 217610 h 369277"/>
                                <a:gd name="connsiteX19" fmla="*/ 59348 w 351692"/>
                                <a:gd name="connsiteY19" fmla="*/ 182440 h 369277"/>
                                <a:gd name="connsiteX20" fmla="*/ 182440 w 351692"/>
                                <a:gd name="connsiteY20" fmla="*/ 59348 h 369277"/>
                                <a:gd name="connsiteX21" fmla="*/ 305533 w 351692"/>
                                <a:gd name="connsiteY21" fmla="*/ 182440 h 369277"/>
                                <a:gd name="connsiteX22" fmla="*/ 305533 w 351692"/>
                                <a:gd name="connsiteY22" fmla="*/ 217610 h 369277"/>
                                <a:gd name="connsiteX23" fmla="*/ 235194 w 351692"/>
                                <a:gd name="connsiteY23" fmla="*/ 217610 h 369277"/>
                                <a:gd name="connsiteX24" fmla="*/ 235194 w 351692"/>
                                <a:gd name="connsiteY24" fmla="*/ 358287 h 369277"/>
                                <a:gd name="connsiteX25" fmla="*/ 287948 w 351692"/>
                                <a:gd name="connsiteY25" fmla="*/ 358287 h 369277"/>
                                <a:gd name="connsiteX26" fmla="*/ 340702 w 351692"/>
                                <a:gd name="connsiteY26" fmla="*/ 305533 h 369277"/>
                                <a:gd name="connsiteX27" fmla="*/ 340702 w 351692"/>
                                <a:gd name="connsiteY27" fmla="*/ 182440 h 369277"/>
                                <a:gd name="connsiteX28" fmla="*/ 182440 w 351692"/>
                                <a:gd name="connsiteY28" fmla="*/ 24179 h 369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51692" h="369277">
                                  <a:moveTo>
                                    <a:pt x="305533" y="252779"/>
                                  </a:moveTo>
                                  <a:lnTo>
                                    <a:pt x="305533" y="305533"/>
                                  </a:lnTo>
                                  <a:cubicBezTo>
                                    <a:pt x="305533" y="315204"/>
                                    <a:pt x="297620" y="323118"/>
                                    <a:pt x="287948" y="323118"/>
                                  </a:cubicBezTo>
                                  <a:lnTo>
                                    <a:pt x="270364" y="323118"/>
                                  </a:lnTo>
                                  <a:lnTo>
                                    <a:pt x="270364" y="252779"/>
                                  </a:lnTo>
                                  <a:lnTo>
                                    <a:pt x="305533" y="252779"/>
                                  </a:lnTo>
                                  <a:moveTo>
                                    <a:pt x="94517" y="252779"/>
                                  </a:moveTo>
                                  <a:lnTo>
                                    <a:pt x="94517" y="323118"/>
                                  </a:lnTo>
                                  <a:lnTo>
                                    <a:pt x="76933" y="323118"/>
                                  </a:lnTo>
                                  <a:cubicBezTo>
                                    <a:pt x="67261" y="323118"/>
                                    <a:pt x="59348" y="315204"/>
                                    <a:pt x="59348" y="305533"/>
                                  </a:cubicBezTo>
                                  <a:lnTo>
                                    <a:pt x="59348" y="252779"/>
                                  </a:lnTo>
                                  <a:lnTo>
                                    <a:pt x="94517" y="252779"/>
                                  </a:lnTo>
                                  <a:moveTo>
                                    <a:pt x="182440" y="24179"/>
                                  </a:moveTo>
                                  <a:cubicBezTo>
                                    <a:pt x="95045" y="24179"/>
                                    <a:pt x="24179" y="95045"/>
                                    <a:pt x="24179" y="182440"/>
                                  </a:cubicBezTo>
                                  <a:lnTo>
                                    <a:pt x="24179" y="305533"/>
                                  </a:lnTo>
                                  <a:cubicBezTo>
                                    <a:pt x="24179" y="334723"/>
                                    <a:pt x="47742" y="358287"/>
                                    <a:pt x="76933" y="358287"/>
                                  </a:cubicBezTo>
                                  <a:lnTo>
                                    <a:pt x="129687" y="358287"/>
                                  </a:lnTo>
                                  <a:lnTo>
                                    <a:pt x="129687" y="217610"/>
                                  </a:lnTo>
                                  <a:lnTo>
                                    <a:pt x="59348" y="217610"/>
                                  </a:lnTo>
                                  <a:lnTo>
                                    <a:pt x="59348" y="182440"/>
                                  </a:lnTo>
                                  <a:cubicBezTo>
                                    <a:pt x="59348" y="114388"/>
                                    <a:pt x="114388" y="59348"/>
                                    <a:pt x="182440" y="59348"/>
                                  </a:cubicBezTo>
                                  <a:cubicBezTo>
                                    <a:pt x="250493" y="59348"/>
                                    <a:pt x="305533" y="114388"/>
                                    <a:pt x="305533" y="182440"/>
                                  </a:cubicBezTo>
                                  <a:lnTo>
                                    <a:pt x="305533" y="217610"/>
                                  </a:lnTo>
                                  <a:lnTo>
                                    <a:pt x="235194" y="217610"/>
                                  </a:lnTo>
                                  <a:lnTo>
                                    <a:pt x="235194" y="358287"/>
                                  </a:lnTo>
                                  <a:lnTo>
                                    <a:pt x="287948" y="358287"/>
                                  </a:lnTo>
                                  <a:cubicBezTo>
                                    <a:pt x="317139" y="358287"/>
                                    <a:pt x="340702" y="334723"/>
                                    <a:pt x="340702" y="305533"/>
                                  </a:cubicBezTo>
                                  <a:lnTo>
                                    <a:pt x="340702" y="182440"/>
                                  </a:lnTo>
                                  <a:cubicBezTo>
                                    <a:pt x="340702" y="95045"/>
                                    <a:pt x="269836" y="24179"/>
                                    <a:pt x="182440" y="241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93" name="Freeform: Shape 159"/>
                          <wps:cNvSpPr/>
                          <wps:spPr>
                            <a:xfrm>
                              <a:off x="1382942" y="6010443"/>
                              <a:ext cx="559221" cy="512619"/>
                            </a:xfrm>
                            <a:custGeom>
                              <a:avLst/>
                              <a:gdLst>
                                <a:gd name="connsiteX0" fmla="*/ 375871 w 422031"/>
                                <a:gd name="connsiteY0" fmla="*/ 24179 h 386861"/>
                                <a:gd name="connsiteX1" fmla="*/ 59348 w 422031"/>
                                <a:gd name="connsiteY1" fmla="*/ 24179 h 386861"/>
                                <a:gd name="connsiteX2" fmla="*/ 24179 w 422031"/>
                                <a:gd name="connsiteY2" fmla="*/ 59348 h 386861"/>
                                <a:gd name="connsiteX3" fmla="*/ 24179 w 422031"/>
                                <a:gd name="connsiteY3" fmla="*/ 270364 h 386861"/>
                                <a:gd name="connsiteX4" fmla="*/ 59348 w 422031"/>
                                <a:gd name="connsiteY4" fmla="*/ 305533 h 386861"/>
                                <a:gd name="connsiteX5" fmla="*/ 182440 w 422031"/>
                                <a:gd name="connsiteY5" fmla="*/ 305533 h 386861"/>
                                <a:gd name="connsiteX6" fmla="*/ 182440 w 422031"/>
                                <a:gd name="connsiteY6" fmla="*/ 340702 h 386861"/>
                                <a:gd name="connsiteX7" fmla="*/ 147271 w 422031"/>
                                <a:gd name="connsiteY7" fmla="*/ 340702 h 386861"/>
                                <a:gd name="connsiteX8" fmla="*/ 147271 w 422031"/>
                                <a:gd name="connsiteY8" fmla="*/ 375871 h 386861"/>
                                <a:gd name="connsiteX9" fmla="*/ 287948 w 422031"/>
                                <a:gd name="connsiteY9" fmla="*/ 375871 h 386861"/>
                                <a:gd name="connsiteX10" fmla="*/ 287948 w 422031"/>
                                <a:gd name="connsiteY10" fmla="*/ 340702 h 386861"/>
                                <a:gd name="connsiteX11" fmla="*/ 252779 w 422031"/>
                                <a:gd name="connsiteY11" fmla="*/ 340702 h 386861"/>
                                <a:gd name="connsiteX12" fmla="*/ 252779 w 422031"/>
                                <a:gd name="connsiteY12" fmla="*/ 305533 h 386861"/>
                                <a:gd name="connsiteX13" fmla="*/ 375871 w 422031"/>
                                <a:gd name="connsiteY13" fmla="*/ 305533 h 386861"/>
                                <a:gd name="connsiteX14" fmla="*/ 411041 w 422031"/>
                                <a:gd name="connsiteY14" fmla="*/ 270364 h 386861"/>
                                <a:gd name="connsiteX15" fmla="*/ 411041 w 422031"/>
                                <a:gd name="connsiteY15" fmla="*/ 59348 h 386861"/>
                                <a:gd name="connsiteX16" fmla="*/ 375871 w 422031"/>
                                <a:gd name="connsiteY16" fmla="*/ 24179 h 386861"/>
                                <a:gd name="connsiteX17" fmla="*/ 375871 w 422031"/>
                                <a:gd name="connsiteY17" fmla="*/ 270364 h 386861"/>
                                <a:gd name="connsiteX18" fmla="*/ 59348 w 422031"/>
                                <a:gd name="connsiteY18" fmla="*/ 270364 h 386861"/>
                                <a:gd name="connsiteX19" fmla="*/ 59348 w 422031"/>
                                <a:gd name="connsiteY19" fmla="*/ 59348 h 386861"/>
                                <a:gd name="connsiteX20" fmla="*/ 375871 w 422031"/>
                                <a:gd name="connsiteY20" fmla="*/ 59348 h 386861"/>
                                <a:gd name="connsiteX21" fmla="*/ 375871 w 422031"/>
                                <a:gd name="connsiteY21" fmla="*/ 270364 h 386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22031" h="386861">
                                  <a:moveTo>
                                    <a:pt x="375871" y="24179"/>
                                  </a:moveTo>
                                  <a:lnTo>
                                    <a:pt x="59348" y="24179"/>
                                  </a:lnTo>
                                  <a:cubicBezTo>
                                    <a:pt x="40005" y="24179"/>
                                    <a:pt x="24179" y="40005"/>
                                    <a:pt x="24179" y="59348"/>
                                  </a:cubicBezTo>
                                  <a:lnTo>
                                    <a:pt x="24179" y="270364"/>
                                  </a:lnTo>
                                  <a:cubicBezTo>
                                    <a:pt x="24179" y="289707"/>
                                    <a:pt x="40005" y="305533"/>
                                    <a:pt x="59348" y="305533"/>
                                  </a:cubicBezTo>
                                  <a:lnTo>
                                    <a:pt x="182440" y="305533"/>
                                  </a:lnTo>
                                  <a:lnTo>
                                    <a:pt x="182440" y="340702"/>
                                  </a:lnTo>
                                  <a:lnTo>
                                    <a:pt x="147271" y="340702"/>
                                  </a:lnTo>
                                  <a:lnTo>
                                    <a:pt x="147271" y="375871"/>
                                  </a:lnTo>
                                  <a:lnTo>
                                    <a:pt x="287948" y="375871"/>
                                  </a:lnTo>
                                  <a:lnTo>
                                    <a:pt x="287948" y="340702"/>
                                  </a:lnTo>
                                  <a:lnTo>
                                    <a:pt x="252779" y="340702"/>
                                  </a:lnTo>
                                  <a:lnTo>
                                    <a:pt x="252779" y="305533"/>
                                  </a:lnTo>
                                  <a:lnTo>
                                    <a:pt x="375871" y="305533"/>
                                  </a:lnTo>
                                  <a:cubicBezTo>
                                    <a:pt x="395214" y="305533"/>
                                    <a:pt x="411041" y="289707"/>
                                    <a:pt x="411041" y="270364"/>
                                  </a:cubicBezTo>
                                  <a:lnTo>
                                    <a:pt x="411041" y="59348"/>
                                  </a:lnTo>
                                  <a:cubicBezTo>
                                    <a:pt x="411041" y="40005"/>
                                    <a:pt x="395214" y="24179"/>
                                    <a:pt x="375871" y="24179"/>
                                  </a:cubicBezTo>
                                  <a:close/>
                                  <a:moveTo>
                                    <a:pt x="375871" y="270364"/>
                                  </a:moveTo>
                                  <a:lnTo>
                                    <a:pt x="59348" y="270364"/>
                                  </a:lnTo>
                                  <a:lnTo>
                                    <a:pt x="59348" y="59348"/>
                                  </a:lnTo>
                                  <a:lnTo>
                                    <a:pt x="375871" y="59348"/>
                                  </a:lnTo>
                                  <a:lnTo>
                                    <a:pt x="375871" y="270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94" name="Freeform: Shape 162"/>
                          <wps:cNvSpPr/>
                          <wps:spPr>
                            <a:xfrm>
                              <a:off x="23336" y="6057044"/>
                              <a:ext cx="605822" cy="419415"/>
                            </a:xfrm>
                            <a:custGeom>
                              <a:avLst/>
                              <a:gdLst>
                                <a:gd name="connsiteX0" fmla="*/ 375871 w 457200"/>
                                <a:gd name="connsiteY0" fmla="*/ 270364 h 316523"/>
                                <a:gd name="connsiteX1" fmla="*/ 410865 w 457200"/>
                                <a:gd name="connsiteY1" fmla="*/ 235194 h 316523"/>
                                <a:gd name="connsiteX2" fmla="*/ 411041 w 457200"/>
                                <a:gd name="connsiteY2" fmla="*/ 59348 h 316523"/>
                                <a:gd name="connsiteX3" fmla="*/ 375871 w 457200"/>
                                <a:gd name="connsiteY3" fmla="*/ 24179 h 316523"/>
                                <a:gd name="connsiteX4" fmla="*/ 94517 w 457200"/>
                                <a:gd name="connsiteY4" fmla="*/ 24179 h 316523"/>
                                <a:gd name="connsiteX5" fmla="*/ 59348 w 457200"/>
                                <a:gd name="connsiteY5" fmla="*/ 59348 h 316523"/>
                                <a:gd name="connsiteX6" fmla="*/ 59348 w 457200"/>
                                <a:gd name="connsiteY6" fmla="*/ 235194 h 316523"/>
                                <a:gd name="connsiteX7" fmla="*/ 94517 w 457200"/>
                                <a:gd name="connsiteY7" fmla="*/ 270364 h 316523"/>
                                <a:gd name="connsiteX8" fmla="*/ 24179 w 457200"/>
                                <a:gd name="connsiteY8" fmla="*/ 270364 h 316523"/>
                                <a:gd name="connsiteX9" fmla="*/ 24179 w 457200"/>
                                <a:gd name="connsiteY9" fmla="*/ 305533 h 316523"/>
                                <a:gd name="connsiteX10" fmla="*/ 446210 w 457200"/>
                                <a:gd name="connsiteY10" fmla="*/ 305533 h 316523"/>
                                <a:gd name="connsiteX11" fmla="*/ 446210 w 457200"/>
                                <a:gd name="connsiteY11" fmla="*/ 270364 h 316523"/>
                                <a:gd name="connsiteX12" fmla="*/ 375871 w 457200"/>
                                <a:gd name="connsiteY12" fmla="*/ 270364 h 316523"/>
                                <a:gd name="connsiteX13" fmla="*/ 94517 w 457200"/>
                                <a:gd name="connsiteY13" fmla="*/ 59348 h 316523"/>
                                <a:gd name="connsiteX14" fmla="*/ 375871 w 457200"/>
                                <a:gd name="connsiteY14" fmla="*/ 59348 h 316523"/>
                                <a:gd name="connsiteX15" fmla="*/ 375871 w 457200"/>
                                <a:gd name="connsiteY15" fmla="*/ 235194 h 316523"/>
                                <a:gd name="connsiteX16" fmla="*/ 94517 w 457200"/>
                                <a:gd name="connsiteY16" fmla="*/ 235194 h 316523"/>
                                <a:gd name="connsiteX17" fmla="*/ 94517 w 457200"/>
                                <a:gd name="connsiteY17" fmla="*/ 59348 h 316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457200" h="316523">
                                  <a:moveTo>
                                    <a:pt x="375871" y="270364"/>
                                  </a:moveTo>
                                  <a:cubicBezTo>
                                    <a:pt x="395214" y="270364"/>
                                    <a:pt x="410865" y="254537"/>
                                    <a:pt x="410865" y="235194"/>
                                  </a:cubicBezTo>
                                  <a:lnTo>
                                    <a:pt x="411041" y="59348"/>
                                  </a:lnTo>
                                  <a:cubicBezTo>
                                    <a:pt x="411041" y="40005"/>
                                    <a:pt x="395214" y="24179"/>
                                    <a:pt x="375871" y="24179"/>
                                  </a:cubicBezTo>
                                  <a:lnTo>
                                    <a:pt x="94517" y="24179"/>
                                  </a:lnTo>
                                  <a:cubicBezTo>
                                    <a:pt x="75174" y="24179"/>
                                    <a:pt x="59348" y="40005"/>
                                    <a:pt x="59348" y="59348"/>
                                  </a:cubicBezTo>
                                  <a:lnTo>
                                    <a:pt x="59348" y="235194"/>
                                  </a:lnTo>
                                  <a:cubicBezTo>
                                    <a:pt x="59348" y="254537"/>
                                    <a:pt x="75174" y="270364"/>
                                    <a:pt x="94517" y="270364"/>
                                  </a:cubicBezTo>
                                  <a:lnTo>
                                    <a:pt x="24179" y="270364"/>
                                  </a:lnTo>
                                  <a:lnTo>
                                    <a:pt x="24179" y="305533"/>
                                  </a:lnTo>
                                  <a:lnTo>
                                    <a:pt x="446210" y="305533"/>
                                  </a:lnTo>
                                  <a:lnTo>
                                    <a:pt x="446210" y="270364"/>
                                  </a:lnTo>
                                  <a:lnTo>
                                    <a:pt x="375871" y="270364"/>
                                  </a:lnTo>
                                  <a:close/>
                                  <a:moveTo>
                                    <a:pt x="94517" y="59348"/>
                                  </a:moveTo>
                                  <a:lnTo>
                                    <a:pt x="375871" y="59348"/>
                                  </a:lnTo>
                                  <a:lnTo>
                                    <a:pt x="375871" y="235194"/>
                                  </a:lnTo>
                                  <a:lnTo>
                                    <a:pt x="94517" y="235194"/>
                                  </a:lnTo>
                                  <a:lnTo>
                                    <a:pt x="94517" y="59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95" name="Freeform: Shape 165"/>
                          <wps:cNvSpPr/>
                          <wps:spPr>
                            <a:xfrm>
                              <a:off x="102559" y="1700681"/>
                              <a:ext cx="466018" cy="372815"/>
                            </a:xfrm>
                            <a:custGeom>
                              <a:avLst/>
                              <a:gdLst>
                                <a:gd name="connsiteX0" fmla="*/ 122653 w 351692"/>
                                <a:gd name="connsiteY0" fmla="*/ 210576 h 281354"/>
                                <a:gd name="connsiteX1" fmla="*/ 48797 w 351692"/>
                                <a:gd name="connsiteY1" fmla="*/ 136720 h 281354"/>
                                <a:gd name="connsiteX2" fmla="*/ 24179 w 351692"/>
                                <a:gd name="connsiteY2" fmla="*/ 161339 h 281354"/>
                                <a:gd name="connsiteX3" fmla="*/ 122653 w 351692"/>
                                <a:gd name="connsiteY3" fmla="*/ 259813 h 281354"/>
                                <a:gd name="connsiteX4" fmla="*/ 333668 w 351692"/>
                                <a:gd name="connsiteY4" fmla="*/ 48797 h 281354"/>
                                <a:gd name="connsiteX5" fmla="*/ 309050 w 351692"/>
                                <a:gd name="connsiteY5" fmla="*/ 24179 h 281354"/>
                                <a:gd name="connsiteX6" fmla="*/ 122653 w 351692"/>
                                <a:gd name="connsiteY6" fmla="*/ 210576 h 2813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51692" h="281354">
                                  <a:moveTo>
                                    <a:pt x="122653" y="210576"/>
                                  </a:moveTo>
                                  <a:lnTo>
                                    <a:pt x="48797" y="136720"/>
                                  </a:lnTo>
                                  <a:lnTo>
                                    <a:pt x="24179" y="161339"/>
                                  </a:lnTo>
                                  <a:lnTo>
                                    <a:pt x="122653" y="259813"/>
                                  </a:lnTo>
                                  <a:lnTo>
                                    <a:pt x="333668" y="48797"/>
                                  </a:lnTo>
                                  <a:lnTo>
                                    <a:pt x="309050" y="24179"/>
                                  </a:lnTo>
                                  <a:lnTo>
                                    <a:pt x="122653" y="210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7463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4" o:spid="_x0000_s1026" o:spt="203" style="position:absolute;left:0pt;margin-left:73.85pt;margin-top:64pt;height:728.65pt;width:467.25pt;z-index:251661312;mso-width-relative:page;mso-height-relative:page;" coordsize="5934084,9253864" o:gfxdata="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">
                <o:lock v:ext="edit" aspectratio="f"/>
                <v:group id="_x0000_s1026" o:spid="_x0000_s1026" o:spt="203" style="position:absolute;left:0;top:0;height:956907;width:2912334;" coordsize="2912334,956907" o:gfxdata="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yDpEVvgAAANsAAAAPAAAAAAAAAAEA&#10;IAAAADgAAABkcnMvZG93bnJldi54bWxQSwECFAAUAAAACACHTuJAMy8FnjsAAAA5AAAAFQAAAAAA&#10;AAABACAAAAAjAQAAZHJzL2dyb3Vwc2hhcGV4bWwueG1sUEsFBgAAAAAGAAYAYAEAAOADAAAAAA==&#10;">
                  <o:lock v:ext="edit" aspectratio="f"/>
                  <v:shape id="文本框 2" o:spid="_x0000_s1026" o:spt="100" style="position:absolute;left:120495;top:0;height:311670;width:183825;" fillcolor="#5B9BD5 [3208]" filled="t" stroked="f" coordsize="171222,290303" o:gfxdata="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bQSUDuQAAANsAAAAPAAAAAAAAAAEAIAAAADgAAABkcnMvZG93bnJldi54bWxQ&#10;SwECFAAUAAAACACHTuJAMy8FnjsAAAA5AAAAEAAAAAAAAAABACAAAAAeAQAAZHJzL3NoYXBleG1s&#10;LnhtbFBLBQYAAAAABgAGAFsBAADIAwAAAAA=&#10;" path="m84493,0c105831,0,123441,4124,137322,12373c151203,20623,160324,30905,164683,43221c169042,55536,171222,74697,171222,100703l171222,127169,98775,127169,98775,78746c98775,64666,98001,55880,96452,52388c94904,48896,91491,47150,86213,47150c80248,47150,76462,49273,74856,53517c73250,57762,72447,66940,72447,81050l72447,210457c72447,223994,73250,232827,74856,236957c76462,241087,80076,243152,85697,243152c91089,243152,94617,241082,96280,236942c97944,232803,98775,223085,98775,207789l98775,172770,171222,172770,171222,183628c171222,212464,169186,232914,165113,244978c161041,257042,152035,267612,138096,276688c124158,285765,106978,290303,86558,290303c65334,290303,47839,286460,34072,278773c20306,271087,11185,260447,6711,246852c2237,233257,0,212808,0,185505l0,104110c0,84033,688,68976,2065,58938c3442,48900,7543,39234,14369,29942c21195,20650,30659,13336,42763,8001c54866,2667,68776,0,84493,0xe">
                    <v:fill on="t" focussize="0,0"/>
                    <v:stroke on="f"/>
                    <v:imagedata o:title=""/>
                    <o:lock v:ext="edit" aspectratio="f"/>
                  </v:shape>
                  <v:shape id="文本框 3" o:spid="_x0000_s1026" o:spt="100" style="position:absolute;left:335242;top:0;height:311670;width:179945;" fillcolor="#5B9BD5 [3208]" filled="t" stroked="f" coordsize="167608,290303" o:gfxdata="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4vy4O+AAAA2wAAAA8AAAAAAAAAAQAgAAAAOAAAAGRycy9kb3ducmV2&#10;LnhtbFBLAQIUABQAAAAIAIdO4kAzLwWeOwAAADkAAAAQAAAAAAAAAAEAIAAAACMBAABkcnMvc2hh&#10;cGV4bWwueG1sUEsFBgAAAAAGAAYAWwEAAM0DAAAAAA==&#10;" path="m83804,0c98718,0,112112,2437,123985,7313c135859,12189,145410,19502,152637,29254c159865,39005,164167,49617,165543,61089c166920,72561,167608,92637,167608,121318l167608,168985c167608,196977,166949,216795,165629,228439c164310,240083,160180,250724,153239,260360c146299,269997,136920,277397,125104,282559c113288,287722,99521,290303,83804,290303c68890,290303,55497,287865,43623,282989c31749,278114,22199,270800,14971,261049c7744,251297,3442,240686,2065,229214c688,217741,0,197665,0,168985l0,121318c0,93326,660,73508,1979,61863c3298,50219,7428,39579,14369,29942c21310,20305,30688,12906,42504,7743c54321,2581,68087,0,83804,0xm84148,47150c80363,47150,77466,48613,75458,51538c73451,54464,72447,63097,72447,77437l72447,207531c72447,223707,73106,233688,74426,237474c75745,241259,78814,243152,83632,243152c88565,243152,91720,240973,93097,236613c94473,232254,95162,221871,95162,205466l95162,77437c95162,64473,94445,56185,93011,52571c91577,48957,88623,47150,84148,47150xe">
                    <v:fill on="t" focussize="0,0"/>
                    <v:stroke on="f"/>
                    <v:imagedata o:title=""/>
                    <o:lock v:ext="edit" aspectratio="f"/>
                  </v:shape>
                  <v:shape id="文本框 4" o:spid="_x0000_s1026" o:spt="100" style="position:absolute;left:760488;top:0;height:311670;width:177729;" fillcolor="#5B9BD5 [3208]" filled="t" stroked="f" coordsize="165544,290303" o:gfxdata="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naNravwAAANsAAAAPAAAAAAAAAAEAIAAAADgAAABkcnMvZG93bnJl&#10;di54bWxQSwECFAAUAAAACACHTuJAMy8FnjsAAAA5AAAAEAAAAAAAAAABACAAAAAkAQAAZHJzL3No&#10;YXBleG1sLnhtbFBLBQYAAAAABgAGAFsBAADOAwAAAAA=&#10;" path="m78642,0c97456,0,113489,3040,126739,9120c139989,15200,148766,22858,153068,32093c157370,41328,159521,57016,159521,79158l159521,90171,92236,90171,92236,69521c92236,59884,91376,53747,89655,51108c87934,48470,85066,47150,81051,47150c76692,47150,73393,48930,71156,52489c68919,56048,67801,61444,67801,68677c67801,77975,69058,84977,71573,89684c73975,94391,80799,100069,92046,106718c124295,125858,144607,141566,152982,153841c161356,166117,165544,185906,165544,213210c165544,233057,163220,247684,158574,257091c153928,266498,144951,274385,131643,280752c118336,287119,102848,290303,85181,290303c65793,290303,49245,286632,35535,279290c21826,271947,12849,262598,8604,251240c4360,239883,2237,223764,2237,202885l2237,184644,69522,184644,69522,218544c69522,228984,70468,235695,72361,238678c74254,241661,77609,243152,82428,243152c87246,243152,90831,241259,93183,237474c95535,233688,96711,228066,96711,220609c96711,204204,94474,193478,89999,188430c85410,183382,74110,174950,56099,163134c38088,151203,26157,142541,20306,137149c14455,131757,9608,124301,5765,114779c1922,105257,0,93096,0,78297c0,56959,2725,41357,8174,31491c13623,21625,22428,13910,34589,8346c46749,2782,61434,0,78642,0xe">
                    <v:fill on="t" focussize="0,0"/>
                    <v:stroke on="f"/>
                    <v:imagedata o:title=""/>
                    <o:lock v:ext="edit" aspectratio="f"/>
                  </v:shape>
                  <v:shape id="文本框 5" o:spid="_x0000_s1026" o:spt="100" style="position:absolute;left:0;top:6280;height:299108;width:77779;" fillcolor="#5B9BD5 [3208]" filled="t" stroked="f" coordsize="72447,278602" o:gfxdata="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t8O3MvAAAANsAAAAPAAAAAAAAAAEAIAAAADgAAABkcnMvZG93bnJldi54&#10;bWxQSwECFAAUAAAACACHTuJAMy8FnjsAAAA5AAAAEAAAAAAAAAABACAAAAAhAQAAZHJzL3NoYXBl&#10;eG1sLnhtbFBLBQYAAAAABgAGAFsBAADLAwAAAAA=&#10;" path="m0,0l72447,0,72447,278602,0,278602,0,0xe">
                    <v:fill on="t" focussize="0,0"/>
                    <v:stroke on="f"/>
                    <v:imagedata o:title=""/>
                    <o:lock v:ext="edit" aspectratio="f"/>
                  </v:shape>
                  <v:shape id="文本框 6" o:spid="_x0000_s1026" o:spt="100" style="position:absolute;left:552207;top:6280;height:299108;width:173664;" fillcolor="#5B9BD5 [3208]" filled="t" stroked="f" coordsize="161758,278602" o:gfxdata="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TNhYBvwAAANsAAAAPAAAAAAAAAAEAIAAAADgAAABkcnMvZG93bnJl&#10;di54bWxQSwECFAAUAAAACACHTuJAMy8FnjsAAAA5AAAAEAAAAAAAAAABACAAAAAkAQAAZHJzL3No&#10;YXBleG1sLnhtbFBLBQYAAAAABgAGAFsBAADOAwAAAAA=&#10;" path="m0,0l60573,0,101185,125449,101185,0,161758,0,161758,278602,98259,278602,60573,151949,60573,278602,0,278602,0,0xe">
                    <v:fill on="t" focussize="0,0"/>
                    <v:stroke on="f"/>
                    <v:imagedata o:title=""/>
                    <o:lock v:ext="edit" aspectratio="f"/>
                  </v:shape>
                  <v:shape id="文本框 7" o:spid="_x0000_s1026" o:spt="100" style="position:absolute;left:507927;top:504402;height:124630;width:118878;" fillcolor="#51647E [2911]" filled="t" stroked="f" coordsize="110728,116086" o:gfxdata="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vdcINvAAAANsAAAAPAAAAAAAAAAEAIAAAADgAAABkcnMvZG93bnJldi54&#10;bWxQSwECFAAUAAAACACHTuJAMy8FnjsAAAA5AAAAEAAAAAAAAAABACAAAAAhAQAAZHJzL3NoYXBl&#10;eG1sLnhtbFBLBQYAAAAABgAGAFsBAADLAwAAAAA=&#10;" path="m48220,0c69652,26194,90488,53578,110728,82153c103584,86916,92869,93464,78581,101799c69056,107752,61913,112514,57150,116086c40481,88702,21431,60722,0,32147l48220,0xe">
                    <v:fill on="t" focussize="0,0"/>
                    <v:stroke on="f"/>
                    <v:imagedata o:title=""/>
                    <o:lock v:ext="edit" aspectratio="f"/>
                  </v:shape>
                  <v:shape id="文本框 8" o:spid="_x0000_s1026" o:spt="100" style="position:absolute;left:619135;top:504402;height:381561;width:320204;" fillcolor="#51647E [2911]" filled="t" stroked="f" coordsize="298252,355402" o:gfxdata="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CvexL0AAADbAAAADwAAAAAAAAABACAAAAA4AAAAZHJzL2Rvd25yZXYu&#10;eG1sUEsBAhQAFAAAAAgAh07iQDMvBZ47AAAAOQAAABAAAAAAAAAAAQAgAAAAIgEAAGRycy9zaGFw&#10;ZXhtbC54bWxQSwUGAAAAAAYABgBbAQAAzAMAAAAA&#10;" path="m210741,0c239316,15478,258366,25003,267891,28575c264319,32147,258366,39886,250032,51792c239316,64889,230982,75605,225029,83939l285750,83939,285750,135731,175022,135731c175022,151209,175022,166092,175022,180380l298252,180380,298252,232172,171451,232172c170260,233363,169665,235744,169665,239316c211336,257175,250032,276820,285750,298252l248246,350044c212527,326231,177999,305395,144661,287536c126802,312539,98822,335161,60722,355402c52388,349449,41077,339328,26789,325041c19646,319088,14288,314325,10716,310753c63104,289322,95250,263128,107157,232172l0,232172,0,180380,112515,180380c113705,166092,114300,151209,114300,135731l16074,135731,16074,83939,87511,83939c86321,82749,84535,80963,82154,78581c67866,61913,53579,46434,39291,32147l82154,1786c98822,14883,117872,32147,139304,53578c125016,64294,111919,74414,100013,83939l162521,83939c176808,60127,192882,32147,210741,0xe">
                    <v:fill on="t" focussize="0,0"/>
                    <v:stroke on="f"/>
                    <v:imagedata o:title=""/>
                    <o:lock v:ext="edit" aspectratio="f"/>
                  </v:shape>
                  <v:shape id="文本框 9" o:spid="_x0000_s1026" o:spt="100" style="position:absolute;left:1000696;top:504404;height:164896;width:421825;" fillcolor="#51647E [2911]" filled="t" stroked="f" coordsize="392906,153591" o:gfxdata="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ufGCG7AAAA2wAAAA8AAAAAAAAAAQAgAAAAOAAAAGRycy9kb3ducmV2Lnht&#10;bFBLAQIUABQAAAAIAIdO4kAzLwWeOwAAADkAAAAQAAAAAAAAAAEAIAAAACABAABkcnMvc2hhcGV4&#10;bWwueG1sUEsFBgAAAAAGAAYAWwEAAMoDAAAAAA==&#10;" path="m228600,0c229791,5953,232767,14883,237530,26789c239911,33933,241697,39291,242888,42863l392906,42863,392906,153591,333970,153591,333970,94655,58936,94655,58936,153591,0,153591,0,42863,169664,42863c168474,39291,166688,33933,164306,26789c160734,17264,157758,10716,155377,7144l228600,0xe">
                    <v:fill on="t" focussize="0,0"/>
                    <v:stroke on="f"/>
                    <v:imagedata o:title=""/>
                    <o:lock v:ext="edit" aspectratio="f"/>
                  </v:shape>
                  <v:shape id="文本框 10" o:spid="_x0000_s1026" o:spt="100" style="position:absolute;left:195392;top:506321;height:228170;width:247343;" fillcolor="#51647E [2911]" filled="t" stroked="f" coordsize="230386,212527" o:gfxdata="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FDZ7NvAAAANsAAAAPAAAAAAAAAAEAIAAAADgAAABkcnMvZG93bnJldi54&#10;bWxQSwECFAAUAAAACACHTuJAMy8FnjsAAAA5AAAAEAAAAAAAAAABACAAAAAhAQAAZHJzL3NoYXBl&#10;eG1sLnhtbFBLBQYAAAAABgAGAFsBAADLAwAAAAA=&#10;" path="m71438,0c72628,2381,75605,7144,80367,14288c86321,26194,91678,36314,96441,44648l133946,44648c141089,31552,148233,16669,155377,0c160139,1191,166688,2977,175022,5358c180975,7739,191691,10716,207169,14288c203597,17859,198835,23813,192881,32147c189310,38100,186333,42267,183952,44648l230386,44648,230386,212527,0,212527,0,44648,44649,44648c42267,41077,39291,36314,35719,30361c30956,23217,27385,18455,25003,16073l71438,0xm41077,87511l41077,169664,96441,169664,96441,87511,41077,87511xm133946,87511l133946,169664,187524,169664,187524,87511,133946,87511xe">
                    <v:fill on="t" focussize="0,0"/>
                    <v:stroke on="f"/>
                    <v:imagedata o:title=""/>
                    <o:lock v:ext="edit" aspectratio="f"/>
                  </v:shape>
                  <v:shape id="文本框 11" o:spid="_x0000_s1026" o:spt="100" style="position:absolute;left:2455994;top:508237;height:444834;width:166812;" fillcolor="#51647E [2911]" filled="t" stroked="f" coordsize="155376,414337" o:gfxdata="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Ehj9MLoAAADbAAAADwAAAAAAAAABACAAAAA4AAAAZHJzL2Rvd25yZXYueG1s&#10;UEsBAhQAFAAAAAgAh07iQDMvBZ47AAAAOQAAABAAAAAAAAAAAQAgAAAAHwEAAGRycy9zaGFwZXht&#10;bC54bWxQSwUGAAAAAAYABgBbAQAAyQMAAAAA&#10;" path="m51792,0l103584,0,103584,75009,144661,75009,144661,130373,103584,130373,103584,180380c111918,183952,124420,190500,141089,200025c147042,203597,151804,206573,155376,208955l130373,257175c126801,254794,121443,251222,114300,246459c109537,242887,105965,240506,103584,239316l103584,414337,51792,414337,51792,242887c39886,271462,26789,298252,12501,323255c11311,310158,8334,292298,3571,269677c2381,258961,1190,250627,0,244673c21431,207764,37504,169664,48220,130373l1786,130373,1786,75009,51792,75009,51792,0xe">
                    <v:fill on="t" focussize="0,0"/>
                    <v:stroke on="f"/>
                    <v:imagedata o:title=""/>
                    <o:lock v:ext="edit" aspectratio="f"/>
                  </v:shape>
                  <v:shape id="文本框 12" o:spid="_x0000_s1026" o:spt="100" style="position:absolute;left:1986234;top:525493;height:427578;width:412238;" fillcolor="#51647E [2911]" filled="t" stroked="f" coordsize="383976,398264" o:gfxdata="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+ArBFvAAAANsAAAAPAAAAAAAAAAEAIAAAADgAAABkcnMvZG93bnJldi54&#10;bWxQSwECFAAUAAAACACHTuJAMy8FnjsAAAA5AAAAEAAAAAAAAAABACAAAAAhAQAAZHJzL3NoYXBl&#10;eG1sLnhtbFBLBQYAAAAABgAGAFsBAADLAwAAAAA=&#10;" path="m0,0l383976,0,383976,398264,325041,398264,325041,382191,58936,382191,58936,398264,0,398264,0,0xm58936,51793l58936,125016c94655,101204,120848,76796,137517,51793l58936,51793xm196453,51793c195262,54174,192881,57746,189309,62508c185737,68461,182761,72629,180380,75010l307181,75010,307181,108943c291703,127993,272058,145852,248245,162521c260151,166093,279201,170260,305395,175022c313730,176213,320278,177404,325041,178594l325041,51793,196453,51793xm150019,112514c155972,119658,169069,129183,189309,141089c191691,142280,193476,143471,194667,144661c218480,131564,233958,120849,241101,112514l150019,112514xm58936,130374l58936,182166c91083,176213,119658,169664,144661,162521c143470,161330,141684,160139,139303,158949c132159,152996,124420,145852,116086,137518c113705,139899,108942,143471,101798,148233c95845,152996,91083,156568,87511,158949c83939,155377,77986,149424,69651,141089c64889,136327,61317,132755,58936,130374xm325041,182166c322659,188119,317301,198239,308967,212527c314920,203002,313134,205979,303609,221457c260747,214313,224433,204193,194667,191096c177998,195858,160734,201216,142875,207169c152400,208360,167283,210741,187523,214313c228005,219075,258961,223838,280392,228600l273248,267891c262533,266700,247055,264319,226814,260747c210145,257175,173236,251818,116086,244674l121444,214313c110728,215504,96441,218480,78581,223243c72628,210146,66080,197644,58936,185738l58936,333971,285750,333971c228600,320874,158948,310158,76795,301824l89297,255389c164306,266105,234553,276821,300037,287536l287536,333971,325041,333971,325041,182166xe">
                    <v:fill on="t" focussize="0,0"/>
                    <v:stroke on="f"/>
                    <v:imagedata o:title=""/>
                    <o:lock v:ext="edit" aspectratio="f"/>
                  </v:shape>
                  <v:shape id="文本框 13" o:spid="_x0000_s1026" o:spt="100" style="position:absolute;left:1481961;top:527411;height:427578;width:419909;" fillcolor="#51647E [2911]" filled="t" stroked="f" coordsize="391121,398264" o:gfxdata="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9sicy+AAAA2wAAAA8AAAAAAAAAAQAgAAAAOAAAAGRycy9kb3ducmV2&#10;LnhtbFBLAQIUABQAAAAIAIdO4kAzLwWeOwAAADkAAAAQAAAAAAAAAAEAIAAAACMBAABkcnMvc2hh&#10;cGV4bWwueG1sUEsFBgAAAAAGAAYAWwEAAM0DAAAAAA==&#10;" path="m32147,0l391121,0,391121,333971c391121,368499,373261,387549,337543,391121c311349,391121,289918,391121,273249,391121c269677,369689,264319,350639,257175,333971c261938,333971,269082,333971,278607,333971c289322,335161,297657,335757,303610,335757c321469,336947,330399,328613,330399,310753l330399,271463,242888,271463,242888,387549,182166,387549,182166,271463,91083,271463c86321,333375,74414,375643,55364,398264c37505,385168,19050,373261,0,362546c23813,335161,34528,280988,32147,200025l32147,0xm92869,57150l92869,108943,182166,108943,182166,57150,92869,57150xm242888,57150l242888,108943,330399,108943,330399,57150,242888,57150xm92869,164307l92869,217885,182166,217885,182166,164307,92869,164307xm242888,164307l242888,217885,330399,217885,330399,164307,242888,164307xe">
                    <v:fill on="t" focussize="0,0"/>
                    <v:stroke on="f"/>
                    <v:imagedata o:title=""/>
                    <o:lock v:ext="edit" aspectratio="f"/>
                  </v:shape>
                  <v:shape id="文本框 14" o:spid="_x0000_s1026" o:spt="100" style="position:absolute;left:20912;top:529329;height:283774;width:159143;" fillcolor="#51647E [2911]" filled="t" stroked="f" coordsize="148233,264319" o:gfxdata="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Pef0NvwAAANsAAAAPAAAAAAAAAAEAIAAAADgAAABkcnMvZG93bnJl&#10;di54bWxQSwECFAAUAAAACACHTuJAMy8FnjsAAAA5AAAAEAAAAAAAAAABACAAAAAkAQAAZHJzL3No&#10;YXBleG1sLnhtbFBLBQYAAAAABgAGAFsBAADOAwAAAAA=&#10;" path="m0,0l148233,0,148233,262533,107156,262533,107156,46435,41076,46435,41076,264319,0,264319,0,0xe">
                    <v:fill on="t" focussize="0,0"/>
                    <v:stroke on="f"/>
                    <v:imagedata o:title=""/>
                    <o:lock v:ext="edit" aspectratio="f"/>
                  </v:shape>
                  <v:shape id="文本框 15" o:spid="_x0000_s1026" o:spt="100" style="position:absolute;left:2630477;top:531246;height:59439;width:258847;" fillcolor="#51647E [2911]" filled="t" stroked="f" coordsize="241101,55364" o:gfxdata="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dv5Ly+AAAA2wAAAA8AAAAAAAAAAQAgAAAAOAAAAGRycy9kb3ducmV2&#10;LnhtbFBLAQIUABQAAAAIAIdO4kAzLwWeOwAAADkAAAAQAAAAAAAAAAEAIAAAACMBAABkcnMvc2hh&#10;cGV4bWwueG1sUEsFBgAAAAAGAAYAWwEAAM0DAAAAAA==&#10;" path="m0,0l241101,0,241101,55364,0,55364,0,0xe">
                    <v:fill on="t" focussize="0,0"/>
                    <v:stroke on="f"/>
                    <v:imagedata o:title=""/>
                    <o:lock v:ext="edit" aspectratio="f"/>
                  </v:shape>
                  <v:shape id="文本框 16" o:spid="_x0000_s1026" o:spt="100" style="position:absolute;left:1738;top:600272;height:356634;width:201325;" fillcolor="#51647E [2911]" filled="t" stroked="f" coordsize="187523,332184" o:gfxdata="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INC4X70AAADbAAAADwAAAAAAAAABACAAAAA4AAAAZHJzL2Rvd25yZXYu&#10;eG1sUEsBAhQAFAAAAAgAh07iQDMvBZ47AAAAOQAAABAAAAAAAAAAAQAgAAAAIgEAAGRycy9zaGFw&#10;ZXhtbC54bWxQSwUGAAAAAAYABgBbAQAAzAMAAAAA&#10;" path="m75009,0l108942,0,108942,146447c108942,161925,108346,176808,107156,191095c134540,223242,161329,253603,187523,282178l144660,314325c139898,307181,132754,297061,123229,283964c110132,266105,100607,251817,94654,241102c80367,275630,58935,305991,30360,332184c24407,321469,14287,304800,0,282178c50006,244078,75009,198834,75009,146447l75009,0xe">
                    <v:fill on="t" focussize="0,0"/>
                    <v:stroke on="f"/>
                    <v:imagedata o:title=""/>
                    <o:lock v:ext="edit" aspectratio="f"/>
                  </v:shape>
                  <v:shape id="文本框 17" o:spid="_x0000_s1026" o:spt="100" style="position:absolute;left:243328;top:611778;height:67108;width:51769;" fillcolor="#51647E [2911]" filled="t" stroked="f" coordsize="48220,62507" o:gfxdata="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KeuVL0AAADbAAAADwAAAAAAAAABACAAAAA4AAAAZHJzL2Rvd25yZXYu&#10;eG1sUEsBAhQAFAAAAAgAh07iQDMvBZ47AAAAOQAAABAAAAAAAAAAAQAgAAAAIgEAAGRycy9zaGFw&#10;ZXhtbC54bWxQSwUGAAAAAAYABgBbAQAAzAMAAAAA&#10;" path="m23217,0c25598,3571,29170,10715,33933,21431c39886,33337,44648,43457,48220,51792c44648,52982,39290,54768,32147,57150c28575,59531,25598,61317,23217,62507c22026,58936,19645,54173,16073,48220c13692,41076,8334,28575,0,10715l23217,0xe">
                    <v:fill on="t" focussize="0,0"/>
                    <v:stroke on="f"/>
                    <v:imagedata o:title=""/>
                    <o:lock v:ext="edit" aspectratio="f"/>
                  </v:shape>
                  <v:shape id="文本框 18" o:spid="_x0000_s1026" o:spt="100" style="position:absolute;left:341115;top:611778;height:67108;width:53688;" fillcolor="#51647E [2911]" filled="t" stroked="f" coordsize="50007,62507" o:gfxdata="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6aTUIvAAAANsAAAAPAAAAAAAAAAEAIAAAADgAAABkcnMvZG93bnJldi54&#10;bWxQSwECFAAUAAAACACHTuJAMy8FnjsAAAA5AAAAEAAAAAAAAAABACAAAAAhAQAAZHJzL3NoYXBl&#10;eG1sLnhtbFBLBQYAAAAABgAGAFsBAADLAwAAAAA=&#10;" path="m25004,0l50007,8929c41672,24407,32743,42267,23218,62507c16074,56554,8335,52982,0,51792c3572,44648,7740,35718,12502,25003c18455,13096,22622,4762,25004,0xe">
                    <v:fill on="t" focussize="0,0"/>
                    <v:stroke on="f"/>
                    <v:imagedata o:title=""/>
                    <o:lock v:ext="edit" aspectratio="f"/>
                  </v:shape>
                  <v:shape id="文本框 19" o:spid="_x0000_s1026" o:spt="100" style="position:absolute;left:1083143;top:619447;height:93952;width:124630;" fillcolor="#51647E [2911]" filled="t" stroked="f" coordsize="116086,87511" o:gfxdata="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DXvrF/tgAAANsAAAAPAAAAAAAAAAEAIAAAADgAAABkcnMvZG93bnJldi54bWxQSwEC&#10;FAAUAAAACACHTuJAMy8FnjsAAAA5AAAAEAAAAAAAAAABACAAAAAbAQAAZHJzL3NoYXBleG1sLnht&#10;bFBLBQYAAAAABgAGAFsBAADFAwAAAAA=&#10;" path="m25004,0c55960,11907,86321,26194,116086,42863l91083,87511c57746,67271,27385,51793,0,41077l25004,0xe">
                    <v:fill on="t" focussize="0,0"/>
                    <v:stroke on="f"/>
                    <v:imagedata o:title=""/>
                    <o:lock v:ext="edit" aspectratio="f"/>
                  </v:shape>
                  <v:shape id="文本框 20" o:spid="_x0000_s1026" o:spt="100" style="position:absolute;left:991109;top:623282;height:333625;width:442917;" fillcolor="#51647E [2911]" filled="t" stroked="f" coordsize="412552,310753" o:gfxdata="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yrXQm7AAAA2wAAAA8AAAAAAAAAAQAgAAAAOAAAAGRycy9kb3ducmV2Lnht&#10;bFBLAQIUABQAAAAIAIdO4kAzLwWeOwAAADkAAAAQAAAAAAAAAAEAIAAAACABAABkcnMvc2hhcGV4&#10;bWwueG1sUEsFBgAAAAAGAAYAWwEAAMoDAAAAAA==&#10;" path="m216099,0l275035,0c273844,58341,270272,105371,264319,141089l412552,141089,412552,192881,250032,192881c250032,195263,248841,197644,246460,200025c301228,217885,355402,236935,408980,257175l387549,307181c330399,283369,273249,261938,216099,242888c175618,276225,119063,298847,46435,310753c29766,283369,17860,266105,10716,258961c101203,244674,158949,222647,183952,192881l0,192881,0,141089,133946,141089c102989,123230,75605,107752,51793,94655l76796,53578c104180,66675,133946,82153,166093,100013l141090,141089,203597,141089c210741,104180,214908,57150,216099,0xe">
                    <v:fill on="t" focussize="0,0"/>
                    <v:stroke on="f"/>
                    <v:imagedata o:title=""/>
                    <o:lock v:ext="edit" aspectratio="f"/>
                  </v:shape>
                  <v:shape id="文本框 21" o:spid="_x0000_s1026" o:spt="100" style="position:absolute;left:2613220;top:646290;height:304866;width:293361;" fillcolor="#51647E [2911]" filled="t" stroked="f" coordsize="273249,283965" o:gfxdata="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pWKzXvAAAANsAAAAPAAAAAAAAAAEAIAAAADgAAABkcnMvZG93bnJldi54&#10;bWxQSwECFAAUAAAACACHTuJAMy8FnjsAAAA5AAAAEAAAAAAAAAABACAAAAAhAQAAZHJzL3NoYXBl&#10;eG1sLnhtbFBLBQYAAAAABgAGAFsBAADLAwAAAAA=&#10;" path="m0,0l273249,0,273249,55365,166093,55365,166093,237530c166093,264915,148233,279797,112515,282179c86321,283369,66675,283965,53579,283965c52388,276821,50007,266700,46435,253604c44054,241697,42268,233363,41077,228600c56555,229791,70247,230386,82154,230386c98822,230386,107157,222647,107157,207169l107157,55365,0,55365,0,0xe">
                    <v:fill on="t" focussize="0,0"/>
                    <v:stroke on="f"/>
                    <v:imagedata o:title=""/>
                    <o:lock v:ext="edit" aspectratio="f"/>
                  </v:shape>
                  <v:shape id="文本框 22" o:spid="_x0000_s1026" o:spt="100" style="position:absolute;left:492590;top:661628;height:293360;width:456338;" fillcolor="#51647E [2911]" filled="t" stroked="f" coordsize="425053,273248" o:gfxdata="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aEjS2vwAAANsAAAAPAAAAAAAAAAEAIAAAADgAAABkcnMvZG93bnJl&#10;di54bWxQSwECFAAUAAAACACHTuJAMy8FnjsAAAA5AAAAEAAAAAAAAAABACAAAAAkAQAAZHJzL3No&#10;YXBleG1sLnhtbFBLBQYAAAAABgAGAFsBAADOAwAAAAA=&#10;" path="m3571,0l101798,0,101798,173236c122039,198239,150018,210741,185737,210741c225028,213122,304800,212527,425053,208955c415528,229195,408979,246459,405407,260747c313729,260747,235743,260747,171450,260747c128587,260747,96440,248245,75009,223242c70246,226814,64293,232172,57150,239316c45243,250031,34528,261342,25003,273248l0,208955c14287,195858,28575,183952,42862,173236l42862,57150,3571,57150,3571,0xe">
                    <v:fill on="t" focussize="0,0"/>
                    <v:stroke on="f"/>
                    <v:imagedata o:title=""/>
                    <o:lock v:ext="edit" aspectratio="f"/>
                  </v:shape>
                  <v:shape id="文本框 23" o:spid="_x0000_s1026" o:spt="100" style="position:absolute;left:2592129;top:734490;height:168730;width:111209;" fillcolor="#51647E [2911]" filled="t" stroked="f" coordsize="103585,157162" o:gfxdata="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alpPsvwAAANsAAAAPAAAAAAAAAAEAIAAAADgAAABkcnMvZG93bnJl&#10;di54bWxQSwECFAAUAAAACACHTuJAMy8FnjsAAAA5AAAAEAAAAAAAAAABACAAAAAkAQAAZHJzL3No&#10;YXBleG1sLnhtbFBLBQYAAAAABgAGAFsBAADOAwAAAAA=&#10;" path="m53578,0l103585,14287c85725,69056,67866,116681,50006,157162c32147,147637,15478,140493,0,135731c15478,107156,33338,61912,53578,0xe">
                    <v:fill on="t" focussize="0,0"/>
                    <v:stroke on="f"/>
                    <v:imagedata o:title=""/>
                    <o:lock v:ext="edit" aspectratio="f"/>
                  </v:shape>
                  <v:shape id="文本框 24" o:spid="_x0000_s1026" o:spt="100" style="position:absolute;left:2803042;top:738325;height:164896;width:109292;" fillcolor="#51647E [2911]" filled="t" stroked="f" coordsize="101799,153591" o:gfxdata="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IzuebvwAAANsAAAAPAAAAAAAAAAEAIAAAADgAAABkcnMvZG93bnJl&#10;di54bWxQSwECFAAUAAAACACHTuJAMy8FnjsAAAA5AAAAEAAAAAAAAAABACAAAAAkAQAAZHJzL3No&#10;YXBleG1sLnhtbFBLBQYAAAAABgAGAFsBAADOAwAAAAA=&#10;" path="m50007,0c67866,42863,85130,87511,101799,133946l50007,153591c33338,104775,16669,59532,0,17860l50007,0xe">
                    <v:fill on="t" focussize="0,0"/>
                    <v:stroke on="f"/>
                    <v:imagedata o:title=""/>
                    <o:lock v:ext="edit" aspectratio="f"/>
                  </v:shape>
                  <v:shape id="文本框 25" o:spid="_x0000_s1026" o:spt="100" style="position:absolute;left:206898;top:753664;height:201325;width:222417;" fillcolor="#51647E [2911]" filled="t" stroked="f" coordsize="207169,187523" o:gfxdata="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xAZl2+AAAA2wAAAA8AAAAAAAAAAQAgAAAAOAAAAGRycy9kb3ducmV2&#10;LnhtbFBLAQIUABQAAAAIAIdO4kAzLwWeOwAAADkAAAAQAAAAAAAAAAEAIAAAACMBAABkcnMvc2hh&#10;cGV4bWwueG1sUEsFBgAAAAAGAAYAWwEAAM0DAAAAAA==&#10;" path="m0,0l207169,0,207169,187523,157162,187523,157162,169664,50006,169664,50006,187523,0,187523,0,0xm50006,41077l50006,66080,157162,66080,157162,41077,50006,41077xm50006,105370l50006,132159,157162,132159,157162,105370,50006,10537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_x0000_s1026" o:spid="_x0000_s1026" o:spt="203" style="position:absolute;left:0;top:1616798;height:7637066;width:5934084;" coordorigin="0,1616798" coordsize="5934084,7637066" o:gfxdata="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Lp/QfC9AAAA2wAAAA8AAAAAAAAAAQAg&#10;AAAAOAAAAGRycy9kb3ducmV2LnhtbFBLAQIUABQAAAAIAIdO4kAzLwWeOwAAADkAAAAVAAAAAAAA&#10;AAEAIAAAACIBAABkcnMvZ3JvdXBzaGFwZXhtbC54bWxQSwUGAAAAAAYABgBgAQAA3wMAAAAA&#10;">
                  <o:lock v:ext="edit" aspectratio="f"/>
                  <v:shape id="Freeform: Shape 6" o:spid="_x0000_s1026" o:spt="100" style="position:absolute;left:1476505;top:1690239;height:395252;width:395252;v-text-anchor:middle;" fillcolor="#000000 [3213]" filled="t" stroked="f" coordsize="298286,298286" o:gfxdata="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K9oXr0AAADbAAAADwAAAAAAAAABACAAAAA4AAAAZHJzL2Rvd25yZXYu&#10;eG1sUEsBAhQAFAAAAAgAh07iQDMvBZ47AAAAOQAAABAAAAAAAAAAAQAgAAAAIgEAAGRycy9zaGFw&#10;ZXhtbC54bWxQSwUGAAAAAAYABgBbAQAAzAMAAAAA&#10;" path="m287800,53086l261514,26799,157300,131013,53086,26799,26799,53086,131013,157300,26799,261514,53086,287800,157300,183586,261514,287800,287800,261514,183586,157300,287800,53086xe">
                    <v:path o:connectlocs="381357,70343;346526,35510;208434,173602;70343,35510;35510,70343;173602,208434;35510,346526;70343,381357;208434,243265;346526,381357;381357,346526;243265,208434;381357,70343" o:connectangles="0,0,0,0,0,0,0,0,0,0,0,0,0"/>
                    <v:fill on="t" focussize="0,0"/>
                    <v:stroke on="f" weight="1.43748031496063pt" joinstyle="miter"/>
                    <v:imagedata o:title=""/>
                    <o:lock v:ext="edit" aspectratio="f"/>
                  </v:shape>
                  <v:shape id="Freeform: Shape 9" o:spid="_x0000_s1026" o:spt="100" style="position:absolute;left:2816447;top:1616798;height:512619;width:419415;v-text-anchor:middle;" fillcolor="#000000 [3213]" filled="t" stroked="f" coordsize="316523,386861" o:gfxdata="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gN+RO+AAAA2wAAAA8AAAAAAAAAAQAgAAAAOAAAAGRycy9kb3ducmV2&#10;LnhtbFBLAQIUABQAAAAIAIdO4kAzLwWeOwAAADkAAAAQAAAAAAAAAAEAIAAAACMBAABkcnMvc2hh&#10;cGV4bWwueG1sUEsFBgAAAAAGAAYAWwEAAM0DAAAAAA==&#10;" path="m270364,24179l59348,24179c40005,24179,24179,40005,24179,59348l24179,340702c24179,360045,40005,375871,59348,375871l270364,375871c289707,375871,305533,360045,305533,340702l305533,59348c305533,40005,289707,24179,270364,24179xm112102,59348l147271,59348,147271,147271,129687,134083,112102,147271,112102,59348xm270364,340702l59348,340702,59348,59348,76933,59348,76933,217610,129687,178044,182440,217610,182440,59348,270364,59348,270364,340702xe">
                    <v:path o:connectlocs="358251,32038;78640,32038;32038,78640;32038,451454;78640,498056;358251,498056;404852,451454;404852,78640;358251,32038;148542,78640;195144,78640;195144,195144;171844,177669;148542,195144;148542,78640;358251,451454;78640,451454;78640,78640;101941,78640;101941,288349;171844,235921;241745,288349;241745,78640;358251,78640;358251,451454" o:connectangles="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2" o:spid="_x0000_s1026" o:spt="100" style="position:absolute;left:4126272;top:1640099;height:466018;width:466018;v-text-anchor:middle;" fillcolor="#000000 [3213]" filled="t" stroked="f" coordsize="351692,351692" o:gfxdata="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6dJgqLoAAADbAAAADwAAAAAAAAABACAAAAA4AAAAZHJzL2Rvd25yZXYueG1s&#10;UEsBAhQAFAAAAAgAh07iQDMvBZ47AAAAOQAAABAAAAAAAAAAAQAgAAAAHwEAAGRycy9zaGFwZXht&#10;bC54bWxQSwUGAAAAAAYABgBbAQAAyQMAAAAA&#10;" path="m24179,274760l24179,340702,90121,340702,284607,146216,218665,80274,24179,274760xm75526,305533l59348,305533,59348,289355,218665,130038,234843,146216,75526,305533xm335603,70426l294455,29278c290938,25761,286541,24179,281969,24179c277397,24179,273001,25937,269660,29278l237480,61458,303423,127401,335603,95221c342461,88363,342461,77284,335603,70426xe">
                    <v:path o:connectlocs="32038,364077;32038,451455;119417,451455;377125,193747;289747,106369;32038,364077;100077,404853;78640,404853;78640,383416;289747,172310;311184,193747;100077,404853;444698,93319;390174,38795;373629,32038;357319,38795;314678,81436;402057,168815;444698,126174;444698,93319" o:connectangles="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5" o:spid="_x0000_s1026" o:spt="100" style="position:absolute;left:5459399;top:1640099;height:466018;width:466018;v-text-anchor:middle;" fillcolor="#000000 [3213]" filled="t" stroked="f" coordsize="351692,351692" o:gfxdata="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GnsUzvwAAANsAAAAPAAAAAAAAAAEAIAAAADgAAABkcnMvZG93bnJl&#10;di54bWxQSwECFAAUAAAACACHTuJAMy8FnjsAAAA5AAAAEAAAAAAAAAABACAAAAAkAQAAZHJzL3No&#10;YXBleG1sLnhtbFBLBQYAAAAABgAGAFsBAADOAwAAAAA=&#10;" path="m243987,217610l230095,217610,225171,212862c242404,192815,252779,166790,252779,138479c252779,75350,201608,24179,138479,24179c75350,24179,24179,75350,24179,138479c24179,201608,75350,252779,138479,252779c166790,252779,192815,242404,212862,225171l217610,230095,217610,243987,305533,331734,331734,305533,243987,217610xm138479,217610c94693,217610,59348,182265,59348,138479c59348,94693,94693,59348,138479,59348c182265,59348,217610,94693,217610,138479c217610,182265,182265,217610,138479,217610xe">
                    <v:path o:connectlocs="323300,288349;304892,288349;298368,282057;334950,183494;183494,32038;32038,183494;183494,334950;282057,298368;288349,304892;288349,323300;404853,439572;439572,404853;323300,288349;183494,288349;78640,183494;183494,78640;288349,183494;183494,288349" o:connectangles="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8" o:spid="_x0000_s1026" o:spt="100" style="position:absolute;left:111004;top:7276503;height:466018;width:372815;v-text-anchor:middle;" fillcolor="#000000 [3213]" filled="t" stroked="f" coordsize="281354,351692" o:gfxdata="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VgoFUvAAAANsAAAAPAAAAAAAAAAEAIAAAADgAAABkcnMvZG93bnJldi54&#10;bWxQSwECFAAUAAAACACHTuJAMy8FnjsAAAA5AAAAEAAAAAAAAAABACAAAAAhAQAAZHJzL3NoYXBl&#10;eG1sLnhtbFBLBQYAAAAABgAGAFsBAADLAwAAAAA=&#10;" path="m41763,305533c41763,324876,57590,340702,76933,340702l217610,340702c236953,340702,252779,324876,252779,305533l252779,94517,41763,94517,41763,305533xm76933,129687l217610,129687,217610,305533,76933,305533,76933,129687xm208817,41763l191233,24179,103310,24179,85725,41763,24179,41763,24179,76933,270364,76933,270364,41763,208817,41763xe">
                    <v:path o:connectlocs="55339,404853;101941,451455;288349,451455;334950,404853;334950,125242;55339,125242;55339,404853;101941,171844;288349,171844;288349,404853;101941,404853;101941,171844;276698,55339;253397,32038;136893,32038;113592,55339;32038,55339;32038,101941;358252,101941;358252,55339;276698,55339" o:connectangles="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21" o:spid="_x0000_s1026" o:spt="100" style="position:absolute;left:1421061;top:7299804;height:419415;width:419415;v-text-anchor:middle;" fillcolor="#000000 [3213]" filled="t" stroked="f" coordsize="316523,316523" o:gfxdata="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3rNfdvAAAANsAAAAPAAAAAAAAAAEAIAAAADgAAABkcnMvZG93bnJldi54&#10;bWxQSwECFAAUAAAACACHTuJAMy8FnjsAAAA5AAAAEAAAAAAAAAABACAAAAAhAQAAZHJzL3NoYXBl&#10;eG1sLnhtbFBLBQYAAAAABgAGAFsBAADLAwAAAAA=&#10;" path="m264033,65503c238535,40005,203542,24179,164680,24179c86956,24179,24179,87132,24179,164856c24179,242580,86956,305533,164680,305533c230271,305533,284959,260692,300609,200025l264033,200025c249614,240997,210576,270364,164680,270364c106475,270364,59172,223061,59172,164856c59172,106651,106475,59348,164680,59348c193870,59348,219896,71482,238887,90649l182265,147271,305357,147271,305357,24179,264033,65503xe">
                    <v:path o:connectlocs="349862,86796;218212,32038;32038,218445;218212,404852;398327,265047;349862,265047;218212,358251;78407,218445;218212,78640;316541,120116;241513,195144;404619,195144;404619,32038;349862,86796" o:connectangles="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24" o:spid="_x0000_s1026" o:spt="100" style="position:absolute;left:2707354;top:7253202;height:512619;width:512619;v-text-anchor:middle;" fillcolor="#000000 [3213]" filled="t" stroked="f" coordsize="386861,386861" o:gfxdata="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PcJccuQAAANsAAAAPAAAAAAAAAAEAIAAAADgAAABkcnMvZG93bnJldi54bWxQ&#10;SwECFAAUAAAACACHTuJAMy8FnjsAAAA5AAAAEAAAAAAAAAABACAAAAAeAQAAZHJzL3NoYXBleG1s&#10;LnhtbFBLBQYAAAAABgAGAFsBAADIAwAAAAA=&#10;" path="m217610,112102l182440,112102,182440,182440,112102,182440,112102,217610,182440,217610,182440,287948,217610,287948,217610,217610,287948,217610,287948,182440,217610,182440,217610,112102xm200025,24179c102958,24179,24179,102958,24179,200025c24179,297092,102958,375871,200025,375871c297092,375871,375871,297092,375871,200025c375871,102958,297092,24179,200025,24179xm200025,340702c122477,340702,59348,277573,59348,200025c59348,122477,122477,59348,200025,59348c277573,59348,340702,122477,340702,200025c340702,277573,277573,340702,200025,340702xe">
                    <v:path o:connectlocs="288349,148543;241746,148543;241746,241746;148543,241746;148543,288349;241746,288349;241746,381552;288349,381552;288349,288349;381552,288349;381552,241746;288349,241746;288349,148543;265047,32038;32038,265047;265047,498056;498056,265047;265047,32038;265047,451454;78640,265047;265047,78640;451454,265047;265047,451454" o:connectangles="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27" o:spid="_x0000_s1026" o:spt="100" style="position:absolute;left:4063781;top:7253202;height:512619;width:466018;v-text-anchor:middle;" fillcolor="#000000 [3213]" filled="t" stroked="f" coordsize="351692,386861" o:gfxdata="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cynL2+AAAA2wAAAA8AAAAAAAAAAQAgAAAAOAAAAGRycy9kb3ducmV2&#10;LnhtbFBLAQIUABQAAAAIAIdO4kAzLwWeOwAAADkAAAAQAAAAAAAAAAEAIAAAACMBAABkcnMvc2hh&#10;cGV4bWwueG1sUEsFBgAAAAAGAAYAWwEAAM0DAAAAAA==&#10;" path="m287948,271770c274584,271770,262626,277046,253482,285311l128104,212334c128983,208290,129687,204245,129687,200025c129687,195805,128983,191760,128104,187716l252076,115443c261571,124235,274056,129687,287948,129687c317139,129687,340702,106123,340702,76933c340702,47742,317139,24179,287948,24179c258758,24179,235194,47742,235194,76933c235194,81153,235898,85198,236777,89242l112805,161515c103310,152722,90825,147271,76933,147271c47742,147271,24179,170835,24179,200025c24179,229216,47742,252779,76933,252779c90825,252779,103310,247328,112805,238535l238008,311688c237129,315380,236601,319249,236601,323118c236601,351429,259637,374465,287948,374465c316260,374465,339295,351429,339295,323118c339295,294806,316260,271770,287948,271770xm287948,59348c297620,59348,305533,67261,305533,76933c305533,86604,297620,94517,287948,94517c278277,94517,270364,86604,270364,76933c270364,67261,278277,59348,287948,59348xm76933,217610c67261,217610,59348,209697,59348,200025c59348,190354,67261,182440,76933,182440c86604,182440,94517,190354,94517,200025c94517,209697,86604,217610,76933,217610xm287948,341054c278277,341054,270364,333141,270364,323469c270364,313798,278277,305885,287948,305885c297620,305885,305533,313798,305533,323469c305533,333141,297620,341054,287948,341054xe">
                    <v:path o:connectlocs="381552,360115;335882,378057;169747,281358;171844,265047;169747,248737;334019,152970;381552,171844;451455,101941;381552,32038;311649,101941;313747,118252;149474,214019;101941,195144;32038,265047;101941,334950;149474,316076;315378,413009;313513,428154;381552,496193;449591,428154;381552,360115;381552,78640;404853,101941;381552,125241;358252,101941;381552,78640;101941,288349;78640,265047;101941,241746;125242,265047;101941,288349;381552,451921;358252,428619;381552,405319;404853,428619;381552,451921" o:connectangles="0,0,0,0,0,0,0,0,0,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30" o:spid="_x0000_s1026" o:spt="100" style="position:absolute;left:5420207;top:7229903;height:559221;width:419415;v-text-anchor:middle;" fillcolor="#000000 [3213]" filled="t" stroked="f" coordsize="316523,422031" o:gfxdata="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zTX02+AAAA2wAAAA8AAAAAAAAAAQAgAAAAOAAAAGRycy9kb3ducmV2&#10;LnhtbFBLAQIUABQAAAAIAIdO4kAzLwWeOwAAADkAAAAQAAAAAAAAAAEAIAAAACMBAABkcnMvc2hh&#10;cGV4bWwueG1sUEsFBgAAAAAGAAYAWwEAAM0DAAAAAA==&#10;" path="m164856,76933l164856,24179,94517,94517,164856,164856,164856,112102c223061,112102,270364,159405,270364,217610c270364,235370,265967,252251,258054,266847l283728,292520c297444,270891,305533,245218,305533,217610c305533,139886,242580,76933,164856,76933xm164856,323118c106651,323118,59348,275815,59348,217610c59348,199849,63744,182968,71657,168373l45984,142699c32268,164328,24179,190002,24179,217610c24179,295334,87132,358287,164856,358287l164856,411041,235194,340702,164856,270364,164856,323118xe">
                    <v:path o:connectlocs="218445,101941;218445,32038;125241,125241;218445,218445;218445,148543;358251,288348;341939,353591;375959,387609;404852,288348;218445,101941;218445,428154;78640,288348;94950,223106;60931,189086;32038,288348;218445,474755;218445,544658;311648,451454;218445,358251;218445,428154" o:connectangles="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33" o:spid="_x0000_s1026" o:spt="100" style="position:absolute;left:5368556;top:8717751;height:512619;width:512619;v-text-anchor:middle;" fillcolor="#000000 [3213]" filled="t" stroked="f" coordsize="386861,386861" o:gfxdata="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AmQ9ouQAAANsAAAAPAAAAAAAAAAEAIAAAADgAAABkcnMvZG93bnJldi54bWxQ&#10;SwECFAAUAAAACACHTuJAMy8FnjsAAAA5AAAAEAAAAAAAAAABACAAAAAeAQAAZHJzL3NoYXBleG1s&#10;LnhtbFBLBQYAAAAABgAGAFsBAADIAwAAAAA=&#10;" path="m199849,24179c102782,24179,24179,102958,24179,200025c24179,297092,102782,375871,199849,375871c297092,375871,375871,297092,375871,200025c375871,102958,297092,24179,199849,24179xm321711,129687l269836,129687c264209,107706,256120,86604,245569,67085c277925,78164,304829,100672,321711,129687xm200025,60051c214620,81153,226050,104541,233612,129687l166438,129687c174000,104541,185430,81153,200025,60051xm63920,235194c61107,223940,59348,212159,59348,200025c59348,187892,61107,176110,63920,164856l123356,164856c121949,176462,120894,188068,120894,200025c120894,211983,121949,223589,123356,235194l63920,235194xm78340,270364l130214,270364c135841,292344,143930,313446,154481,332965c122125,321887,95221,299554,78340,270364xm130214,129687l78340,129687c95221,100496,122125,78164,154481,67085c143930,86604,135841,107706,130214,129687xm200025,339999c185430,318897,174000,295510,166438,270364l233612,270364c226050,295510,214620,318897,200025,339999xm241173,235194l158877,235194c157294,223589,156064,211983,156064,200025c156064,188068,157294,176286,158877,164856l241173,164856c242756,176286,243987,188068,243987,200025c243987,211983,242756,223589,241173,235194xm245569,332965c256120,313446,264209,292344,269836,270364l321711,270364c304829,299378,277925,321887,245569,332965xm276694,235194c278101,223589,279156,211983,279156,200025c279156,188068,278101,176462,276694,164856l336130,164856c338944,176110,340702,187892,340702,200025c340702,212159,338944,223940,336130,235194l276694,235194xe">
                    <v:path o:connectlocs="264814,32038;32038,265047;264814,498056;498056,265047;264814,32038;426290,171844;357552,171844;325396,88892;426290,171844;265047,79571;309552,171844;220542,171844;265047,79571;84698,311649;78640,265047;84698,218446;163455,218446;160193,265047;163455,311649;84698,311649;103806,358251;172543,358251;204698,441202;103806,358251;172543,171844;103806,171844;204698,88892;172543,171844;265047,450523;220542,358251;309552,358251;265047,450523;319571,311649;210523,311649;206796,265047;210523,218446;319571,218446;323300,265047;319571,311649;325396,441202;357552,358251;426290,358251;325396,441202;366639,311649;369902,265047;366639,218446;445396,218446;451454,265047;445396,311649;366639,311649" o:connectangles="0,0,0,0,0,0,0,0,0,0,0,0,0,0,0,0,0,0,0,0,0,0,0,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36" o:spid="_x0000_s1026" o:spt="100" style="position:absolute;left:4032255;top:8717751;height:512619;width:512619;v-text-anchor:middle;" fillcolor="#000000 [3213]" filled="t" stroked="f" coordsize="386861,386861" o:gfxdata="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HBLkR+4AAAA2wAAAA8AAAAAAAAAAQAgAAAAOAAAAGRycy9kb3ducmV2LnhtbFBL&#10;AQIUABQAAAAIAIdO4kAzLwWeOwAAADkAAAAQAAAAAAAAAAEAIAAAAB0BAABkcnMvc2hhcGV4bWwu&#10;eG1sUEsFBgAAAAAGAAYAWwEAAMcDAAAAAA==&#10;" path="m182440,112102l217610,112102,217610,147271,182440,147271xm182440,182440l217610,182440,217610,287948,182440,287948xm200025,24179c102958,24179,24179,102958,24179,200025c24179,297092,102958,375871,200025,375871c297092,375871,375871,297092,375871,200025c375871,102958,297092,24179,200025,24179xm200025,340702c122477,340702,59348,277573,59348,200025c59348,122477,122477,59348,200025,59348c277573,59348,340702,122477,340702,200025c340702,277573,277573,340702,200025,340702xe">
                    <v:path o:connectlocs="241746,148543;288349,148543;288349,195144;241746,195144;241746,241746;288349,241746;288349,381552;241746,381552;265047,32038;32038,265047;265047,498056;498056,265047;265047,32038;265047,451454;78640,265047;265047,78640;451454,265047;265047,451454" o:connectangles="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39" o:spid="_x0000_s1026" o:spt="100" style="position:absolute;left:2695949;top:8741052;height:489318;width:512619;v-text-anchor:middle;" fillcolor="#000000 [3213]" filled="t" stroked="f" coordsize="386861,369277" o:gfxdata="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yQnnor0AAADbAAAADwAAAAAAAAABACAAAAA4AAAAZHJzL2Rvd25yZXYu&#10;eG1sUEsBAhQAFAAAAAgAh07iQDMvBZ47AAAAOQAAABAAAAAAAAAAAQAgAAAAIgEAAGRycy9zaGFw&#10;ZXhtbC54bWxQSwUGAAAAAAYABgBbAQAAzAMAAAAA&#10;" path="m279156,24179c248559,24179,219192,38422,200025,60931c180858,38422,151492,24179,120894,24179c66734,24179,24179,66734,24179,120894c24179,187364,83967,241525,174527,323821l200025,346857,225523,323645c316084,241525,375871,187364,375871,120894c375871,66734,333317,24179,279156,24179xm201784,297620l200025,299378,198267,297620c114564,221830,59348,171714,59348,120894c59348,85725,85725,59348,120894,59348c147975,59348,174352,76757,183671,100848l216555,100848c225699,76757,252076,59348,279156,59348c314325,59348,340702,85725,340702,120894c340702,171714,285486,221830,201784,297620xe">
                    <v:path o:connectlocs="369902,32038;265047,80737;160193,32038;32038,160193;231260,429085;265047,459609;298834,428852;498056,160193;369902,32038;267378,394367;265047,396696;262718,394367;78640,160193;160193,78640;243377,133630;286951,133630;369902,78640;451454,160193;267378,394367" o:connectangles="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42" o:spid="_x0000_s1026" o:spt="100" style="position:absolute;left:1359645;top:8741052;height:442716;width:512619;v-text-anchor:middle;" fillcolor="#000000 [3213]" filled="t" stroked="f" coordsize="386861,334107" o:gfxdata="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pQV0wLoAAADbAAAADwAAAAAAAAABACAAAAA4AAAAZHJzL2Rvd25yZXYueG1s&#10;UEsBAhQAFAAAAAgAh07iQDMvBZ47AAAAOQAAABAAAAAAAAAAAQAgAAAAHwEAAGRycy9zaGFwZXht&#10;bC54bWxQSwUGAAAAAAYABgBbAQAAyQMAAAAA&#10;" path="m200025,71482l287948,150612,287948,287948,252779,287948,252779,182440,147271,182440,147271,287948,112102,287948,112102,150612,200025,71482m200025,24179l24179,182440,76933,182440,76933,323118,182440,323118,182440,217610,217610,217610,217610,323118,323118,323118,323118,182440,375871,182440,200025,24179xe">
                    <v:path o:connectlocs="265047,94718;381552,199571;381552,381551;334950,381551;334950,241746;195144,241746;195144,381551;148543,381551;148543,199571;265047,94718;265047,32038;32038,241746;101941,241746;101941,428154;241746,428154;241746,288349;288349,288349;288349,428154;428154,428154;428154,241746;498056,241746;265047,32038" o:connectangles="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45" o:spid="_x0000_s1026" o:spt="100" style="position:absolute;left:0;top:8694643;height:559221;width:559221;v-text-anchor:middle;" fillcolor="#000000 [3213]" filled="t" stroked="f" coordsize="422031,422031" o:gfxdata="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R9oJr0AAADbAAAADwAAAAAAAAABACAAAAA4AAAAZHJzL2Rvd25yZXYu&#10;eG1sUEsBAhQAFAAAAAgAh07iQDMvBZ47AAAAOQAAABAAAAAAAAAAAQAgAAAAIgEAAGRycy9zaGFw&#10;ZXhtbC54bWxQSwUGAAAAAAYABgBbAQAAzAMAAAAA&#10;" path="m404212,340380l244544,180711c260897,139563,252457,91030,219222,57619c178777,17174,115824,13482,70983,46189l138508,113890,113538,138684,46189,71335c13482,116000,17174,179129,57619,219398c90326,252105,137981,260721,178777,245423l338973,405619c345831,412477,356909,412477,363767,405619l404212,365174c411246,358492,411246,347414,404212,340380xm351458,368515l185108,202165c174381,210078,162423,214826,149938,216584c126023,220101,100877,212891,82589,194603c65884,178074,58147,155917,59377,134112l113714,188449,188273,113890,133936,59553c155741,58322,177722,66060,194427,82589c213419,101581,220629,127782,216232,152224c214122,164709,208847,176315,200758,186690l366933,352865,351458,368515xe">
                    <v:path o:connectlocs="535609,451027;324038,239454;290484,76349;94057,61203;183532,150912;150445,183766;61203,94523;76349,290717;236892,325202;449163,537473;482017,537473;535609,483881;535609,451027;465706,488308;245281,267882;198678,286989;109436,257862;78678,177707;150679,249708;249475,150912;177474,78911;257629,109436;286522,201707;266018,247377;486212,467571;465706,488308" o:connectangles="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48" o:spid="_x0000_s1026" o:spt="100" style="position:absolute;left:5421465;top:3081346;height:512619;width:512619;v-text-anchor:middle;" fillcolor="#000000 [3213]" filled="t" stroked="f" coordsize="386861,386861" o:gfxdata="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ClO9zXtgAAANsAAAAPAAAAAAAAAAEAIAAAADgAAABkcnMvZG93bnJldi54bWxQSwEC&#10;FAAUAAAACACHTuJAMy8FnjsAAAA5AAAAEAAAAAAAAAABACAAAAAbAQAAZHJzL3NoYXBleG1sLnht&#10;bFBLBQYAAAAABgAGAFsBAADFAwAAAAA=&#10;" path="m325919,217258c326623,211631,327150,206004,327150,200025c327150,194046,326623,188419,325919,182792l363023,153778c366364,151140,367243,146392,365133,142523l329964,81681c328381,78867,325392,77284,322227,77284c321171,77284,320116,77460,319237,77812l275451,95397c266307,88363,256460,82560,245733,78164l239051,31564c238524,27344,234831,24179,230435,24179l160096,24179c155700,24179,152007,27344,151480,31564l144798,78164c134071,82560,124224,88539,115080,95397l71294,77812c70239,77460,69184,77284,68129,77284c65139,77284,62150,78867,60567,81681l25398,142523c23112,146392,24167,151140,27508,153778l64612,182792c63908,188419,63381,194222,63381,200025c63381,205828,63908,211631,64612,217258l27508,246273c24167,248910,23288,253658,25398,257527l60567,318370c62150,321183,65139,322766,68305,322766c69360,322766,70415,322590,71294,322238l115080,304654c124224,311688,134071,317490,144798,321887l151480,368486c152007,372706,155700,375871,160096,375871l230435,375871c234831,375871,238524,372706,239051,368486l245733,321887c256460,317490,266307,311512,275451,304654l319237,322238c320292,322590,321347,322766,322402,322766c325392,322766,328381,321183,329964,318370l365133,257527c367243,253658,366364,248910,363023,246273l325919,217258xm291102,187188c291805,192640,291981,196332,291981,200025c291981,203718,291629,207587,291102,212862l288640,232733,304290,245042,323282,259813,310972,281090,288640,272122,270352,264737,254526,276694c246964,282321,239755,286541,232545,289531l213905,297092,211092,316963,207575,340702,182956,340702,179615,316963,176802,297092,158162,289531c150601,286366,143567,282321,136533,277046l120531,264737,101891,272298,79559,281266,67249,259989,86241,245218,101891,232908,99429,213038c98902,207587,98550,203542,98550,200025c98550,196508,98902,192464,99429,187188l101891,167318,86241,155008,67249,140237,79559,118960,101891,127928,120179,135314,136005,123356c143567,117729,150776,113509,157986,110519l176626,102958,179439,83087,182956,59348,207399,59348,210740,83087,213554,102958,232193,110519c239755,113685,246788,117729,253822,123004l269824,135314,288464,127752,310797,118784,323106,140062,304290,155008,288640,167318,291102,187188xm195266,129687c156403,129687,124927,161163,124927,200025c124927,238887,156403,270364,195266,270364c234128,270364,265604,238887,265604,200025c265604,161163,234128,129687,195266,129687xm195266,235194c175922,235194,160096,219368,160096,200025c160096,180682,175922,164856,195266,164856c214609,164856,230435,180682,230435,200025c230435,219368,214609,235194,195266,235194xe">
                    <v:path o:connectlocs="431866,287882;433497,265047;431866,242212;481031,203767;483827,188853;437226,108233;426974,102406;423012,103106;364992,126407;325614,103572;316759,41824;305343,32038;212138,32038;200722,41824;191867,103572;152489,126407;94469,103106;90275,102406;80255,108233;33654,188853;36450,203767;85615,242212;83984,265047;85615,287882;36450,326329;33654,341242;80255,421863;90509,427688;94469,426988;152489,403688;191867,426523;200722,488270;212138,498056;305343,498056;316759,488270;325614,426523;364992,403688;423012,426988;427206,427688;437226,421863;483827,341242;481031,326329;431866,287882;385731,248037;386896,265047;385731,282057;382469,308388;403206,324698;428372,344271;412060,372464;382469,360581;358236,350795;337265,366639;308139,383649;283439,393668;279712,419999;275051,451454;242430,451454;238002,419999;234275,393668;209576,383649;180916,367106;159712,350795;135012,360814;105421,372697;89109,344504;114275,324931;135012,308620;131750,282290;130585,265047;131750,248037;135012,221708;114275,205396;89109,185824;105421,157630;135012,169513;159245,179300;180216,163455;209342,146445;234042,136426;237769,110096;242430,78640;274818,78640;279245,110096;282974,136426;307672,146445;336332,162989;357536,179300;382235,169280;411828,157397;428138,185592;403206,205396;382469,221708;385731,248037;258741,171844;165537,265047;258741,358251;351944,265047;258741,171844;258741,311649;212138,265047;258741,218446;305343,265047;258741,311649" o:connectangles="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54" o:spid="_x0000_s1026" o:spt="100" style="position:absolute;left:4102153;top:3104647;height:466018;width:466018;v-text-anchor:middle;" fillcolor="#000000 [3213]" filled="t" stroked="f" coordsize="351692,351692" o:gfxdata="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jkL8++AAAA2wAAAA8AAAAAAAAAAQAgAAAAOAAAAGRycy9kb3ducmV2&#10;LnhtbFBLAQIUABQAAAAIAIdO4kAzLwWeOwAAADkAAAAQAAAAAAAAAAEAIAAAACMBAABkcnMvc2hh&#10;cGV4bWwueG1sUEsFBgAAAAAGAAYAWwEAAM0DAAAAAA==&#10;" path="m200025,24179l164856,24179,164856,200025,200025,200025,200025,24179xm284959,62337l259989,87308c287772,109640,305533,143930,305533,182440c305533,250493,250493,305533,182440,305533c114388,305533,59348,250493,59348,182440c59348,143930,77109,109640,104716,87132l79922,62337c45808,91352,24179,134259,24179,182440c24179,269836,95045,340702,182440,340702c269836,340702,340702,269836,340702,182440c340702,134259,319073,91352,284959,62337xe">
                    <v:path o:connectlocs="265047,32038;218446,32038;218446,265047;265047,265047;265047,32038;377591,82601;344504,115689;404853,241746;241746,404853;78640,241746;138756,115456;105902,82601;32038,241746;241746,451455;451455,241746;377591,82601" o:connectangles="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60" o:spid="_x0000_s1026" o:spt="100" style="position:absolute;left:2695946;top:3058046;height:535920;width:582522;v-text-anchor:middle;" fillcolor="#000000 [3213]" filled="t" stroked="f" coordsize="439615,404446" o:gfxdata="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9d/gu+AAAA2wAAAA8AAAAAAAAAAQAgAAAAOAAAAGRycy9kb3ducmV2&#10;LnhtbFBLAQIUABQAAAAIAIdO4kAzLwWeOwAAADkAAAAQAAAAAAAAAAEAIAAAACMBAABkcnMvc2hh&#10;cGV4bWwueG1sUEsFBgAAAAAGAAYAWwEAAM0DAAAAAA==&#10;" path="m393456,112102l337713,112102,305533,76933,200025,76933,200025,112102,290058,112102,322238,147271,393456,147271,393456,358287,112102,358287,112102,200025,76933,200025,76933,358287c76933,377630,92759,393456,112102,393456l393456,393456c412799,393456,428625,377630,428625,358287l428625,147271c428625,127928,412799,112102,393456,112102xm164856,252779c164856,301313,204245,340702,252779,340702c301313,340702,340702,301313,340702,252779c340702,204245,301313,164856,252779,164856c204245,164856,164856,204245,164856,252779xm252779,200025c281794,200025,305533,223764,305533,252779c305533,281794,281794,305533,252779,305533c223764,305533,200025,281794,200025,252779c200025,223764,223764,200025,252779,200025xm112102,112102l164856,112102,164856,76933,112102,76933,112102,24179,76933,24179,76933,76933,24179,76933,24179,112102,76933,112102,76933,164856,112102,164856xe">
                    <v:path o:connectlocs="521357,148543;447494,148543;404853,101941;265047,101941;265047,148543;384348,148543;426988,195144;521357,195144;521357,474756;148543,474756;148543,265047;101941,265047;101941,474756;148543,521357;521357,521357;567959,474756;567959,195144;521357,148543;218446,334950;334950,451454;451455,334950;334950,218446;218446,334950;334950,265047;404853,334950;334950,404853;265047,334950;334950,265047;148543,148543;218446,148543;218446,101941;148543,101941;148543,32038;101941,32038;101941,101941;32038,101941;32038,148543;101941,148543;101941,218446;148543,218446" o:connectangles="0,0,0,0,0,0,0,0,0,0,0,0,0,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66" o:spid="_x0000_s1026" o:spt="100" style="position:absolute;left:1406242;top:3103783;height:466018;width:512619;v-text-anchor:middle;" fillcolor="#000000 [3213]" filled="t" stroked="f" coordsize="386861,351692" o:gfxdata="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89mCsAAAADbAAAADwAAAAAAAAABACAAAAA4AAAAZHJzL2Rvd25y&#10;ZXYueG1sUEsBAhQAFAAAAAgAh07iQDMvBZ47AAAAOQAAABAAAAAAAAAAAQAgAAAAJQEAAGRycy9z&#10;aGFwZXhtbC54bWxQSwUGAAAAAAYABgBbAQAAzwMAAAAA&#10;" path="m237305,59348l269484,94517,340702,94517,340702,305533,59348,305533,59348,94517,130566,94517,162746,59348,237305,59348m252779,24179l147271,24179,115091,59348,59348,59348c40005,59348,24179,75174,24179,94517l24179,305533c24179,324876,40005,340702,59348,340702l340702,340702c360045,340702,375871,324876,375871,305533l375871,94517c375871,75174,360045,59348,340702,59348l284959,59348,252779,24179xm200025,147271c229040,147271,252779,171010,252779,200025c252779,229040,229040,252779,200025,252779c171010,252779,147271,229040,147271,200025c147271,171010,171010,147271,200025,147271m200025,112102c151492,112102,112102,151492,112102,200025c112102,248559,151492,287948,200025,287948c248559,287948,287948,248559,287948,200025c287948,151492,248559,112102,200025,112102xe">
                    <v:path o:connectlocs="314446,78640;357085,125242;451454,125242;451454,404853;78640,404853;78640,125242;173009,125242;215650,78640;314446,78640;334950,32038;195144,32038;152503,78640;78640,78640;32038,125242;32038,404853;78640,451455;451454,451455;498056,404853;498056,125242;451454,78640;377591,78640;334950,32038;265047,195145;334950,265047;265047,334950;195144,265047;265047,195145;265047,148543;148543,265047;265047,381552;381552,265047;265047,148543" o:connectangles="0,0,0,0,0,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72" o:spid="_x0000_s1026" o:spt="100" style="position:absolute;left:69938;top:3081346;height:512619;width:512619;v-text-anchor:middle;" fillcolor="#000000 [3213]" filled="t" stroked="f" coordsize="386861,386861" o:gfxdata="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aANrUuQAAANsAAAAPAAAAAAAAAAEAIAAAADgAAABkcnMvZG93bnJldi54bWxQ&#10;SwECFAAUAAAACACHTuJAMy8FnjsAAAA5AAAAEAAAAAAAAAABACAAAAAeAQAAZHJzL3NoYXBleG1s&#10;LnhtbFBLBQYAAAAABgAGAFsBAADIAwAAAAA=&#10;" path="m340702,59348l340702,270364,129687,270364,129687,59348,340702,59348m340702,24179l129687,24179c110344,24179,94517,40005,94517,59348l94517,270364c94517,289707,110344,305533,129687,305533l340702,305533c360045,305533,375871,289707,375871,270364l375871,59348c375871,40005,360045,24179,340702,24179xm191233,194222l220951,233963,264561,179451,323118,252779,147271,252779xm24179,94517l24179,340702c24179,360045,40005,375871,59348,375871l305533,375871,305533,340702,59348,340702,59348,94517,24179,94517xe">
                    <v:path o:connectlocs="451454,78640;451454,358251;171844,358251;171844,78640;451454,78640;451454,32038;171844,32038;125241,78640;125241,358251;171844,404853;451454,404853;498056,358251;498056,78640;451454,32038;253397,257358;292776,310018;350562,237785;428154,334950;195144,334950;32038,125241;32038,451454;78640,498056;404853,498056;404853,451454;78640,451454;78640,125241;32038,125241" o:connectangles="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78" o:spid="_x0000_s1026" o:spt="100" style="position:absolute;left:69938;top:4639098;height:326213;width:512619;v-text-anchor:middle;" fillcolor="#000000 [3213]" filled="t" stroked="f" coordsize="386861,246184" o:gfxdata="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hEEfVvwAAANsAAAAPAAAAAAAAAAEAIAAAADgAAABkcnMvZG93bnJl&#10;di54bWxQSwECFAAUAAAACACHTuJAMy8FnjsAAAA5AAAAEAAAAAAAAAABACAAAAAkAQAAZHJzL3No&#10;YXBleG1sLnhtbFBLBQYAAAAABgAGAFsBAADOAwAAAAA=&#10;" path="m270364,24179l310632,64448,224819,150261,154481,79922,24179,210400,48973,235194,154481,129687,224819,200025,335603,89418,375871,129687,375871,24179,270364,24179xe">
                    <v:path o:connectlocs="358251,32039;411610,85398;297901,199107;204698,105902;32038,278796;64892,311650;204698,171845;297901,265048;444698,118485;498056,171845;498056,32039;358251,32039" o:connectangles="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Graphic 88" o:spid="_x0000_s1026" o:spt="100" style="position:absolute;left:1429543;top:4580414;height:466018;width:466018;v-text-anchor:middle;" fillcolor="#000000 [3213]" filled="t" stroked="f" coordsize="351692,351692" o:gfxdata="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cNt7u+AAAA2wAAAA8AAAAAAAAAAQAgAAAAOAAAAGRycy9kb3ducmV2&#10;LnhtbFBLAQIUABQAAAAIAIdO4kAzLwWeOwAAADkAAAAQAAAAAAAAAAEAIAAAACMBAABkcnMvc2hh&#10;cGV4bWwueG1sUEsFBgAAAAAGAAYAWwEAAM0DAAAAAA==&#10;" path="m164856,112102l164856,200025,239591,244338,253131,221830,191233,185078,191233,112102xm340702,147271l340702,24179,294279,70602c265792,41939,226226,24179,182440,24179c95045,24179,24179,95045,24179,182440c24179,269836,95045,340702,182440,340702c269836,340702,340702,269836,340702,182440l305533,182440c305533,250317,250317,305533,182440,305533c114564,305533,59348,250317,59348,182440c59348,114564,114564,59348,182440,59348c216379,59348,247152,73240,269484,95397l217610,147271,340702,147271xe">
                    <v:path o:connectlocs="218446,148543;218446,265047;317475,323765;335417,293941;253397,245242;253397,148543;451455,195145;451455,32038;389941,93552;241746,32038;32038,241746;241746,451455;451455,241746;404853,241746;241746,404853;78640,241746;241746,78640;357086,126408;288349,195145;451455,195145" o:connectangles="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88" o:spid="_x0000_s1026" o:spt="100" style="position:absolute;left:2742548;top:4545894;height:489318;width:512619;v-text-anchor:middle;" fillcolor="#000000 [3213]" filled="t" stroked="f" coordsize="386861,369277" o:gfxdata="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zcl4W+AAAA2wAAAA8AAAAAAAAAAQAgAAAAOAAAAGRycy9kb3ducmV2&#10;LnhtbFBLAQIUABQAAAAIAIdO4kAzLwWeOwAAADkAAAAQAAAAAAAAAAEAIAAAACMBAABkcnMvc2hh&#10;cGV4bWwueG1sUEsFBgAAAAAGAAYAWwEAAM0DAAAAAA==&#10;" path="m235194,94517l235194,59348,164856,59348,164856,94517,235194,94517xm59348,129687l59348,323118,340702,323118,340702,129687,59348,129687xm340702,94517c360221,94517,375871,110168,375871,129687l375871,323118c375871,342636,360221,358287,340702,358287l59348,358287c39829,358287,24179,342636,24179,323118l24355,129687c24355,110168,39829,94517,59348,94517l129687,94517,129687,59348c129687,39829,145337,24179,164856,24179l235194,24179c254713,24179,270364,39829,270364,59348l270364,94517,340702,94517xe">
                    <v:path o:connectlocs="311649,125241;311649,78640;218446,78640;218446,125241;311649,125241;78640,171844;78640,428154;451454,428154;451454,171844;78640,171844;451454,125241;498056,171844;498056,428154;451454,474755;78640,474755;32038,428154;32272,171844;78640,125241;171844,125241;171844,78640;218446,32038;311649,32038;358251,78640;358251,125241;451454,125241" o:connectangles="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94" o:spid="_x0000_s1026" o:spt="100" style="position:absolute;left:4102153;top:4569195;height:466018;width:466018;v-text-anchor:middle;" fillcolor="#000000 [3213]" filled="t" stroked="f" coordsize="351692,351692" o:gfxdata="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Wd6GUroAAADbAAAADwAAAAAAAAABACAAAAA4AAAAZHJzL2Rvd25yZXYueG1s&#10;UEsBAhQAFAAAAAgAh07iQDMvBZ47AAAAOQAAABAAAAAAAAAAAQAgAAAAHwEAAGRycy9zaGFwZXht&#10;bC54bWxQSwUGAAAAAAYABgBbAQAAyQMAAAAA&#10;" path="m243987,217610l230095,217610,225171,212862c242404,192815,252779,166790,252779,138479c252779,75350,201608,24179,138479,24179c75350,24179,24179,75350,24179,138479c24179,201608,75350,252779,138479,252779c166790,252779,192815,242404,212862,225171l217610,230095,217610,243987,305533,331734,331734,305533,243987,217610xm138479,217610c94693,217610,59348,182265,59348,138479c59348,94693,94693,59348,138479,59348c182265,59348,217610,94693,217610,138479c217610,182265,182265,217610,138479,217610xm147271,94517l129687,94517,129687,129687,94517,129687,94517,147271,129687,147271,129687,182440,147271,182440,147271,147271,182440,147271,182440,129687,147271,129687xe">
                    <v:path o:connectlocs="323300,288349;304892,288349;298368,282057;334950,183494;183494,32038;32038,183494;183494,334950;282057,298368;288349,304892;288349,323300;404853,439572;439572,404853;323300,288349;183494,288349;78640,183494;183494,78640;288349,183494;183494,288349;195145,125242;171844,125242;171844,171844;125242,171844;125242,195145;171844,195145;171844,241746;195145,241746;195145,195145;241746,195145;241746,171844;195145,171844" o:connectangles="0,0,0,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15" o:spid="_x0000_s1026" o:spt="100" style="position:absolute;left:5438459;top:4569195;height:466018;width:466018;v-text-anchor:middle;" fillcolor="#000000 [3213]" filled="t" stroked="f" coordsize="351692,351692" o:gfxdata="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aSI8m+AAAA2wAAAA8AAAAAAAAAAQAgAAAAOAAAAGRycy9kb3ducmV2&#10;LnhtbFBLAQIUABQAAAAIAIdO4kAzLwWeOwAAADkAAAAQAAAAAAAAAAEAIAAAACMBAABkcnMvc2hh&#10;cGV4bWwueG1sUEsFBgAAAAAGAAYAWwEAAM0DAAAAAA==&#10;" path="m243987,217610l230095,217610,225171,212862c242404,192815,252779,166790,252779,138479c252779,75350,201608,24179,138479,24179c75350,24179,24179,75350,24179,138479c24179,201608,75350,252779,138479,252779c166790,252779,192815,242404,212862,225171l217610,230095,217610,243987,305533,331734,331734,305533,243987,217610xm138479,217610c94693,217610,59348,182265,59348,138479c59348,94693,94693,59348,138479,59348c182265,59348,217610,94693,217610,138479c217610,182265,182265,217610,138479,217610xm94517,129687l182440,129687,182440,147271,94517,147271xe">
                    <v:path o:connectlocs="323300,288349;304892,288349;298368,282057;334950,183494;183494,32038;32038,183494;183494,334950;282057,298368;288349,304892;288349,323300;404853,439572;439572,404853;323300,288349;183494,288349;78640,183494;183494,78640;288349,183494;183494,288349;125242,171844;241746,171844;241746,195145;125242,195145" o:connectangles="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50" o:spid="_x0000_s1026" o:spt="100" style="position:absolute;left:5485060;top:5987142;height:559221;width:372815;v-text-anchor:middle;" fillcolor="#000000 [3213]" filled="t" stroked="f" coordsize="281354,422031" o:gfxdata="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+NO9y7AAAA2wAAAA8AAAAAAAAAAQAgAAAAOAAAAGRycy9kb3ducmV2Lnht&#10;bFBLAQIUABQAAAAIAIdO4kAzLwWeOwAAADkAAAAQAAAAAAAAAAEAIAAAACABAABkcnMvc2hhcGV4&#10;bWwueG1sUEsFBgAAAAAGAAYAWwEAAMoDAAAAAA==&#10;" path="m217610,24179l76933,24179c47742,24179,24179,47742,24179,76933l24179,358287c24179,387477,47742,411041,76933,411041l217610,411041c246800,411041,270364,387477,270364,358287l270364,76933c270364,47742,246800,24179,217610,24179xm235194,323118l59348,323118,59348,76933,235194,76933,235194,323118xm182440,375871l112102,375871,112102,358287,182440,358287,182440,375871xe">
                    <v:path o:connectlocs="288349,32038;101941,32038;32038,101941;32038,474755;101941,544658;288349,544658;358252,474755;358252,101941;288349,32038;311649,428154;78640,428154;78640,101941;311649,101941;311649,428154;241746,498055;148543,498055;148543,474755;241746,474755;241746,498055" o:connectangles="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53" o:spid="_x0000_s1026" o:spt="100" style="position:absolute;left:4102153;top:6103646;height:326213;width:466018;v-text-anchor:middle;" fillcolor="#000000 [3213]" filled="t" stroked="f" coordsize="351692,246184" o:gfxdata="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2no0mvAAAANsAAAAPAAAAAAAAAAEAIAAAADgAAABkcnMvZG93bnJldi54&#10;bWxQSwECFAAUAAAACACHTuJAMy8FnjsAAAA5AAAAEAAAAAAAAAABACAAAAAhAQAAZHJzL3NoYXBl&#10;eG1sLnhtbFBLBQYAAAAABgAGAFsBAADLAwAAAAA=&#10;" path="m340702,112102l91528,112102,154481,48973,129687,24179,24179,129687,129687,235194,154481,210400,91528,147271,340702,147271,340702,112102xe">
                    <v:path o:connectlocs="451455,148543;121281,148543;204698,64893;171844,32039;32038,171845;171844,311650;204698,278796;121281,195145;451455,195145;451455,148543" o:connectangles="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56" o:spid="_x0000_s1026" o:spt="100" style="position:absolute;left:2765849;top:5987142;height:489318;width:466018;v-text-anchor:middle;" fillcolor="#000000 [3213]" filled="t" stroked="f" coordsize="351692,369277" o:gfxdata="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N/YpMr0AAADbAAAADwAAAAAAAAABACAAAAA4AAAAZHJzL2Rvd25yZXYu&#10;eG1sUEsBAhQAFAAAAAgAh07iQDMvBZ47AAAAOQAAABAAAAAAAAAAAQAgAAAAIgEAAGRycy9zaGFw&#10;ZXhtbC54bWxQSwUGAAAAAAYABgBbAQAAzAMAAAAA&#10;" path="m305533,252779l305533,305533c305533,315204,297620,323118,287948,323118l270364,323118,270364,252779,305533,252779m94517,252779l94517,323118,76933,323118c67261,323118,59348,315204,59348,305533l59348,252779,94517,252779m182440,24179c95045,24179,24179,95045,24179,182440l24179,305533c24179,334723,47742,358287,76933,358287l129687,358287,129687,217610,59348,217610,59348,182440c59348,114388,114388,59348,182440,59348c250493,59348,305533,114388,305533,182440l305533,217610,235194,217610,235194,358287,287948,358287c317139,358287,340702,334723,340702,305533l340702,182440c340702,95045,269836,24179,182440,24179xe">
                    <v:path o:connectlocs="404853,334949;404853,404852;381552,428154;358252,428154;358252,334949;404853,334949;125242,334949;125242,428154;101941,428154;78640,404852;78640,334949;125242,334949;241746,32038;32038,241745;32038,404852;101941,474755;171844,474755;171844,288348;78640,288348;78640,241745;241746,78640;404853,241745;404853,288348;311649,288348;311649,474755;381552,474755;451455,404852;451455,241745;241746,32038" o:connectangles="0,0,0,0,0,0,0,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59" o:spid="_x0000_s1026" o:spt="100" style="position:absolute;left:1382942;top:6010443;height:512619;width:559221;v-text-anchor:middle;" fillcolor="#000000 [3213]" filled="t" stroked="f" coordsize="422031,386861" o:gfxdata="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uTzSp70AAADbAAAADwAAAAAAAAABACAAAAA4AAAAZHJzL2Rvd25yZXYu&#10;eG1sUEsBAhQAFAAAAAgAh07iQDMvBZ47AAAAOQAAABAAAAAAAAAAAQAgAAAAIgEAAGRycy9zaGFw&#10;ZXhtbC54bWxQSwUGAAAAAAYABgBbAQAAzAMAAAAA&#10;" path="m375871,24179l59348,24179c40005,24179,24179,40005,24179,59348l24179,270364c24179,289707,40005,305533,59348,305533l182440,305533,182440,340702,147271,340702,147271,375871,287948,375871,287948,340702,252779,340702,252779,305533,375871,305533c395214,305533,411041,289707,411041,270364l411041,59348c411041,40005,395214,24179,375871,24179xm375871,270364l59348,270364,59348,59348,375871,59348,375871,270364xe">
                    <v:path o:connectlocs="498055,32038;78640,32038;32038,78640;32038,358251;78640,404853;241745,404853;241745,451454;195144,451454;195144,498056;381551,498056;381551,451454;334950,451454;334950,404853;498055,404853;544658,358251;544658,78640;498055,32038;498055,358251;78640,358251;78640,78640;498055,78640;498055,358251" o:connectangles="0,0,0,0,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62" o:spid="_x0000_s1026" o:spt="100" style="position:absolute;left:23336;top:6057044;height:419415;width:605822;v-text-anchor:middle;" fillcolor="#000000 [3213]" filled="t" stroked="f" coordsize="457200,316523" o:gfxdata="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4HYvEr0AAADbAAAADwAAAAAAAAABACAAAAA4AAAAZHJzL2Rvd25yZXYu&#10;eG1sUEsBAhQAFAAAAAgAh07iQDMvBZ47AAAAOQAAABAAAAAAAAAAAQAgAAAAIgEAAGRycy9zaGFw&#10;ZXhtbC54bWxQSwUGAAAAAAYABgBbAQAAzAMAAAAA&#10;" path="m375871,270364c395214,270364,410865,254537,410865,235194l411041,59348c411041,40005,395214,24179,375871,24179l94517,24179c75174,24179,59348,40005,59348,59348l59348,235194c59348,254537,75174,270364,94517,270364l24179,270364,24179,305533,446210,305533,446210,270364,375871,270364xm94517,59348l375871,59348,375871,235194,94517,235194,94517,59348xe">
                    <v:path o:connectlocs="498055,358251;544424,311648;544658,78640;498055,32038;125241,32038;78640,78640;78640,311648;125241,358251;32038,358251;32038,404852;591259,404852;591259,358251;498055,358251;125241,78640;498055,78640;498055,311648;125241,311648;125241,78640" o:connectangles="0,0,0,0,0,0,0,0,0,0,0,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  <v:shape id="Freeform: Shape 165" o:spid="_x0000_s1026" o:spt="100" style="position:absolute;left:102559;top:1700681;height:372815;width:466018;v-text-anchor:middle;" fillcolor="#000000 [3213]" filled="t" stroked="f" coordsize="351692,281354" o:gfxdata="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1HpaEL0AAADbAAAADwAAAAAAAAABACAAAAA4AAAAZHJzL2Rvd25yZXYu&#10;eG1sUEsBAhQAFAAAAAgAh07iQDMvBZ47AAAAOQAAABAAAAAAAAAAAQAgAAAAIgEAAGRycy9zaGFw&#10;ZXhtbC54bWxQSwUGAAAAAAYABgBbAQAAzAMAAAAA&#10;" path="m122653,210576l48797,136720,24179,161339,122653,259813,333668,48797,309050,24179,122653,210576xe">
                    <v:path o:connectlocs="162524,279028;64659,181164;32038,213786;162524,344271;442134,64659;409514,32038;162524,279028" o:connectangles="0,0,0,0,0,0,0"/>
                    <v:fill on="t" focussize="0,0"/>
                    <v:stroke on="f" weight="1.37503937007874pt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86E0F1F6-D773-3718-716C-9A5E82EB23FA}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方正兰亭黑简体">
    <w:altName w:val="冬青黑体简体中文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2" w:fontKey="{B5D344DF-9BEA-8306-716C-9A5E172F6E49}"/>
  </w:font>
  <w:font w:name="阿里巴巴普惠体 R">
    <w:altName w:val="宋体-简"/>
    <w:panose1 w:val="00020600040101010101"/>
    <w:charset w:val="86"/>
    <w:family w:val="roman"/>
    <w:pitch w:val="default"/>
    <w:sig w:usb0="00000000" w:usb1="00000000" w:usb2="0000001E" w:usb3="00000000" w:csb0="0004009F" w:csb1="00000000"/>
    <w:embedRegular r:id="rId3" w:fontKey="{DB027C96-AC3B-0021-716C-9A5EDC2C950C}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  <w:embedRegular r:id="rId4" w:fontKey="{5FCBEEAF-9552-B1BE-716C-9A5E9E7C55C2}"/>
  </w:font>
  <w:font w:name="方正兰亭黑简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embedTrueType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B35CE29D"/>
    <w:rsid w:val="00097470"/>
    <w:rsid w:val="000A38E8"/>
    <w:rsid w:val="000E04DC"/>
    <w:rsid w:val="000F5666"/>
    <w:rsid w:val="0026188F"/>
    <w:rsid w:val="004C0BF6"/>
    <w:rsid w:val="004D6EBD"/>
    <w:rsid w:val="005325AA"/>
    <w:rsid w:val="005D0173"/>
    <w:rsid w:val="006A1C11"/>
    <w:rsid w:val="006B275A"/>
    <w:rsid w:val="00735C23"/>
    <w:rsid w:val="008204DE"/>
    <w:rsid w:val="008D7B16"/>
    <w:rsid w:val="0093402B"/>
    <w:rsid w:val="009B072C"/>
    <w:rsid w:val="00A36C2B"/>
    <w:rsid w:val="00AB5545"/>
    <w:rsid w:val="00AC2E33"/>
    <w:rsid w:val="00B0303F"/>
    <w:rsid w:val="00B250DE"/>
    <w:rsid w:val="00B4022F"/>
    <w:rsid w:val="00B8632B"/>
    <w:rsid w:val="00C63560"/>
    <w:rsid w:val="00D16762"/>
    <w:rsid w:val="00D36A18"/>
    <w:rsid w:val="00D46F8C"/>
    <w:rsid w:val="00D81C6A"/>
    <w:rsid w:val="00DD6E5A"/>
    <w:rsid w:val="00F03BAC"/>
    <w:rsid w:val="00F50DDA"/>
    <w:rsid w:val="00FF6531"/>
    <w:rsid w:val="B35CE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Unresolved Mention"/>
    <w:basedOn w:val="5"/>
    <w:unhideWhenUsed/>
    <w:uiPriority w:val="99"/>
    <w:rPr>
      <w:color w:val="808080"/>
      <w:shd w:val="clear" w:color="auto" w:fill="E6E6E6"/>
    </w:rPr>
  </w:style>
  <w:style w:type="paragraph" w:customStyle="1" w:styleId="9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0">
    <w:name w:val="页眉 字符"/>
    <w:basedOn w:val="5"/>
    <w:link w:val="3"/>
    <w:uiPriority w:val="99"/>
    <w:rPr>
      <w:sz w:val="18"/>
      <w:szCs w:val="18"/>
    </w:rPr>
  </w:style>
  <w:style w:type="character" w:customStyle="1" w:styleId="11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eme/Library/Containers/com.kingsoft.wpsoffice.mac/Data/.kingsoft/office6/templates/download/f5f56eb2-5e04-57f8-3a11-0d33d5b41033/&#33150;&#35759;UI&#35774;&#35745;&#24072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腾讯UI设计师简历.docx</Template>
  <Pages>2</Pages>
  <Words>0</Words>
  <Characters>0</Characters>
  <Lines>1</Lines>
  <Paragraphs>1</Paragraphs>
  <TotalTime>0</TotalTime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2020-04-18T10:56:00Z</dcterms:created>
  <dc:creator>eleme</dc:creator>
  <cp:lastModifiedBy>eleme</cp:lastModifiedBy>
  <dcterms:modified xsi:type="dcterms:W3CDTF">2020-04-18T10:56:49Z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